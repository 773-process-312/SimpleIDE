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B94" w:rsidRPr="008D660C" w:rsidRDefault="00EA7D71" w:rsidP="00F24BCE">
      <w:pPr>
        <w:rPr>
          <w:rFonts w:ascii="Arial" w:hAnsi="Arial"/>
          <w:b/>
          <w:bCs/>
          <w:color w:val="365F91" w:themeColor="accent1" w:themeShade="BF"/>
          <w:kern w:val="32"/>
          <w:sz w:val="40"/>
        </w:rPr>
      </w:pPr>
      <w:bookmarkStart w:id="0" w:name="_GoBack"/>
      <w:bookmarkEnd w:id="0"/>
      <w:r w:rsidRPr="008D660C">
        <w:rPr>
          <w:rFonts w:ascii="Arial" w:hAnsi="Arial"/>
          <w:b/>
          <w:bCs/>
          <w:color w:val="365F91" w:themeColor="accent1" w:themeShade="BF"/>
          <w:kern w:val="32"/>
          <w:sz w:val="40"/>
        </w:rPr>
        <w:t>SimpleIDE User Guide</w:t>
      </w:r>
    </w:p>
    <w:p w:rsidR="008838D3" w:rsidRDefault="00BB790F" w:rsidP="00C760C7">
      <w:pPr>
        <w:pStyle w:val="BodyText"/>
        <w:jc w:val="center"/>
      </w:pPr>
      <w:r>
        <w:rPr>
          <w:noProof/>
        </w:rPr>
        <w:t xml:space="preserve"> </w:t>
      </w:r>
      <w:r>
        <w:rPr>
          <w:noProof/>
        </w:rPr>
        <w:drawing>
          <wp:inline distT="0" distB="0" distL="0" distR="0" wp14:anchorId="649AB178" wp14:editId="1D973AA3">
            <wp:extent cx="2926080" cy="1898664"/>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GCC-About.png"/>
                    <pic:cNvPicPr/>
                  </pic:nvPicPr>
                  <pic:blipFill>
                    <a:blip r:embed="rId9">
                      <a:extLst>
                        <a:ext uri="{28A0092B-C50C-407E-A947-70E740481C1C}">
                          <a14:useLocalDpi xmlns:a14="http://schemas.microsoft.com/office/drawing/2010/main" val="0"/>
                        </a:ext>
                      </a:extLst>
                    </a:blip>
                    <a:stretch>
                      <a:fillRect/>
                    </a:stretch>
                  </pic:blipFill>
                  <pic:spPr>
                    <a:xfrm>
                      <a:off x="0" y="0"/>
                      <a:ext cx="2926080" cy="1898664"/>
                    </a:xfrm>
                    <a:prstGeom prst="rect">
                      <a:avLst/>
                    </a:prstGeom>
                  </pic:spPr>
                </pic:pic>
              </a:graphicData>
            </a:graphic>
          </wp:inline>
        </w:drawing>
      </w:r>
    </w:p>
    <w:p w:rsidR="00C760C7" w:rsidRDefault="00C760C7" w:rsidP="00C760C7">
      <w:pPr>
        <w:pStyle w:val="BodyText"/>
        <w:jc w:val="center"/>
      </w:pPr>
    </w:p>
    <w:p w:rsidR="00C760C7" w:rsidRDefault="00C760C7" w:rsidP="006D3809">
      <w:pPr>
        <w:pStyle w:val="BodyText"/>
      </w:pPr>
    </w:p>
    <w:p w:rsidR="007A2093" w:rsidRDefault="007D3C61" w:rsidP="007D3C61">
      <w:pPr>
        <w:pStyle w:val="TOChead"/>
      </w:pPr>
      <w:r w:rsidRPr="007D3C61">
        <w:t>Table of Contents</w:t>
      </w:r>
    </w:p>
    <w:p w:rsidR="007D3C61" w:rsidRDefault="007D3C61" w:rsidP="007D3C61">
      <w:pPr>
        <w:pStyle w:val="BodyText"/>
      </w:pPr>
    </w:p>
    <w:p w:rsidR="00EA7D71" w:rsidRDefault="00EA7D71" w:rsidP="007D3C61">
      <w:pPr>
        <w:pStyle w:val="BodyText"/>
        <w:sectPr w:rsidR="00EA7D71" w:rsidSect="007A2093">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p>
    <w:p w:rsidR="00586730" w:rsidRDefault="00EA7D71">
      <w:pPr>
        <w:pStyle w:val="TOC1"/>
        <w:tabs>
          <w:tab w:val="right" w:leader="dot" w:pos="4310"/>
        </w:tabs>
        <w:rPr>
          <w:rFonts w:eastAsiaTheme="minorEastAsia" w:cstheme="minorBidi"/>
          <w:b w:val="0"/>
          <w:noProof/>
          <w:sz w:val="22"/>
          <w:szCs w:val="22"/>
        </w:rPr>
      </w:pPr>
      <w:r>
        <w:rPr>
          <w:b w:val="0"/>
        </w:rPr>
        <w:lastRenderedPageBreak/>
        <w:fldChar w:fldCharType="begin"/>
      </w:r>
      <w:r>
        <w:rPr>
          <w:b w:val="0"/>
        </w:rPr>
        <w:instrText xml:space="preserve"> TOC \o "1-3" \h \z \u </w:instrText>
      </w:r>
      <w:r>
        <w:rPr>
          <w:b w:val="0"/>
        </w:rPr>
        <w:fldChar w:fldCharType="separate"/>
      </w:r>
      <w:hyperlink w:anchor="_Toc472785716" w:history="1">
        <w:r w:rsidR="00586730" w:rsidRPr="007471DF">
          <w:rPr>
            <w:rStyle w:val="Hyperlink"/>
            <w:noProof/>
          </w:rPr>
          <w:t>What’s New?</w:t>
        </w:r>
        <w:r w:rsidR="00586730">
          <w:rPr>
            <w:noProof/>
            <w:webHidden/>
          </w:rPr>
          <w:tab/>
        </w:r>
        <w:r w:rsidR="00586730">
          <w:rPr>
            <w:noProof/>
            <w:webHidden/>
          </w:rPr>
          <w:fldChar w:fldCharType="begin"/>
        </w:r>
        <w:r w:rsidR="00586730">
          <w:rPr>
            <w:noProof/>
            <w:webHidden/>
          </w:rPr>
          <w:instrText xml:space="preserve"> PAGEREF _Toc472785716 \h </w:instrText>
        </w:r>
        <w:r w:rsidR="00586730">
          <w:rPr>
            <w:noProof/>
            <w:webHidden/>
          </w:rPr>
        </w:r>
        <w:r w:rsidR="00586730">
          <w:rPr>
            <w:noProof/>
            <w:webHidden/>
          </w:rPr>
          <w:fldChar w:fldCharType="separate"/>
        </w:r>
        <w:r w:rsidR="00EE5F28">
          <w:rPr>
            <w:noProof/>
            <w:webHidden/>
          </w:rPr>
          <w:t>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17" w:history="1">
        <w:r w:rsidR="00586730" w:rsidRPr="007471DF">
          <w:rPr>
            <w:rStyle w:val="Hyperlink"/>
            <w:noProof/>
          </w:rPr>
          <w:t>SimpleIDE v1-0-0 to v1-1-0</w:t>
        </w:r>
        <w:r w:rsidR="00586730">
          <w:rPr>
            <w:noProof/>
            <w:webHidden/>
          </w:rPr>
          <w:tab/>
        </w:r>
        <w:r w:rsidR="00586730">
          <w:rPr>
            <w:noProof/>
            <w:webHidden/>
          </w:rPr>
          <w:fldChar w:fldCharType="begin"/>
        </w:r>
        <w:r w:rsidR="00586730">
          <w:rPr>
            <w:noProof/>
            <w:webHidden/>
          </w:rPr>
          <w:instrText xml:space="preserve"> PAGEREF _Toc472785717 \h </w:instrText>
        </w:r>
        <w:r w:rsidR="00586730">
          <w:rPr>
            <w:noProof/>
            <w:webHidden/>
          </w:rPr>
        </w:r>
        <w:r w:rsidR="00586730">
          <w:rPr>
            <w:noProof/>
            <w:webHidden/>
          </w:rPr>
          <w:fldChar w:fldCharType="separate"/>
        </w:r>
        <w:r w:rsidR="00EE5F28">
          <w:rPr>
            <w:noProof/>
            <w:webHidden/>
          </w:rPr>
          <w:t>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18" w:history="1">
        <w:r w:rsidR="00586730" w:rsidRPr="007471DF">
          <w:rPr>
            <w:rStyle w:val="Hyperlink"/>
            <w:noProof/>
          </w:rPr>
          <w:t>SimpleIDE v0-9-45 to v1-0-0</w:t>
        </w:r>
        <w:r w:rsidR="00586730">
          <w:rPr>
            <w:noProof/>
            <w:webHidden/>
          </w:rPr>
          <w:tab/>
        </w:r>
        <w:r w:rsidR="00586730">
          <w:rPr>
            <w:noProof/>
            <w:webHidden/>
          </w:rPr>
          <w:fldChar w:fldCharType="begin"/>
        </w:r>
        <w:r w:rsidR="00586730">
          <w:rPr>
            <w:noProof/>
            <w:webHidden/>
          </w:rPr>
          <w:instrText xml:space="preserve"> PAGEREF _Toc472785718 \h </w:instrText>
        </w:r>
        <w:r w:rsidR="00586730">
          <w:rPr>
            <w:noProof/>
            <w:webHidden/>
          </w:rPr>
        </w:r>
        <w:r w:rsidR="00586730">
          <w:rPr>
            <w:noProof/>
            <w:webHidden/>
          </w:rPr>
          <w:fldChar w:fldCharType="separate"/>
        </w:r>
        <w:r w:rsidR="00EE5F28">
          <w:rPr>
            <w:noProof/>
            <w:webHidden/>
          </w:rPr>
          <w:t>2</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19" w:history="1">
        <w:r w:rsidR="00586730" w:rsidRPr="007471DF">
          <w:rPr>
            <w:rStyle w:val="Hyperlink"/>
            <w:noProof/>
          </w:rPr>
          <w:t>Overview</w:t>
        </w:r>
        <w:r w:rsidR="00586730">
          <w:rPr>
            <w:noProof/>
            <w:webHidden/>
          </w:rPr>
          <w:tab/>
        </w:r>
        <w:r w:rsidR="00586730">
          <w:rPr>
            <w:noProof/>
            <w:webHidden/>
          </w:rPr>
          <w:fldChar w:fldCharType="begin"/>
        </w:r>
        <w:r w:rsidR="00586730">
          <w:rPr>
            <w:noProof/>
            <w:webHidden/>
          </w:rPr>
          <w:instrText xml:space="preserve"> PAGEREF _Toc472785719 \h </w:instrText>
        </w:r>
        <w:r w:rsidR="00586730">
          <w:rPr>
            <w:noProof/>
            <w:webHidden/>
          </w:rPr>
        </w:r>
        <w:r w:rsidR="00586730">
          <w:rPr>
            <w:noProof/>
            <w:webHidden/>
          </w:rPr>
          <w:fldChar w:fldCharType="separate"/>
        </w:r>
        <w:r w:rsidR="00EE5F28">
          <w:rPr>
            <w:noProof/>
            <w:webHidden/>
          </w:rPr>
          <w:t>3</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0" w:history="1">
        <w:r w:rsidR="00586730" w:rsidRPr="007471DF">
          <w:rPr>
            <w:rStyle w:val="Hyperlink"/>
            <w:noProof/>
          </w:rPr>
          <w:t>Features</w:t>
        </w:r>
        <w:r w:rsidR="00586730">
          <w:rPr>
            <w:noProof/>
            <w:webHidden/>
          </w:rPr>
          <w:tab/>
        </w:r>
        <w:r w:rsidR="00586730">
          <w:rPr>
            <w:noProof/>
            <w:webHidden/>
          </w:rPr>
          <w:fldChar w:fldCharType="begin"/>
        </w:r>
        <w:r w:rsidR="00586730">
          <w:rPr>
            <w:noProof/>
            <w:webHidden/>
          </w:rPr>
          <w:instrText xml:space="preserve"> PAGEREF _Toc472785720 \h </w:instrText>
        </w:r>
        <w:r w:rsidR="00586730">
          <w:rPr>
            <w:noProof/>
            <w:webHidden/>
          </w:rPr>
        </w:r>
        <w:r w:rsidR="00586730">
          <w:rPr>
            <w:noProof/>
            <w:webHidden/>
          </w:rPr>
          <w:fldChar w:fldCharType="separate"/>
        </w:r>
        <w:r w:rsidR="00EE5F28">
          <w:rPr>
            <w:noProof/>
            <w:webHidden/>
          </w:rPr>
          <w:t>3</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21" w:history="1">
        <w:r w:rsidR="00586730" w:rsidRPr="007471DF">
          <w:rPr>
            <w:rStyle w:val="Hyperlink"/>
            <w:noProof/>
          </w:rPr>
          <w:t>Software Requirements and Installation</w:t>
        </w:r>
        <w:r w:rsidR="00586730">
          <w:rPr>
            <w:noProof/>
            <w:webHidden/>
          </w:rPr>
          <w:tab/>
        </w:r>
        <w:r w:rsidR="00586730">
          <w:rPr>
            <w:noProof/>
            <w:webHidden/>
          </w:rPr>
          <w:fldChar w:fldCharType="begin"/>
        </w:r>
        <w:r w:rsidR="00586730">
          <w:rPr>
            <w:noProof/>
            <w:webHidden/>
          </w:rPr>
          <w:instrText xml:space="preserve"> PAGEREF _Toc472785721 \h </w:instrText>
        </w:r>
        <w:r w:rsidR="00586730">
          <w:rPr>
            <w:noProof/>
            <w:webHidden/>
          </w:rPr>
        </w:r>
        <w:r w:rsidR="00586730">
          <w:rPr>
            <w:noProof/>
            <w:webHidden/>
          </w:rPr>
          <w:fldChar w:fldCharType="separate"/>
        </w:r>
        <w:r w:rsidR="00EE5F28">
          <w:rPr>
            <w:noProof/>
            <w:webHidden/>
          </w:rPr>
          <w:t>4</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2" w:history="1">
        <w:r w:rsidR="00586730" w:rsidRPr="007471DF">
          <w:rPr>
            <w:rStyle w:val="Hyperlink"/>
            <w:noProof/>
          </w:rPr>
          <w:t>Downloads and Installation Instructions</w:t>
        </w:r>
        <w:r w:rsidR="00586730">
          <w:rPr>
            <w:noProof/>
            <w:webHidden/>
          </w:rPr>
          <w:tab/>
        </w:r>
        <w:r w:rsidR="00586730">
          <w:rPr>
            <w:noProof/>
            <w:webHidden/>
          </w:rPr>
          <w:fldChar w:fldCharType="begin"/>
        </w:r>
        <w:r w:rsidR="00586730">
          <w:rPr>
            <w:noProof/>
            <w:webHidden/>
          </w:rPr>
          <w:instrText xml:space="preserve"> PAGEREF _Toc472785722 \h </w:instrText>
        </w:r>
        <w:r w:rsidR="00586730">
          <w:rPr>
            <w:noProof/>
            <w:webHidden/>
          </w:rPr>
        </w:r>
        <w:r w:rsidR="00586730">
          <w:rPr>
            <w:noProof/>
            <w:webHidden/>
          </w:rPr>
          <w:fldChar w:fldCharType="separate"/>
        </w:r>
        <w:r w:rsidR="00EE5F28">
          <w:rPr>
            <w:noProof/>
            <w:webHidden/>
          </w:rPr>
          <w:t>4</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3" w:history="1">
        <w:r w:rsidR="00586730" w:rsidRPr="007471DF">
          <w:rPr>
            <w:rStyle w:val="Hyperlink"/>
            <w:noProof/>
          </w:rPr>
          <w:t>USB Drivers</w:t>
        </w:r>
        <w:r w:rsidR="00586730">
          <w:rPr>
            <w:noProof/>
            <w:webHidden/>
          </w:rPr>
          <w:tab/>
        </w:r>
        <w:r w:rsidR="00586730">
          <w:rPr>
            <w:noProof/>
            <w:webHidden/>
          </w:rPr>
          <w:fldChar w:fldCharType="begin"/>
        </w:r>
        <w:r w:rsidR="00586730">
          <w:rPr>
            <w:noProof/>
            <w:webHidden/>
          </w:rPr>
          <w:instrText xml:space="preserve"> PAGEREF _Toc472785723 \h </w:instrText>
        </w:r>
        <w:r w:rsidR="00586730">
          <w:rPr>
            <w:noProof/>
            <w:webHidden/>
          </w:rPr>
        </w:r>
        <w:r w:rsidR="00586730">
          <w:rPr>
            <w:noProof/>
            <w:webHidden/>
          </w:rPr>
          <w:fldChar w:fldCharType="separate"/>
        </w:r>
        <w:r w:rsidR="00EE5F28">
          <w:rPr>
            <w:noProof/>
            <w:webHidden/>
          </w:rPr>
          <w:t>4</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24" w:history="1">
        <w:r w:rsidR="00586730" w:rsidRPr="007471DF">
          <w:rPr>
            <w:rStyle w:val="Hyperlink"/>
            <w:noProof/>
          </w:rPr>
          <w:t>First Run</w:t>
        </w:r>
        <w:r w:rsidR="00586730">
          <w:rPr>
            <w:noProof/>
            <w:webHidden/>
          </w:rPr>
          <w:tab/>
        </w:r>
        <w:r w:rsidR="00586730">
          <w:rPr>
            <w:noProof/>
            <w:webHidden/>
          </w:rPr>
          <w:fldChar w:fldCharType="begin"/>
        </w:r>
        <w:r w:rsidR="00586730">
          <w:rPr>
            <w:noProof/>
            <w:webHidden/>
          </w:rPr>
          <w:instrText xml:space="preserve"> PAGEREF _Toc472785724 \h </w:instrText>
        </w:r>
        <w:r w:rsidR="00586730">
          <w:rPr>
            <w:noProof/>
            <w:webHidden/>
          </w:rPr>
        </w:r>
        <w:r w:rsidR="00586730">
          <w:rPr>
            <w:noProof/>
            <w:webHidden/>
          </w:rPr>
          <w:fldChar w:fldCharType="separate"/>
        </w:r>
        <w:r w:rsidR="00EE5F28">
          <w:rPr>
            <w:noProof/>
            <w:webHidden/>
          </w:rPr>
          <w:t>4</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5" w:history="1">
        <w:r w:rsidR="00586730" w:rsidRPr="007471DF">
          <w:rPr>
            <w:rStyle w:val="Hyperlink"/>
            <w:noProof/>
          </w:rPr>
          <w:t>Create Workspace</w:t>
        </w:r>
        <w:r w:rsidR="00586730">
          <w:rPr>
            <w:noProof/>
            <w:webHidden/>
          </w:rPr>
          <w:tab/>
        </w:r>
        <w:r w:rsidR="00586730">
          <w:rPr>
            <w:noProof/>
            <w:webHidden/>
          </w:rPr>
          <w:fldChar w:fldCharType="begin"/>
        </w:r>
        <w:r w:rsidR="00586730">
          <w:rPr>
            <w:noProof/>
            <w:webHidden/>
          </w:rPr>
          <w:instrText xml:space="preserve"> PAGEREF _Toc472785725 \h </w:instrText>
        </w:r>
        <w:r w:rsidR="00586730">
          <w:rPr>
            <w:noProof/>
            <w:webHidden/>
          </w:rPr>
        </w:r>
        <w:r w:rsidR="00586730">
          <w:rPr>
            <w:noProof/>
            <w:webHidden/>
          </w:rPr>
          <w:fldChar w:fldCharType="separate"/>
        </w:r>
        <w:r w:rsidR="00EE5F28">
          <w:rPr>
            <w:noProof/>
            <w:webHidden/>
          </w:rPr>
          <w:t>4</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6" w:history="1">
        <w:r w:rsidR="00586730" w:rsidRPr="007471DF">
          <w:rPr>
            <w:rStyle w:val="Hyperlink"/>
            <w:noProof/>
          </w:rPr>
          <w:t>Start-up "About" Window</w:t>
        </w:r>
        <w:r w:rsidR="00586730">
          <w:rPr>
            <w:noProof/>
            <w:webHidden/>
          </w:rPr>
          <w:tab/>
        </w:r>
        <w:r w:rsidR="00586730">
          <w:rPr>
            <w:noProof/>
            <w:webHidden/>
          </w:rPr>
          <w:fldChar w:fldCharType="begin"/>
        </w:r>
        <w:r w:rsidR="00586730">
          <w:rPr>
            <w:noProof/>
            <w:webHidden/>
          </w:rPr>
          <w:instrText xml:space="preserve"> PAGEREF _Toc472785726 \h </w:instrText>
        </w:r>
        <w:r w:rsidR="00586730">
          <w:rPr>
            <w:noProof/>
            <w:webHidden/>
          </w:rPr>
        </w:r>
        <w:r w:rsidR="00586730">
          <w:rPr>
            <w:noProof/>
            <w:webHidden/>
          </w:rPr>
          <w:fldChar w:fldCharType="separate"/>
        </w:r>
        <w:r w:rsidR="00EE5F28">
          <w:rPr>
            <w:noProof/>
            <w:webHidden/>
          </w:rPr>
          <w:t>4</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7" w:history="1">
        <w:r w:rsidR="00586730" w:rsidRPr="007471DF">
          <w:rPr>
            <w:rStyle w:val="Hyperlink"/>
            <w:noProof/>
          </w:rPr>
          <w:t>SimpleIDE Properties</w:t>
        </w:r>
        <w:r w:rsidR="00586730">
          <w:rPr>
            <w:noProof/>
            <w:webHidden/>
          </w:rPr>
          <w:tab/>
        </w:r>
        <w:r w:rsidR="00586730">
          <w:rPr>
            <w:noProof/>
            <w:webHidden/>
          </w:rPr>
          <w:fldChar w:fldCharType="begin"/>
        </w:r>
        <w:r w:rsidR="00586730">
          <w:rPr>
            <w:noProof/>
            <w:webHidden/>
          </w:rPr>
          <w:instrText xml:space="preserve"> PAGEREF _Toc472785727 \h </w:instrText>
        </w:r>
        <w:r w:rsidR="00586730">
          <w:rPr>
            <w:noProof/>
            <w:webHidden/>
          </w:rPr>
        </w:r>
        <w:r w:rsidR="00586730">
          <w:rPr>
            <w:noProof/>
            <w:webHidden/>
          </w:rPr>
          <w:fldChar w:fldCharType="separate"/>
        </w:r>
        <w:r w:rsidR="00EE5F28">
          <w:rPr>
            <w:noProof/>
            <w:webHidden/>
          </w:rPr>
          <w:t>5</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28" w:history="1">
        <w:r w:rsidR="00586730" w:rsidRPr="007471DF">
          <w:rPr>
            <w:rStyle w:val="Hyperlink"/>
            <w:noProof/>
          </w:rPr>
          <w:t>Initial View and First Program</w:t>
        </w:r>
        <w:r w:rsidR="00586730">
          <w:rPr>
            <w:noProof/>
            <w:webHidden/>
          </w:rPr>
          <w:tab/>
        </w:r>
        <w:r w:rsidR="00586730">
          <w:rPr>
            <w:noProof/>
            <w:webHidden/>
          </w:rPr>
          <w:fldChar w:fldCharType="begin"/>
        </w:r>
        <w:r w:rsidR="00586730">
          <w:rPr>
            <w:noProof/>
            <w:webHidden/>
          </w:rPr>
          <w:instrText xml:space="preserve"> PAGEREF _Toc472785728 \h </w:instrText>
        </w:r>
        <w:r w:rsidR="00586730">
          <w:rPr>
            <w:noProof/>
            <w:webHidden/>
          </w:rPr>
        </w:r>
        <w:r w:rsidR="00586730">
          <w:rPr>
            <w:noProof/>
            <w:webHidden/>
          </w:rPr>
          <w:fldChar w:fldCharType="separate"/>
        </w:r>
        <w:r w:rsidR="00EE5F28">
          <w:rPr>
            <w:noProof/>
            <w:webHidden/>
          </w:rPr>
          <w:t>6</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29" w:history="1">
        <w:r w:rsidR="00586730" w:rsidRPr="007471DF">
          <w:rPr>
            <w:rStyle w:val="Hyperlink"/>
            <w:noProof/>
          </w:rPr>
          <w:t>Workspace and IDE Controls</w:t>
        </w:r>
        <w:r w:rsidR="00586730">
          <w:rPr>
            <w:noProof/>
            <w:webHidden/>
          </w:rPr>
          <w:tab/>
        </w:r>
        <w:r w:rsidR="00586730">
          <w:rPr>
            <w:noProof/>
            <w:webHidden/>
          </w:rPr>
          <w:fldChar w:fldCharType="begin"/>
        </w:r>
        <w:r w:rsidR="00586730">
          <w:rPr>
            <w:noProof/>
            <w:webHidden/>
          </w:rPr>
          <w:instrText xml:space="preserve"> PAGEREF _Toc472785729 \h </w:instrText>
        </w:r>
        <w:r w:rsidR="00586730">
          <w:rPr>
            <w:noProof/>
            <w:webHidden/>
          </w:rPr>
        </w:r>
        <w:r w:rsidR="00586730">
          <w:rPr>
            <w:noProof/>
            <w:webHidden/>
          </w:rPr>
          <w:fldChar w:fldCharType="separate"/>
        </w:r>
        <w:r w:rsidR="00EE5F28">
          <w:rPr>
            <w:noProof/>
            <w:webHidden/>
          </w:rPr>
          <w:t>7</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0" w:history="1">
        <w:r w:rsidR="00586730" w:rsidRPr="007471DF">
          <w:rPr>
            <w:rStyle w:val="Hyperlink"/>
            <w:noProof/>
          </w:rPr>
          <w:t>File Menu</w:t>
        </w:r>
        <w:r w:rsidR="00586730">
          <w:rPr>
            <w:noProof/>
            <w:webHidden/>
          </w:rPr>
          <w:tab/>
        </w:r>
        <w:r w:rsidR="00586730">
          <w:rPr>
            <w:noProof/>
            <w:webHidden/>
          </w:rPr>
          <w:fldChar w:fldCharType="begin"/>
        </w:r>
        <w:r w:rsidR="00586730">
          <w:rPr>
            <w:noProof/>
            <w:webHidden/>
          </w:rPr>
          <w:instrText xml:space="preserve"> PAGEREF _Toc472785730 \h </w:instrText>
        </w:r>
        <w:r w:rsidR="00586730">
          <w:rPr>
            <w:noProof/>
            <w:webHidden/>
          </w:rPr>
        </w:r>
        <w:r w:rsidR="00586730">
          <w:rPr>
            <w:noProof/>
            <w:webHidden/>
          </w:rPr>
          <w:fldChar w:fldCharType="separate"/>
        </w:r>
        <w:r w:rsidR="00EE5F28">
          <w:rPr>
            <w:noProof/>
            <w:webHidden/>
          </w:rPr>
          <w:t>7</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1" w:history="1">
        <w:r w:rsidR="00586730" w:rsidRPr="007471DF">
          <w:rPr>
            <w:rStyle w:val="Hyperlink"/>
            <w:noProof/>
          </w:rPr>
          <w:t>Project Menu</w:t>
        </w:r>
        <w:r w:rsidR="00586730">
          <w:rPr>
            <w:noProof/>
            <w:webHidden/>
          </w:rPr>
          <w:tab/>
        </w:r>
        <w:r w:rsidR="00586730">
          <w:rPr>
            <w:noProof/>
            <w:webHidden/>
          </w:rPr>
          <w:fldChar w:fldCharType="begin"/>
        </w:r>
        <w:r w:rsidR="00586730">
          <w:rPr>
            <w:noProof/>
            <w:webHidden/>
          </w:rPr>
          <w:instrText xml:space="preserve"> PAGEREF _Toc472785731 \h </w:instrText>
        </w:r>
        <w:r w:rsidR="00586730">
          <w:rPr>
            <w:noProof/>
            <w:webHidden/>
          </w:rPr>
        </w:r>
        <w:r w:rsidR="00586730">
          <w:rPr>
            <w:noProof/>
            <w:webHidden/>
          </w:rPr>
          <w:fldChar w:fldCharType="separate"/>
        </w:r>
        <w:r w:rsidR="00EE5F28">
          <w:rPr>
            <w:noProof/>
            <w:webHidden/>
          </w:rPr>
          <w:t>8</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2" w:history="1">
        <w:r w:rsidR="00586730" w:rsidRPr="007471DF">
          <w:rPr>
            <w:rStyle w:val="Hyperlink"/>
            <w:noProof/>
          </w:rPr>
          <w:t>Edit Menu</w:t>
        </w:r>
        <w:r w:rsidR="00586730">
          <w:rPr>
            <w:noProof/>
            <w:webHidden/>
          </w:rPr>
          <w:tab/>
        </w:r>
        <w:r w:rsidR="00586730">
          <w:rPr>
            <w:noProof/>
            <w:webHidden/>
          </w:rPr>
          <w:fldChar w:fldCharType="begin"/>
        </w:r>
        <w:r w:rsidR="00586730">
          <w:rPr>
            <w:noProof/>
            <w:webHidden/>
          </w:rPr>
          <w:instrText xml:space="preserve"> PAGEREF _Toc472785732 \h </w:instrText>
        </w:r>
        <w:r w:rsidR="00586730">
          <w:rPr>
            <w:noProof/>
            <w:webHidden/>
          </w:rPr>
        </w:r>
        <w:r w:rsidR="00586730">
          <w:rPr>
            <w:noProof/>
            <w:webHidden/>
          </w:rPr>
          <w:fldChar w:fldCharType="separate"/>
        </w:r>
        <w:r w:rsidR="00EE5F28">
          <w:rPr>
            <w:noProof/>
            <w:webHidden/>
          </w:rPr>
          <w:t>8</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3" w:history="1">
        <w:r w:rsidR="00586730" w:rsidRPr="007471DF">
          <w:rPr>
            <w:rStyle w:val="Hyperlink"/>
            <w:noProof/>
          </w:rPr>
          <w:t>Tools Menu</w:t>
        </w:r>
        <w:r w:rsidR="00586730">
          <w:rPr>
            <w:noProof/>
            <w:webHidden/>
          </w:rPr>
          <w:tab/>
        </w:r>
        <w:r w:rsidR="00586730">
          <w:rPr>
            <w:noProof/>
            <w:webHidden/>
          </w:rPr>
          <w:fldChar w:fldCharType="begin"/>
        </w:r>
        <w:r w:rsidR="00586730">
          <w:rPr>
            <w:noProof/>
            <w:webHidden/>
          </w:rPr>
          <w:instrText xml:space="preserve"> PAGEREF _Toc472785733 \h </w:instrText>
        </w:r>
        <w:r w:rsidR="00586730">
          <w:rPr>
            <w:noProof/>
            <w:webHidden/>
          </w:rPr>
        </w:r>
        <w:r w:rsidR="00586730">
          <w:rPr>
            <w:noProof/>
            <w:webHidden/>
          </w:rPr>
          <w:fldChar w:fldCharType="separate"/>
        </w:r>
        <w:r w:rsidR="00EE5F28">
          <w:rPr>
            <w:noProof/>
            <w:webHidden/>
          </w:rPr>
          <w:t>9</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4" w:history="1">
        <w:r w:rsidR="00586730" w:rsidRPr="007471DF">
          <w:rPr>
            <w:rStyle w:val="Hyperlink"/>
            <w:noProof/>
          </w:rPr>
          <w:t>Program Menu</w:t>
        </w:r>
        <w:r w:rsidR="00586730">
          <w:rPr>
            <w:noProof/>
            <w:webHidden/>
          </w:rPr>
          <w:tab/>
        </w:r>
        <w:r w:rsidR="00586730">
          <w:rPr>
            <w:noProof/>
            <w:webHidden/>
          </w:rPr>
          <w:fldChar w:fldCharType="begin"/>
        </w:r>
        <w:r w:rsidR="00586730">
          <w:rPr>
            <w:noProof/>
            <w:webHidden/>
          </w:rPr>
          <w:instrText xml:space="preserve"> PAGEREF _Toc472785734 \h </w:instrText>
        </w:r>
        <w:r w:rsidR="00586730">
          <w:rPr>
            <w:noProof/>
            <w:webHidden/>
          </w:rPr>
        </w:r>
        <w:r w:rsidR="00586730">
          <w:rPr>
            <w:noProof/>
            <w:webHidden/>
          </w:rPr>
          <w:fldChar w:fldCharType="separate"/>
        </w:r>
        <w:r w:rsidR="00EE5F28">
          <w:rPr>
            <w:noProof/>
            <w:webHidden/>
          </w:rPr>
          <w:t>11</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5" w:history="1">
        <w:r w:rsidR="00586730" w:rsidRPr="007471DF">
          <w:rPr>
            <w:rStyle w:val="Hyperlink"/>
            <w:noProof/>
          </w:rPr>
          <w:t>Help Menu</w:t>
        </w:r>
        <w:r w:rsidR="00586730">
          <w:rPr>
            <w:noProof/>
            <w:webHidden/>
          </w:rPr>
          <w:tab/>
        </w:r>
        <w:r w:rsidR="00586730">
          <w:rPr>
            <w:noProof/>
            <w:webHidden/>
          </w:rPr>
          <w:fldChar w:fldCharType="begin"/>
        </w:r>
        <w:r w:rsidR="00586730">
          <w:rPr>
            <w:noProof/>
            <w:webHidden/>
          </w:rPr>
          <w:instrText xml:space="preserve"> PAGEREF _Toc472785735 \h </w:instrText>
        </w:r>
        <w:r w:rsidR="00586730">
          <w:rPr>
            <w:noProof/>
            <w:webHidden/>
          </w:rPr>
        </w:r>
        <w:r w:rsidR="00586730">
          <w:rPr>
            <w:noProof/>
            <w:webHidden/>
          </w:rPr>
          <w:fldChar w:fldCharType="separate"/>
        </w:r>
        <w:r w:rsidR="00EE5F28">
          <w:rPr>
            <w:noProof/>
            <w:webHidden/>
          </w:rPr>
          <w:t>12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6" w:history="1">
        <w:r w:rsidR="00586730" w:rsidRPr="007471DF">
          <w:rPr>
            <w:rStyle w:val="Hyperlink"/>
            <w:noProof/>
          </w:rPr>
          <w:t>Button Bar</w:t>
        </w:r>
        <w:r w:rsidR="00586730">
          <w:rPr>
            <w:noProof/>
            <w:webHidden/>
          </w:rPr>
          <w:tab/>
        </w:r>
        <w:r w:rsidR="00586730">
          <w:rPr>
            <w:noProof/>
            <w:webHidden/>
          </w:rPr>
          <w:fldChar w:fldCharType="begin"/>
        </w:r>
        <w:r w:rsidR="00586730">
          <w:rPr>
            <w:noProof/>
            <w:webHidden/>
          </w:rPr>
          <w:instrText xml:space="preserve"> PAGEREF _Toc472785736 \h </w:instrText>
        </w:r>
        <w:r w:rsidR="00586730">
          <w:rPr>
            <w:noProof/>
            <w:webHidden/>
          </w:rPr>
        </w:r>
        <w:r w:rsidR="00586730">
          <w:rPr>
            <w:noProof/>
            <w:webHidden/>
          </w:rPr>
          <w:fldChar w:fldCharType="separate"/>
        </w:r>
        <w:r w:rsidR="00EE5F28">
          <w:rPr>
            <w:noProof/>
            <w:webHidden/>
          </w:rPr>
          <w:t>12</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37" w:history="1">
        <w:r w:rsidR="00586730" w:rsidRPr="007471DF">
          <w:rPr>
            <w:rStyle w:val="Hyperlink"/>
            <w:noProof/>
          </w:rPr>
          <w:t>Port Dropdown</w:t>
        </w:r>
        <w:r w:rsidR="00586730">
          <w:rPr>
            <w:noProof/>
            <w:webHidden/>
          </w:rPr>
          <w:tab/>
        </w:r>
        <w:r w:rsidR="00586730">
          <w:rPr>
            <w:noProof/>
            <w:webHidden/>
          </w:rPr>
          <w:fldChar w:fldCharType="begin"/>
        </w:r>
        <w:r w:rsidR="00586730">
          <w:rPr>
            <w:noProof/>
            <w:webHidden/>
          </w:rPr>
          <w:instrText xml:space="preserve"> PAGEREF _Toc472785737 \h </w:instrText>
        </w:r>
        <w:r w:rsidR="00586730">
          <w:rPr>
            <w:noProof/>
            <w:webHidden/>
          </w:rPr>
        </w:r>
        <w:r w:rsidR="00586730">
          <w:rPr>
            <w:noProof/>
            <w:webHidden/>
          </w:rPr>
          <w:fldChar w:fldCharType="separate"/>
        </w:r>
        <w:r w:rsidR="00EE5F28">
          <w:rPr>
            <w:noProof/>
            <w:webHidden/>
          </w:rPr>
          <w:t>12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8" w:history="1">
        <w:r w:rsidR="00586730" w:rsidRPr="007471DF">
          <w:rPr>
            <w:rStyle w:val="Hyperlink"/>
            <w:noProof/>
          </w:rPr>
          <w:t>Status Bar</w:t>
        </w:r>
        <w:r w:rsidR="00586730">
          <w:rPr>
            <w:noProof/>
            <w:webHidden/>
          </w:rPr>
          <w:tab/>
        </w:r>
        <w:r w:rsidR="00586730">
          <w:rPr>
            <w:noProof/>
            <w:webHidden/>
          </w:rPr>
          <w:fldChar w:fldCharType="begin"/>
        </w:r>
        <w:r w:rsidR="00586730">
          <w:rPr>
            <w:noProof/>
            <w:webHidden/>
          </w:rPr>
          <w:instrText xml:space="preserve"> PAGEREF _Toc472785738 \h </w:instrText>
        </w:r>
        <w:r w:rsidR="00586730">
          <w:rPr>
            <w:noProof/>
            <w:webHidden/>
          </w:rPr>
        </w:r>
        <w:r w:rsidR="00586730">
          <w:rPr>
            <w:noProof/>
            <w:webHidden/>
          </w:rPr>
          <w:fldChar w:fldCharType="separate"/>
        </w:r>
        <w:r w:rsidR="00EE5F28">
          <w:rPr>
            <w:noProof/>
            <w:webHidden/>
          </w:rPr>
          <w:t>13</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39" w:history="1">
        <w:r w:rsidR="00586730" w:rsidRPr="007471DF">
          <w:rPr>
            <w:rStyle w:val="Hyperlink"/>
            <w:noProof/>
          </w:rPr>
          <w:t>Build Status</w:t>
        </w:r>
        <w:r w:rsidR="00586730">
          <w:rPr>
            <w:noProof/>
            <w:webHidden/>
          </w:rPr>
          <w:tab/>
        </w:r>
        <w:r w:rsidR="00586730">
          <w:rPr>
            <w:noProof/>
            <w:webHidden/>
          </w:rPr>
          <w:fldChar w:fldCharType="begin"/>
        </w:r>
        <w:r w:rsidR="00586730">
          <w:rPr>
            <w:noProof/>
            <w:webHidden/>
          </w:rPr>
          <w:instrText xml:space="preserve"> PAGEREF _Toc472785739 \h </w:instrText>
        </w:r>
        <w:r w:rsidR="00586730">
          <w:rPr>
            <w:noProof/>
            <w:webHidden/>
          </w:rPr>
        </w:r>
        <w:r w:rsidR="00586730">
          <w:rPr>
            <w:noProof/>
            <w:webHidden/>
          </w:rPr>
          <w:fldChar w:fldCharType="separate"/>
        </w:r>
        <w:r w:rsidR="00EE5F28">
          <w:rPr>
            <w:noProof/>
            <w:webHidden/>
          </w:rPr>
          <w:t>13</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40" w:history="1">
        <w:r w:rsidR="00586730" w:rsidRPr="007471DF">
          <w:rPr>
            <w:rStyle w:val="Hyperlink"/>
            <w:noProof/>
          </w:rPr>
          <w:t>Project View (advanced users)</w:t>
        </w:r>
        <w:r w:rsidR="00586730">
          <w:rPr>
            <w:noProof/>
            <w:webHidden/>
          </w:rPr>
          <w:tab/>
        </w:r>
        <w:r w:rsidR="00586730">
          <w:rPr>
            <w:noProof/>
            <w:webHidden/>
          </w:rPr>
          <w:fldChar w:fldCharType="begin"/>
        </w:r>
        <w:r w:rsidR="00586730">
          <w:rPr>
            <w:noProof/>
            <w:webHidden/>
          </w:rPr>
          <w:instrText xml:space="preserve"> PAGEREF _Toc472785740 \h </w:instrText>
        </w:r>
        <w:r w:rsidR="00586730">
          <w:rPr>
            <w:noProof/>
            <w:webHidden/>
          </w:rPr>
        </w:r>
        <w:r w:rsidR="00586730">
          <w:rPr>
            <w:noProof/>
            <w:webHidden/>
          </w:rPr>
          <w:fldChar w:fldCharType="separate"/>
        </w:r>
        <w:r w:rsidR="00EE5F28">
          <w:rPr>
            <w:noProof/>
            <w:webHidden/>
          </w:rPr>
          <w:t>14</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41" w:history="1">
        <w:r w:rsidR="00586730" w:rsidRPr="007471DF">
          <w:rPr>
            <w:rStyle w:val="Hyperlink"/>
            <w:noProof/>
          </w:rPr>
          <w:t>File Menu</w:t>
        </w:r>
        <w:r w:rsidR="00586730">
          <w:rPr>
            <w:noProof/>
            <w:webHidden/>
          </w:rPr>
          <w:tab/>
        </w:r>
        <w:r w:rsidR="00586730">
          <w:rPr>
            <w:noProof/>
            <w:webHidden/>
          </w:rPr>
          <w:fldChar w:fldCharType="begin"/>
        </w:r>
        <w:r w:rsidR="00586730">
          <w:rPr>
            <w:noProof/>
            <w:webHidden/>
          </w:rPr>
          <w:instrText xml:space="preserve"> PAGEREF _Toc472785741 \h </w:instrText>
        </w:r>
        <w:r w:rsidR="00586730">
          <w:rPr>
            <w:noProof/>
            <w:webHidden/>
          </w:rPr>
        </w:r>
        <w:r w:rsidR="00586730">
          <w:rPr>
            <w:noProof/>
            <w:webHidden/>
          </w:rPr>
          <w:fldChar w:fldCharType="separate"/>
        </w:r>
        <w:r w:rsidR="00EE5F28">
          <w:rPr>
            <w:noProof/>
            <w:webHidden/>
          </w:rPr>
          <w:t>14</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42" w:history="1">
        <w:r w:rsidR="00586730" w:rsidRPr="007471DF">
          <w:rPr>
            <w:rStyle w:val="Hyperlink"/>
            <w:noProof/>
          </w:rPr>
          <w:t>Project Menu</w:t>
        </w:r>
        <w:r w:rsidR="00586730">
          <w:rPr>
            <w:noProof/>
            <w:webHidden/>
          </w:rPr>
          <w:tab/>
        </w:r>
        <w:r w:rsidR="00586730">
          <w:rPr>
            <w:noProof/>
            <w:webHidden/>
          </w:rPr>
          <w:fldChar w:fldCharType="begin"/>
        </w:r>
        <w:r w:rsidR="00586730">
          <w:rPr>
            <w:noProof/>
            <w:webHidden/>
          </w:rPr>
          <w:instrText xml:space="preserve"> PAGEREF _Toc472785742 \h </w:instrText>
        </w:r>
        <w:r w:rsidR="00586730">
          <w:rPr>
            <w:noProof/>
            <w:webHidden/>
          </w:rPr>
        </w:r>
        <w:r w:rsidR="00586730">
          <w:rPr>
            <w:noProof/>
            <w:webHidden/>
          </w:rPr>
          <w:fldChar w:fldCharType="separate"/>
        </w:r>
        <w:r w:rsidR="00EE5F28">
          <w:rPr>
            <w:noProof/>
            <w:webHidden/>
          </w:rPr>
          <w:t>14</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43" w:history="1">
        <w:r w:rsidR="00586730" w:rsidRPr="007471DF">
          <w:rPr>
            <w:rStyle w:val="Hyperlink"/>
            <w:noProof/>
          </w:rPr>
          <w:t>Tools Menu</w:t>
        </w:r>
        <w:r w:rsidR="00586730">
          <w:rPr>
            <w:noProof/>
            <w:webHidden/>
          </w:rPr>
          <w:tab/>
        </w:r>
        <w:r w:rsidR="00586730">
          <w:rPr>
            <w:noProof/>
            <w:webHidden/>
          </w:rPr>
          <w:fldChar w:fldCharType="begin"/>
        </w:r>
        <w:r w:rsidR="00586730">
          <w:rPr>
            <w:noProof/>
            <w:webHidden/>
          </w:rPr>
          <w:instrText xml:space="preserve"> PAGEREF _Toc472785743 \h </w:instrText>
        </w:r>
        <w:r w:rsidR="00586730">
          <w:rPr>
            <w:noProof/>
            <w:webHidden/>
          </w:rPr>
        </w:r>
        <w:r w:rsidR="00586730">
          <w:rPr>
            <w:noProof/>
            <w:webHidden/>
          </w:rPr>
          <w:fldChar w:fldCharType="separate"/>
        </w:r>
        <w:r w:rsidR="00EE5F28">
          <w:rPr>
            <w:noProof/>
            <w:webHidden/>
          </w:rPr>
          <w:t>15</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44" w:history="1">
        <w:r w:rsidR="00586730" w:rsidRPr="007471DF">
          <w:rPr>
            <w:rStyle w:val="Hyperlink"/>
            <w:noProof/>
          </w:rPr>
          <w:t>Button Bar</w:t>
        </w:r>
        <w:r w:rsidR="00586730">
          <w:rPr>
            <w:noProof/>
            <w:webHidden/>
          </w:rPr>
          <w:tab/>
        </w:r>
        <w:r w:rsidR="00586730">
          <w:rPr>
            <w:noProof/>
            <w:webHidden/>
          </w:rPr>
          <w:fldChar w:fldCharType="begin"/>
        </w:r>
        <w:r w:rsidR="00586730">
          <w:rPr>
            <w:noProof/>
            <w:webHidden/>
          </w:rPr>
          <w:instrText xml:space="preserve"> PAGEREF _Toc472785744 \h </w:instrText>
        </w:r>
        <w:r w:rsidR="00586730">
          <w:rPr>
            <w:noProof/>
            <w:webHidden/>
          </w:rPr>
        </w:r>
        <w:r w:rsidR="00586730">
          <w:rPr>
            <w:noProof/>
            <w:webHidden/>
          </w:rPr>
          <w:fldChar w:fldCharType="separate"/>
        </w:r>
        <w:r w:rsidR="00EE5F28">
          <w:rPr>
            <w:noProof/>
            <w:webHidden/>
          </w:rPr>
          <w:t>15</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45" w:history="1">
        <w:r w:rsidR="00586730" w:rsidRPr="007471DF">
          <w:rPr>
            <w:rStyle w:val="Hyperlink"/>
            <w:noProof/>
          </w:rPr>
          <w:t>Project Manager</w:t>
        </w:r>
        <w:r w:rsidR="00586730">
          <w:rPr>
            <w:noProof/>
            <w:webHidden/>
          </w:rPr>
          <w:tab/>
        </w:r>
        <w:r w:rsidR="00586730">
          <w:rPr>
            <w:noProof/>
            <w:webHidden/>
          </w:rPr>
          <w:fldChar w:fldCharType="begin"/>
        </w:r>
        <w:r w:rsidR="00586730">
          <w:rPr>
            <w:noProof/>
            <w:webHidden/>
          </w:rPr>
          <w:instrText xml:space="preserve"> PAGEREF _Toc472785745 \h </w:instrText>
        </w:r>
        <w:r w:rsidR="00586730">
          <w:rPr>
            <w:noProof/>
            <w:webHidden/>
          </w:rPr>
        </w:r>
        <w:r w:rsidR="00586730">
          <w:rPr>
            <w:noProof/>
            <w:webHidden/>
          </w:rPr>
          <w:fldChar w:fldCharType="separate"/>
        </w:r>
        <w:r w:rsidR="00EE5F28">
          <w:rPr>
            <w:noProof/>
            <w:webHidden/>
          </w:rPr>
          <w:t>15</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46" w:history="1">
        <w:r w:rsidR="00586730" w:rsidRPr="007471DF">
          <w:rPr>
            <w:rStyle w:val="Hyperlink"/>
            <w:noProof/>
          </w:rPr>
          <w:t>File Manager Tab</w:t>
        </w:r>
        <w:r w:rsidR="00586730">
          <w:rPr>
            <w:noProof/>
            <w:webHidden/>
          </w:rPr>
          <w:tab/>
        </w:r>
        <w:r w:rsidR="00586730">
          <w:rPr>
            <w:noProof/>
            <w:webHidden/>
          </w:rPr>
          <w:fldChar w:fldCharType="begin"/>
        </w:r>
        <w:r w:rsidR="00586730">
          <w:rPr>
            <w:noProof/>
            <w:webHidden/>
          </w:rPr>
          <w:instrText xml:space="preserve"> PAGEREF _Toc472785746 \h </w:instrText>
        </w:r>
        <w:r w:rsidR="00586730">
          <w:rPr>
            <w:noProof/>
            <w:webHidden/>
          </w:rPr>
        </w:r>
        <w:r w:rsidR="00586730">
          <w:rPr>
            <w:noProof/>
            <w:webHidden/>
          </w:rPr>
          <w:fldChar w:fldCharType="separate"/>
        </w:r>
        <w:r w:rsidR="00EE5F28">
          <w:rPr>
            <w:noProof/>
            <w:webHidden/>
          </w:rPr>
          <w:t>16</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47" w:history="1">
        <w:r w:rsidR="00586730" w:rsidRPr="007471DF">
          <w:rPr>
            <w:rStyle w:val="Hyperlink"/>
            <w:noProof/>
          </w:rPr>
          <w:t>Project File Types</w:t>
        </w:r>
        <w:r w:rsidR="00586730">
          <w:rPr>
            <w:noProof/>
            <w:webHidden/>
          </w:rPr>
          <w:tab/>
        </w:r>
        <w:r w:rsidR="00586730">
          <w:rPr>
            <w:noProof/>
            <w:webHidden/>
          </w:rPr>
          <w:fldChar w:fldCharType="begin"/>
        </w:r>
        <w:r w:rsidR="00586730">
          <w:rPr>
            <w:noProof/>
            <w:webHidden/>
          </w:rPr>
          <w:instrText xml:space="preserve"> PAGEREF _Toc472785747 \h </w:instrText>
        </w:r>
        <w:r w:rsidR="00586730">
          <w:rPr>
            <w:noProof/>
            <w:webHidden/>
          </w:rPr>
        </w:r>
        <w:r w:rsidR="00586730">
          <w:rPr>
            <w:noProof/>
            <w:webHidden/>
          </w:rPr>
          <w:fldChar w:fldCharType="separate"/>
        </w:r>
        <w:r w:rsidR="00EE5F28">
          <w:rPr>
            <w:noProof/>
            <w:webHidden/>
          </w:rPr>
          <w:t>16</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48" w:history="1">
        <w:r w:rsidR="00586730" w:rsidRPr="007471DF">
          <w:rPr>
            <w:rStyle w:val="Hyperlink"/>
            <w:noProof/>
          </w:rPr>
          <w:t>Project Options</w:t>
        </w:r>
        <w:r w:rsidR="00586730">
          <w:rPr>
            <w:noProof/>
            <w:webHidden/>
          </w:rPr>
          <w:tab/>
        </w:r>
        <w:r w:rsidR="00586730">
          <w:rPr>
            <w:noProof/>
            <w:webHidden/>
          </w:rPr>
          <w:fldChar w:fldCharType="begin"/>
        </w:r>
        <w:r w:rsidR="00586730">
          <w:rPr>
            <w:noProof/>
            <w:webHidden/>
          </w:rPr>
          <w:instrText xml:space="preserve"> PAGEREF _Toc472785748 \h </w:instrText>
        </w:r>
        <w:r w:rsidR="00586730">
          <w:rPr>
            <w:noProof/>
            <w:webHidden/>
          </w:rPr>
        </w:r>
        <w:r w:rsidR="00586730">
          <w:rPr>
            <w:noProof/>
            <w:webHidden/>
          </w:rPr>
          <w:fldChar w:fldCharType="separate"/>
        </w:r>
        <w:r w:rsidR="00EE5F28">
          <w:rPr>
            <w:noProof/>
            <w:webHidden/>
          </w:rPr>
          <w:t>17</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49" w:history="1">
        <w:r w:rsidR="00586730" w:rsidRPr="007471DF">
          <w:rPr>
            <w:rStyle w:val="Hyperlink"/>
            <w:noProof/>
          </w:rPr>
          <w:t>Board Type</w:t>
        </w:r>
        <w:r w:rsidR="00586730">
          <w:rPr>
            <w:noProof/>
            <w:webHidden/>
          </w:rPr>
          <w:tab/>
        </w:r>
        <w:r w:rsidR="00586730">
          <w:rPr>
            <w:noProof/>
            <w:webHidden/>
          </w:rPr>
          <w:fldChar w:fldCharType="begin"/>
        </w:r>
        <w:r w:rsidR="00586730">
          <w:rPr>
            <w:noProof/>
            <w:webHidden/>
          </w:rPr>
          <w:instrText xml:space="preserve"> PAGEREF _Toc472785749 \h </w:instrText>
        </w:r>
        <w:r w:rsidR="00586730">
          <w:rPr>
            <w:noProof/>
            <w:webHidden/>
          </w:rPr>
        </w:r>
        <w:r w:rsidR="00586730">
          <w:rPr>
            <w:noProof/>
            <w:webHidden/>
          </w:rPr>
          <w:fldChar w:fldCharType="separate"/>
        </w:r>
        <w:r w:rsidR="00EE5F28">
          <w:rPr>
            <w:noProof/>
            <w:webHidden/>
          </w:rPr>
          <w:t>17</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50" w:history="1">
        <w:r w:rsidR="00586730" w:rsidRPr="007471DF">
          <w:rPr>
            <w:rStyle w:val="Hyperlink"/>
            <w:noProof/>
          </w:rPr>
          <w:t>Compiler Type</w:t>
        </w:r>
        <w:r w:rsidR="00586730">
          <w:rPr>
            <w:noProof/>
            <w:webHidden/>
          </w:rPr>
          <w:tab/>
        </w:r>
        <w:r w:rsidR="00586730">
          <w:rPr>
            <w:noProof/>
            <w:webHidden/>
          </w:rPr>
          <w:fldChar w:fldCharType="begin"/>
        </w:r>
        <w:r w:rsidR="00586730">
          <w:rPr>
            <w:noProof/>
            <w:webHidden/>
          </w:rPr>
          <w:instrText xml:space="preserve"> PAGEREF _Toc472785750 \h </w:instrText>
        </w:r>
        <w:r w:rsidR="00586730">
          <w:rPr>
            <w:noProof/>
            <w:webHidden/>
          </w:rPr>
        </w:r>
        <w:r w:rsidR="00586730">
          <w:rPr>
            <w:noProof/>
            <w:webHidden/>
          </w:rPr>
          <w:fldChar w:fldCharType="separate"/>
        </w:r>
        <w:r w:rsidR="00EE5F28">
          <w:rPr>
            <w:noProof/>
            <w:webHidden/>
          </w:rPr>
          <w:t>18</w:t>
        </w:r>
        <w:r w:rsidR="00586730">
          <w:rPr>
            <w:noProof/>
            <w:webHidden/>
          </w:rPr>
          <w:fldChar w:fldCharType="end"/>
        </w:r>
      </w:hyperlink>
    </w:p>
    <w:p w:rsidR="00586730" w:rsidRDefault="002B544C">
      <w:pPr>
        <w:pStyle w:val="TOC3"/>
        <w:tabs>
          <w:tab w:val="right" w:leader="dot" w:pos="4310"/>
        </w:tabs>
        <w:rPr>
          <w:rFonts w:eastAsiaTheme="minorEastAsia" w:cstheme="minorBidi"/>
          <w:noProof/>
          <w:sz w:val="22"/>
          <w:szCs w:val="22"/>
        </w:rPr>
      </w:pPr>
      <w:hyperlink w:anchor="_Toc472785751" w:history="1">
        <w:r w:rsidR="00586730" w:rsidRPr="007471DF">
          <w:rPr>
            <w:rStyle w:val="Hyperlink"/>
            <w:noProof/>
          </w:rPr>
          <w:t>Memory Model</w:t>
        </w:r>
        <w:r w:rsidR="00586730">
          <w:rPr>
            <w:noProof/>
            <w:webHidden/>
          </w:rPr>
          <w:tab/>
        </w:r>
        <w:r w:rsidR="00586730">
          <w:rPr>
            <w:noProof/>
            <w:webHidden/>
          </w:rPr>
          <w:fldChar w:fldCharType="begin"/>
        </w:r>
        <w:r w:rsidR="00586730">
          <w:rPr>
            <w:noProof/>
            <w:webHidden/>
          </w:rPr>
          <w:instrText xml:space="preserve"> PAGEREF _Toc472785751 \h </w:instrText>
        </w:r>
        <w:r w:rsidR="00586730">
          <w:rPr>
            <w:noProof/>
            <w:webHidden/>
          </w:rPr>
        </w:r>
        <w:r w:rsidR="00586730">
          <w:rPr>
            <w:noProof/>
            <w:webHidden/>
          </w:rPr>
          <w:fldChar w:fldCharType="separate"/>
        </w:r>
        <w:r w:rsidR="00EE5F28">
          <w:rPr>
            <w:noProof/>
            <w:webHidden/>
          </w:rPr>
          <w:t>18</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52" w:history="1">
        <w:r w:rsidR="00586730" w:rsidRPr="007471DF">
          <w:rPr>
            <w:rStyle w:val="Hyperlink"/>
            <w:noProof/>
          </w:rPr>
          <w:t>Compiler Options</w:t>
        </w:r>
        <w:r w:rsidR="00586730">
          <w:rPr>
            <w:noProof/>
            <w:webHidden/>
          </w:rPr>
          <w:tab/>
        </w:r>
        <w:r w:rsidR="00586730">
          <w:rPr>
            <w:noProof/>
            <w:webHidden/>
          </w:rPr>
          <w:fldChar w:fldCharType="begin"/>
        </w:r>
        <w:r w:rsidR="00586730">
          <w:rPr>
            <w:noProof/>
            <w:webHidden/>
          </w:rPr>
          <w:instrText xml:space="preserve"> PAGEREF _Toc472785752 \h </w:instrText>
        </w:r>
        <w:r w:rsidR="00586730">
          <w:rPr>
            <w:noProof/>
            <w:webHidden/>
          </w:rPr>
        </w:r>
        <w:r w:rsidR="00586730">
          <w:rPr>
            <w:noProof/>
            <w:webHidden/>
          </w:rPr>
          <w:fldChar w:fldCharType="separate"/>
        </w:r>
        <w:r w:rsidR="00EE5F28">
          <w:rPr>
            <w:noProof/>
            <w:webHidden/>
          </w:rPr>
          <w:t>19</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53" w:history="1">
        <w:r w:rsidR="00586730" w:rsidRPr="007471DF">
          <w:rPr>
            <w:rStyle w:val="Hyperlink"/>
            <w:noProof/>
          </w:rPr>
          <w:t>Linker Options</w:t>
        </w:r>
        <w:r w:rsidR="00586730">
          <w:rPr>
            <w:noProof/>
            <w:webHidden/>
          </w:rPr>
          <w:tab/>
        </w:r>
        <w:r w:rsidR="00586730">
          <w:rPr>
            <w:noProof/>
            <w:webHidden/>
          </w:rPr>
          <w:fldChar w:fldCharType="begin"/>
        </w:r>
        <w:r w:rsidR="00586730">
          <w:rPr>
            <w:noProof/>
            <w:webHidden/>
          </w:rPr>
          <w:instrText xml:space="preserve"> PAGEREF _Toc472785753 \h </w:instrText>
        </w:r>
        <w:r w:rsidR="00586730">
          <w:rPr>
            <w:noProof/>
            <w:webHidden/>
          </w:rPr>
        </w:r>
        <w:r w:rsidR="00586730">
          <w:rPr>
            <w:noProof/>
            <w:webHidden/>
          </w:rPr>
          <w:fldChar w:fldCharType="separate"/>
        </w:r>
        <w:r w:rsidR="00EE5F28">
          <w:rPr>
            <w:noProof/>
            <w:webHidden/>
          </w:rPr>
          <w:t>19</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54" w:history="1">
        <w:r w:rsidR="00586730" w:rsidRPr="007471DF">
          <w:rPr>
            <w:rStyle w:val="Hyperlink"/>
            <w:noProof/>
          </w:rPr>
          <w:t>SimpleIDE Terminal</w:t>
        </w:r>
        <w:r w:rsidR="00586730">
          <w:rPr>
            <w:noProof/>
            <w:webHidden/>
          </w:rPr>
          <w:tab/>
        </w:r>
        <w:r w:rsidR="00586730">
          <w:rPr>
            <w:noProof/>
            <w:webHidden/>
          </w:rPr>
          <w:fldChar w:fldCharType="begin"/>
        </w:r>
        <w:r w:rsidR="00586730">
          <w:rPr>
            <w:noProof/>
            <w:webHidden/>
          </w:rPr>
          <w:instrText xml:space="preserve"> PAGEREF _Toc472785754 \h </w:instrText>
        </w:r>
        <w:r w:rsidR="00586730">
          <w:rPr>
            <w:noProof/>
            <w:webHidden/>
          </w:rPr>
        </w:r>
        <w:r w:rsidR="00586730">
          <w:rPr>
            <w:noProof/>
            <w:webHidden/>
          </w:rPr>
          <w:fldChar w:fldCharType="separate"/>
        </w:r>
        <w:r w:rsidR="00EE5F28">
          <w:rPr>
            <w:noProof/>
            <w:webHidden/>
          </w:rPr>
          <w:t>20</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55" w:history="1">
        <w:r w:rsidR="00586730" w:rsidRPr="007471DF">
          <w:rPr>
            <w:rStyle w:val="Hyperlink"/>
            <w:noProof/>
          </w:rPr>
          <w:t>Features</w:t>
        </w:r>
        <w:r w:rsidR="00586730">
          <w:rPr>
            <w:noProof/>
            <w:webHidden/>
          </w:rPr>
          <w:tab/>
        </w:r>
        <w:r w:rsidR="00586730">
          <w:rPr>
            <w:noProof/>
            <w:webHidden/>
          </w:rPr>
          <w:fldChar w:fldCharType="begin"/>
        </w:r>
        <w:r w:rsidR="00586730">
          <w:rPr>
            <w:noProof/>
            <w:webHidden/>
          </w:rPr>
          <w:instrText xml:space="preserve"> PAGEREF _Toc472785755 \h </w:instrText>
        </w:r>
        <w:r w:rsidR="00586730">
          <w:rPr>
            <w:noProof/>
            <w:webHidden/>
          </w:rPr>
        </w:r>
        <w:r w:rsidR="00586730">
          <w:rPr>
            <w:noProof/>
            <w:webHidden/>
          </w:rPr>
          <w:fldChar w:fldCharType="separate"/>
        </w:r>
        <w:r w:rsidR="00EE5F28">
          <w:rPr>
            <w:noProof/>
            <w:webHidden/>
          </w:rPr>
          <w:t>20</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56" w:history="1">
        <w:r w:rsidR="00586730" w:rsidRPr="007471DF">
          <w:rPr>
            <w:rStyle w:val="Hyperlink"/>
            <w:noProof/>
          </w:rPr>
          <w:t>Options</w:t>
        </w:r>
        <w:r w:rsidR="00586730">
          <w:rPr>
            <w:noProof/>
            <w:webHidden/>
          </w:rPr>
          <w:tab/>
        </w:r>
        <w:r w:rsidR="00586730">
          <w:rPr>
            <w:noProof/>
            <w:webHidden/>
          </w:rPr>
          <w:fldChar w:fldCharType="begin"/>
        </w:r>
        <w:r w:rsidR="00586730">
          <w:rPr>
            <w:noProof/>
            <w:webHidden/>
          </w:rPr>
          <w:instrText xml:space="preserve"> PAGEREF _Toc472785756 \h </w:instrText>
        </w:r>
        <w:r w:rsidR="00586730">
          <w:rPr>
            <w:noProof/>
            <w:webHidden/>
          </w:rPr>
        </w:r>
        <w:r w:rsidR="00586730">
          <w:rPr>
            <w:noProof/>
            <w:webHidden/>
          </w:rPr>
          <w:fldChar w:fldCharType="separate"/>
        </w:r>
        <w:r w:rsidR="00EE5F28">
          <w:rPr>
            <w:noProof/>
            <w:webHidden/>
          </w:rPr>
          <w:t>21</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57" w:history="1">
        <w:r w:rsidR="00586730" w:rsidRPr="007471DF">
          <w:rPr>
            <w:rStyle w:val="Hyperlink"/>
            <w:noProof/>
          </w:rPr>
          <w:t>Simple Libraries</w:t>
        </w:r>
        <w:r w:rsidR="00586730">
          <w:rPr>
            <w:noProof/>
            <w:webHidden/>
          </w:rPr>
          <w:tab/>
        </w:r>
        <w:r w:rsidR="00586730">
          <w:rPr>
            <w:noProof/>
            <w:webHidden/>
          </w:rPr>
          <w:fldChar w:fldCharType="begin"/>
        </w:r>
        <w:r w:rsidR="00586730">
          <w:rPr>
            <w:noProof/>
            <w:webHidden/>
          </w:rPr>
          <w:instrText xml:space="preserve"> PAGEREF _Toc472785757 \h </w:instrText>
        </w:r>
        <w:r w:rsidR="00586730">
          <w:rPr>
            <w:noProof/>
            <w:webHidden/>
          </w:rPr>
        </w:r>
        <w:r w:rsidR="00586730">
          <w:rPr>
            <w:noProof/>
            <w:webHidden/>
          </w:rPr>
          <w:fldChar w:fldCharType="separate"/>
        </w:r>
        <w:r w:rsidR="00EE5F28">
          <w:rPr>
            <w:noProof/>
            <w:webHidden/>
          </w:rPr>
          <w:t>22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58" w:history="1">
        <w:r w:rsidR="00586730" w:rsidRPr="007471DF">
          <w:rPr>
            <w:rStyle w:val="Hyperlink"/>
            <w:noProof/>
          </w:rPr>
          <w:t>How to Add a Simple Library to a Project</w:t>
        </w:r>
        <w:r w:rsidR="00586730">
          <w:rPr>
            <w:noProof/>
            <w:webHidden/>
          </w:rPr>
          <w:tab/>
        </w:r>
        <w:r w:rsidR="00586730">
          <w:rPr>
            <w:noProof/>
            <w:webHidden/>
          </w:rPr>
          <w:fldChar w:fldCharType="begin"/>
        </w:r>
        <w:r w:rsidR="00586730">
          <w:rPr>
            <w:noProof/>
            <w:webHidden/>
          </w:rPr>
          <w:instrText xml:space="preserve"> PAGEREF _Toc472785758 \h </w:instrText>
        </w:r>
        <w:r w:rsidR="00586730">
          <w:rPr>
            <w:noProof/>
            <w:webHidden/>
          </w:rPr>
        </w:r>
        <w:r w:rsidR="00586730">
          <w:rPr>
            <w:noProof/>
            <w:webHidden/>
          </w:rPr>
          <w:fldChar w:fldCharType="separate"/>
        </w:r>
        <w:r w:rsidR="00EE5F28">
          <w:rPr>
            <w:noProof/>
            <w:webHidden/>
          </w:rPr>
          <w:t>22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59" w:history="1">
        <w:r w:rsidR="00586730" w:rsidRPr="007471DF">
          <w:rPr>
            <w:rStyle w:val="Hyperlink"/>
            <w:noProof/>
          </w:rPr>
          <w:t>Alternative</w:t>
        </w:r>
        <w:r w:rsidR="00586730">
          <w:rPr>
            <w:noProof/>
            <w:webHidden/>
          </w:rPr>
          <w:tab/>
        </w:r>
        <w:r w:rsidR="00586730">
          <w:rPr>
            <w:noProof/>
            <w:webHidden/>
          </w:rPr>
          <w:fldChar w:fldCharType="begin"/>
        </w:r>
        <w:r w:rsidR="00586730">
          <w:rPr>
            <w:noProof/>
            <w:webHidden/>
          </w:rPr>
          <w:instrText xml:space="preserve"> PAGEREF _Toc472785759 \h </w:instrText>
        </w:r>
        <w:r w:rsidR="00586730">
          <w:rPr>
            <w:noProof/>
            <w:webHidden/>
          </w:rPr>
        </w:r>
        <w:r w:rsidR="00586730">
          <w:rPr>
            <w:noProof/>
            <w:webHidden/>
          </w:rPr>
          <w:fldChar w:fldCharType="separate"/>
        </w:r>
        <w:r w:rsidR="00EE5F28">
          <w:rPr>
            <w:noProof/>
            <w:webHidden/>
          </w:rPr>
          <w:t>22</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0" w:history="1">
        <w:r w:rsidR="00586730" w:rsidRPr="007471DF">
          <w:rPr>
            <w:rStyle w:val="Hyperlink"/>
            <w:noProof/>
          </w:rPr>
          <w:t>How to Create a Simple Library</w:t>
        </w:r>
        <w:r w:rsidR="00586730">
          <w:rPr>
            <w:noProof/>
            <w:webHidden/>
          </w:rPr>
          <w:tab/>
        </w:r>
        <w:r w:rsidR="00586730">
          <w:rPr>
            <w:noProof/>
            <w:webHidden/>
          </w:rPr>
          <w:fldChar w:fldCharType="begin"/>
        </w:r>
        <w:r w:rsidR="00586730">
          <w:rPr>
            <w:noProof/>
            <w:webHidden/>
          </w:rPr>
          <w:instrText xml:space="preserve"> PAGEREF _Toc472785760 \h </w:instrText>
        </w:r>
        <w:r w:rsidR="00586730">
          <w:rPr>
            <w:noProof/>
            <w:webHidden/>
          </w:rPr>
        </w:r>
        <w:r w:rsidR="00586730">
          <w:rPr>
            <w:noProof/>
            <w:webHidden/>
          </w:rPr>
          <w:fldChar w:fldCharType="separate"/>
        </w:r>
        <w:r w:rsidR="00EE5F28">
          <w:rPr>
            <w:noProof/>
            <w:webHidden/>
          </w:rPr>
          <w:t>24</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1" w:history="1">
        <w:r w:rsidR="00586730" w:rsidRPr="007471DF">
          <w:rPr>
            <w:rStyle w:val="Hyperlink"/>
            <w:noProof/>
          </w:rPr>
          <w:t>Simple Library Directory Structure</w:t>
        </w:r>
        <w:r w:rsidR="00586730">
          <w:rPr>
            <w:noProof/>
            <w:webHidden/>
          </w:rPr>
          <w:tab/>
        </w:r>
        <w:r w:rsidR="00586730">
          <w:rPr>
            <w:noProof/>
            <w:webHidden/>
          </w:rPr>
          <w:fldChar w:fldCharType="begin"/>
        </w:r>
        <w:r w:rsidR="00586730">
          <w:rPr>
            <w:noProof/>
            <w:webHidden/>
          </w:rPr>
          <w:instrText xml:space="preserve"> PAGEREF _Toc472785761 \h </w:instrText>
        </w:r>
        <w:r w:rsidR="00586730">
          <w:rPr>
            <w:noProof/>
            <w:webHidden/>
          </w:rPr>
        </w:r>
        <w:r w:rsidR="00586730">
          <w:rPr>
            <w:noProof/>
            <w:webHidden/>
          </w:rPr>
          <w:fldChar w:fldCharType="separate"/>
        </w:r>
        <w:r w:rsidR="00EE5F28">
          <w:rPr>
            <w:noProof/>
            <w:webHidden/>
          </w:rPr>
          <w:t>25</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2" w:history="1">
        <w:r w:rsidR="00586730" w:rsidRPr="007471DF">
          <w:rPr>
            <w:rStyle w:val="Hyperlink"/>
            <w:noProof/>
          </w:rPr>
          <w:t>Recommended Features</w:t>
        </w:r>
        <w:r w:rsidR="00586730">
          <w:rPr>
            <w:noProof/>
            <w:webHidden/>
          </w:rPr>
          <w:tab/>
        </w:r>
        <w:r w:rsidR="00586730">
          <w:rPr>
            <w:noProof/>
            <w:webHidden/>
          </w:rPr>
          <w:fldChar w:fldCharType="begin"/>
        </w:r>
        <w:r w:rsidR="00586730">
          <w:rPr>
            <w:noProof/>
            <w:webHidden/>
          </w:rPr>
          <w:instrText xml:space="preserve"> PAGEREF _Toc472785762 \h </w:instrText>
        </w:r>
        <w:r w:rsidR="00586730">
          <w:rPr>
            <w:noProof/>
            <w:webHidden/>
          </w:rPr>
        </w:r>
        <w:r w:rsidR="00586730">
          <w:rPr>
            <w:noProof/>
            <w:webHidden/>
          </w:rPr>
          <w:fldChar w:fldCharType="separate"/>
        </w:r>
        <w:r w:rsidR="00EE5F28">
          <w:rPr>
            <w:noProof/>
            <w:webHidden/>
          </w:rPr>
          <w:t>25</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63" w:history="1">
        <w:r w:rsidR="00586730" w:rsidRPr="007471DF">
          <w:rPr>
            <w:rStyle w:val="Hyperlink"/>
            <w:noProof/>
          </w:rPr>
          <w:t>Board Types</w:t>
        </w:r>
        <w:r w:rsidR="00586730">
          <w:rPr>
            <w:noProof/>
            <w:webHidden/>
          </w:rPr>
          <w:tab/>
        </w:r>
        <w:r w:rsidR="00586730">
          <w:rPr>
            <w:noProof/>
            <w:webHidden/>
          </w:rPr>
          <w:fldChar w:fldCharType="begin"/>
        </w:r>
        <w:r w:rsidR="00586730">
          <w:rPr>
            <w:noProof/>
            <w:webHidden/>
          </w:rPr>
          <w:instrText xml:space="preserve"> PAGEREF _Toc472785763 \h </w:instrText>
        </w:r>
        <w:r w:rsidR="00586730">
          <w:rPr>
            <w:noProof/>
            <w:webHidden/>
          </w:rPr>
        </w:r>
        <w:r w:rsidR="00586730">
          <w:rPr>
            <w:noProof/>
            <w:webHidden/>
          </w:rPr>
          <w:fldChar w:fldCharType="separate"/>
        </w:r>
        <w:r w:rsidR="00EE5F28">
          <w:rPr>
            <w:noProof/>
            <w:webHidden/>
          </w:rPr>
          <w:t>26</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4" w:history="1">
        <w:r w:rsidR="00586730" w:rsidRPr="007471DF">
          <w:rPr>
            <w:rStyle w:val="Hyperlink"/>
            <w:noProof/>
          </w:rPr>
          <w:t>Special Clock Boards</w:t>
        </w:r>
        <w:r w:rsidR="00586730">
          <w:rPr>
            <w:noProof/>
            <w:webHidden/>
          </w:rPr>
          <w:tab/>
        </w:r>
        <w:r w:rsidR="00586730">
          <w:rPr>
            <w:noProof/>
            <w:webHidden/>
          </w:rPr>
          <w:fldChar w:fldCharType="begin"/>
        </w:r>
        <w:r w:rsidR="00586730">
          <w:rPr>
            <w:noProof/>
            <w:webHidden/>
          </w:rPr>
          <w:instrText xml:space="preserve"> PAGEREF _Toc472785764 \h </w:instrText>
        </w:r>
        <w:r w:rsidR="00586730">
          <w:rPr>
            <w:noProof/>
            <w:webHidden/>
          </w:rPr>
        </w:r>
        <w:r w:rsidR="00586730">
          <w:rPr>
            <w:noProof/>
            <w:webHidden/>
          </w:rPr>
          <w:fldChar w:fldCharType="separate"/>
        </w:r>
        <w:r w:rsidR="00EE5F28">
          <w:rPr>
            <w:noProof/>
            <w:webHidden/>
          </w:rPr>
          <w:t>26</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5" w:history="1">
        <w:r w:rsidR="00586730" w:rsidRPr="007471DF">
          <w:rPr>
            <w:rStyle w:val="Hyperlink"/>
            <w:noProof/>
          </w:rPr>
          <w:t>Basic Board Types</w:t>
        </w:r>
        <w:r w:rsidR="00586730">
          <w:rPr>
            <w:noProof/>
            <w:webHidden/>
          </w:rPr>
          <w:tab/>
        </w:r>
        <w:r w:rsidR="00586730">
          <w:rPr>
            <w:noProof/>
            <w:webHidden/>
          </w:rPr>
          <w:fldChar w:fldCharType="begin"/>
        </w:r>
        <w:r w:rsidR="00586730">
          <w:rPr>
            <w:noProof/>
            <w:webHidden/>
          </w:rPr>
          <w:instrText xml:space="preserve"> PAGEREF _Toc472785765 \h </w:instrText>
        </w:r>
        <w:r w:rsidR="00586730">
          <w:rPr>
            <w:noProof/>
            <w:webHidden/>
          </w:rPr>
        </w:r>
        <w:r w:rsidR="00586730">
          <w:rPr>
            <w:noProof/>
            <w:webHidden/>
          </w:rPr>
          <w:fldChar w:fldCharType="separate"/>
        </w:r>
        <w:r w:rsidR="00EE5F28">
          <w:rPr>
            <w:noProof/>
            <w:webHidden/>
          </w:rPr>
          <w:t>27</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6" w:history="1">
        <w:r w:rsidR="00586730" w:rsidRPr="007471DF">
          <w:rPr>
            <w:rStyle w:val="Hyperlink"/>
            <w:noProof/>
          </w:rPr>
          <w:t>Configuration Files</w:t>
        </w:r>
        <w:r w:rsidR="00586730">
          <w:rPr>
            <w:noProof/>
            <w:webHidden/>
          </w:rPr>
          <w:tab/>
        </w:r>
        <w:r w:rsidR="00586730">
          <w:rPr>
            <w:noProof/>
            <w:webHidden/>
          </w:rPr>
          <w:fldChar w:fldCharType="begin"/>
        </w:r>
        <w:r w:rsidR="00586730">
          <w:rPr>
            <w:noProof/>
            <w:webHidden/>
          </w:rPr>
          <w:instrText xml:space="preserve"> PAGEREF _Toc472785766 \h </w:instrText>
        </w:r>
        <w:r w:rsidR="00586730">
          <w:rPr>
            <w:noProof/>
            <w:webHidden/>
          </w:rPr>
        </w:r>
        <w:r w:rsidR="00586730">
          <w:rPr>
            <w:noProof/>
            <w:webHidden/>
          </w:rPr>
          <w:fldChar w:fldCharType="separate"/>
        </w:r>
        <w:r w:rsidR="00EE5F28">
          <w:rPr>
            <w:noProof/>
            <w:webHidden/>
          </w:rPr>
          <w:t>27</w:t>
        </w:r>
        <w:r w:rsidR="00586730">
          <w:rPr>
            <w:noProof/>
            <w:webHidden/>
          </w:rPr>
          <w:fldChar w:fldCharType="end"/>
        </w:r>
      </w:hyperlink>
    </w:p>
    <w:p w:rsidR="00586730" w:rsidRDefault="002B544C">
      <w:pPr>
        <w:pStyle w:val="TOC2"/>
        <w:tabs>
          <w:tab w:val="right" w:leader="dot" w:pos="4310"/>
        </w:tabs>
        <w:rPr>
          <w:rFonts w:asciiTheme="minorHAnsi" w:eastAsiaTheme="minorEastAsia" w:hAnsiTheme="minorHAnsi" w:cstheme="minorBidi"/>
          <w:noProof/>
          <w:sz w:val="22"/>
          <w:szCs w:val="22"/>
        </w:rPr>
      </w:pPr>
      <w:hyperlink w:anchor="_Toc472785767" w:history="1">
        <w:r w:rsidR="00586730" w:rsidRPr="007471DF">
          <w:rPr>
            <w:rStyle w:val="Hyperlink"/>
            <w:noProof/>
          </w:rPr>
          <w:t>Configuration Variable Patching</w:t>
        </w:r>
        <w:r w:rsidR="00586730">
          <w:rPr>
            <w:noProof/>
            <w:webHidden/>
          </w:rPr>
          <w:tab/>
        </w:r>
        <w:r w:rsidR="00586730">
          <w:rPr>
            <w:noProof/>
            <w:webHidden/>
          </w:rPr>
          <w:fldChar w:fldCharType="begin"/>
        </w:r>
        <w:r w:rsidR="00586730">
          <w:rPr>
            <w:noProof/>
            <w:webHidden/>
          </w:rPr>
          <w:instrText xml:space="preserve"> PAGEREF _Toc472785767 \h </w:instrText>
        </w:r>
        <w:r w:rsidR="00586730">
          <w:rPr>
            <w:noProof/>
            <w:webHidden/>
          </w:rPr>
        </w:r>
        <w:r w:rsidR="00586730">
          <w:rPr>
            <w:noProof/>
            <w:webHidden/>
          </w:rPr>
          <w:fldChar w:fldCharType="separate"/>
        </w:r>
        <w:r w:rsidR="00EE5F28">
          <w:rPr>
            <w:noProof/>
            <w:webHidden/>
          </w:rPr>
          <w:t>27</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68" w:history="1">
        <w:r w:rsidR="00586730" w:rsidRPr="007471DF">
          <w:rPr>
            <w:rStyle w:val="Hyperlink"/>
            <w:noProof/>
          </w:rPr>
          <w:t>Support</w:t>
        </w:r>
        <w:r w:rsidR="00586730">
          <w:rPr>
            <w:noProof/>
            <w:webHidden/>
          </w:rPr>
          <w:tab/>
        </w:r>
        <w:r w:rsidR="00586730">
          <w:rPr>
            <w:noProof/>
            <w:webHidden/>
          </w:rPr>
          <w:fldChar w:fldCharType="begin"/>
        </w:r>
        <w:r w:rsidR="00586730">
          <w:rPr>
            <w:noProof/>
            <w:webHidden/>
          </w:rPr>
          <w:instrText xml:space="preserve"> PAGEREF _Toc472785768 \h </w:instrText>
        </w:r>
        <w:r w:rsidR="00586730">
          <w:rPr>
            <w:noProof/>
            <w:webHidden/>
          </w:rPr>
        </w:r>
        <w:r w:rsidR="00586730">
          <w:rPr>
            <w:noProof/>
            <w:webHidden/>
          </w:rPr>
          <w:fldChar w:fldCharType="separate"/>
        </w:r>
        <w:r w:rsidR="00EE5F28">
          <w:rPr>
            <w:noProof/>
            <w:webHidden/>
          </w:rPr>
          <w:t>29</w:t>
        </w:r>
        <w:r w:rsidR="00586730">
          <w:rPr>
            <w:noProof/>
            <w:webHidden/>
          </w:rPr>
          <w:fldChar w:fldCharType="end"/>
        </w:r>
      </w:hyperlink>
    </w:p>
    <w:p w:rsidR="00586730" w:rsidRDefault="002B544C">
      <w:pPr>
        <w:pStyle w:val="TOC1"/>
        <w:tabs>
          <w:tab w:val="right" w:leader="dot" w:pos="4310"/>
        </w:tabs>
        <w:rPr>
          <w:rFonts w:eastAsiaTheme="minorEastAsia" w:cstheme="minorBidi"/>
          <w:b w:val="0"/>
          <w:noProof/>
          <w:sz w:val="22"/>
          <w:szCs w:val="22"/>
        </w:rPr>
      </w:pPr>
      <w:hyperlink w:anchor="_Toc472785769" w:history="1">
        <w:r w:rsidR="00586730" w:rsidRPr="007471DF">
          <w:rPr>
            <w:rStyle w:val="Hyperlink"/>
            <w:noProof/>
          </w:rPr>
          <w:t>Revision History</w:t>
        </w:r>
        <w:r w:rsidR="00586730">
          <w:rPr>
            <w:noProof/>
            <w:webHidden/>
          </w:rPr>
          <w:tab/>
        </w:r>
        <w:r w:rsidR="00586730">
          <w:rPr>
            <w:noProof/>
            <w:webHidden/>
          </w:rPr>
          <w:fldChar w:fldCharType="begin"/>
        </w:r>
        <w:r w:rsidR="00586730">
          <w:rPr>
            <w:noProof/>
            <w:webHidden/>
          </w:rPr>
          <w:instrText xml:space="preserve"> PAGEREF _Toc472785769 \h </w:instrText>
        </w:r>
        <w:r w:rsidR="00586730">
          <w:rPr>
            <w:noProof/>
            <w:webHidden/>
          </w:rPr>
        </w:r>
        <w:r w:rsidR="00586730">
          <w:rPr>
            <w:noProof/>
            <w:webHidden/>
          </w:rPr>
          <w:fldChar w:fldCharType="separate"/>
        </w:r>
        <w:r w:rsidR="00EE5F28">
          <w:rPr>
            <w:noProof/>
            <w:webHidden/>
          </w:rPr>
          <w:t>29</w:t>
        </w:r>
        <w:r w:rsidR="00586730">
          <w:rPr>
            <w:noProof/>
            <w:webHidden/>
          </w:rPr>
          <w:fldChar w:fldCharType="end"/>
        </w:r>
      </w:hyperlink>
    </w:p>
    <w:p w:rsidR="007D3C61" w:rsidRDefault="00EA7D71" w:rsidP="007D3C61">
      <w:pPr>
        <w:pStyle w:val="BodyText"/>
        <w:sectPr w:rsidR="007D3C61" w:rsidSect="007D3C61">
          <w:type w:val="continuous"/>
          <w:pgSz w:w="12240" w:h="15840" w:code="1"/>
          <w:pgMar w:top="1440" w:right="1440" w:bottom="1440" w:left="1440" w:header="720" w:footer="720" w:gutter="0"/>
          <w:cols w:num="2" w:space="720" w:equalWidth="0">
            <w:col w:w="4320" w:space="720"/>
            <w:col w:w="4320"/>
          </w:cols>
          <w:titlePg/>
          <w:docGrid w:linePitch="360"/>
        </w:sectPr>
      </w:pPr>
      <w:r>
        <w:rPr>
          <w:rFonts w:asciiTheme="minorHAnsi" w:hAnsiTheme="minorHAnsi" w:cs="Times New Roman"/>
          <w:b/>
          <w:kern w:val="0"/>
          <w:szCs w:val="24"/>
        </w:rPr>
        <w:fldChar w:fldCharType="end"/>
      </w:r>
    </w:p>
    <w:p w:rsidR="00467B75" w:rsidRPr="00F24BCE" w:rsidRDefault="00467B75" w:rsidP="00467B75">
      <w:pPr>
        <w:pStyle w:val="StyleHeading1CustomColorRGB79129189Before0ptAft"/>
      </w:pPr>
      <w:bookmarkStart w:id="1" w:name="_Toc472785716"/>
      <w:bookmarkStart w:id="2" w:name="_Toc355094794"/>
      <w:bookmarkStart w:id="3" w:name="_Toc259438698"/>
      <w:r>
        <w:lastRenderedPageBreak/>
        <w:t xml:space="preserve">What’s </w:t>
      </w:r>
      <w:r w:rsidR="00B8080B">
        <w:t>New?</w:t>
      </w:r>
      <w:bookmarkEnd w:id="1"/>
    </w:p>
    <w:p w:rsidR="00467B75" w:rsidRDefault="000A36F1" w:rsidP="00B8080B">
      <w:pPr>
        <w:pStyle w:val="BodyText"/>
      </w:pPr>
      <w:r>
        <w:t xml:space="preserve">If you have used </w:t>
      </w:r>
      <w:r w:rsidR="00467B75">
        <w:t>a previous ver</w:t>
      </w:r>
      <w:r>
        <w:t xml:space="preserve">sion of SimpleIDE, this section </w:t>
      </w:r>
      <w:r w:rsidR="00467B75">
        <w:t xml:space="preserve">explains what </w:t>
      </w:r>
      <w:r>
        <w:t xml:space="preserve">differences to expect with the new version of </w:t>
      </w:r>
      <w:r w:rsidR="00467B75">
        <w:t>the software.</w:t>
      </w:r>
    </w:p>
    <w:bookmarkStart w:id="4" w:name="_Toc472785717"/>
    <w:p w:rsidR="00F26AD5" w:rsidRPr="00547FFC" w:rsidRDefault="00F26AD5" w:rsidP="00F26AD5">
      <w:pPr>
        <w:pStyle w:val="StyleHeading2CustomColorRGB686868"/>
      </w:pPr>
      <w:r>
        <w:rPr>
          <w:noProof/>
        </w:rPr>
        <mc:AlternateContent>
          <mc:Choice Requires="wps">
            <w:drawing>
              <wp:anchor distT="0" distB="0" distL="114300" distR="114300" simplePos="0" relativeHeight="251690496" behindDoc="0" locked="1" layoutInCell="1" allowOverlap="1" wp14:anchorId="51A05CF6" wp14:editId="101B2382">
                <wp:simplePos x="0" y="0"/>
                <wp:positionH relativeFrom="column">
                  <wp:posOffset>1480820</wp:posOffset>
                </wp:positionH>
                <wp:positionV relativeFrom="paragraph">
                  <wp:posOffset>143510</wp:posOffset>
                </wp:positionV>
                <wp:extent cx="191770" cy="219075"/>
                <wp:effectExtent l="0" t="19050" r="36830" b="47625"/>
                <wp:wrapNone/>
                <wp:docPr id="28" name="Right Arrow 28"/>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16.6pt;margin-top:11.3pt;width:15.1pt;height:17.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" adj="10800" fillcolor="#4f81bd [3204]" strokecolor="#243f60 [1604]" strokeweight="2pt">
                <w10:anchorlock/>
              </v:shape>
            </w:pict>
          </mc:Fallback>
        </mc:AlternateContent>
      </w:r>
      <w:r>
        <w:rPr>
          <w:rStyle w:val="Heading2Char"/>
          <w:b/>
          <w:bCs/>
        </w:rPr>
        <w:t>SimpleIDE v1-0-0 to v1-</w:t>
      </w:r>
      <w:r w:rsidR="00043F65">
        <w:rPr>
          <w:rStyle w:val="Heading2Char"/>
          <w:b/>
          <w:bCs/>
        </w:rPr>
        <w:t>1</w:t>
      </w:r>
      <w:r>
        <w:rPr>
          <w:rStyle w:val="Heading2Char"/>
          <w:b/>
          <w:bCs/>
        </w:rPr>
        <w:t>-</w:t>
      </w:r>
      <w:r w:rsidR="00043F65">
        <w:rPr>
          <w:rStyle w:val="Heading2Char"/>
          <w:b/>
          <w:bCs/>
        </w:rPr>
        <w:t>0</w:t>
      </w:r>
      <w:bookmarkEnd w:id="4"/>
    </w:p>
    <w:p w:rsidR="007C7DCE" w:rsidRPr="007C7DCE" w:rsidRDefault="007C7DCE" w:rsidP="00635A40">
      <w:pPr>
        <w:pStyle w:val="BodyText"/>
        <w:numPr>
          <w:ilvl w:val="0"/>
          <w:numId w:val="23"/>
        </w:numPr>
      </w:pPr>
      <w:r w:rsidRPr="007C7DCE">
        <w:t>Replaced loader subsystem (Propeller-Load) with new loader subsystem (</w:t>
      </w:r>
      <w:proofErr w:type="spellStart"/>
      <w:r w:rsidRPr="007C7DCE">
        <w:t>PropLoader</w:t>
      </w:r>
      <w:proofErr w:type="spellEnd"/>
      <w:r w:rsidRPr="007C7DCE">
        <w:t>).</w:t>
      </w:r>
    </w:p>
    <w:p w:rsidR="007C7DCE" w:rsidRPr="007C7DCE" w:rsidRDefault="007C7DCE" w:rsidP="00635A40">
      <w:pPr>
        <w:pStyle w:val="BodyText"/>
        <w:numPr>
          <w:ilvl w:val="0"/>
          <w:numId w:val="23"/>
        </w:numPr>
      </w:pPr>
      <w:r w:rsidRPr="007C7DCE">
        <w:t>Added wireless (Wi-Fi) support for programming</w:t>
      </w:r>
      <w:r w:rsidRPr="00635A40">
        <w:t>/</w:t>
      </w:r>
      <w:r w:rsidRPr="007C7DCE">
        <w:t>debugging via Parallax Wi-Fi Module (#32420).  Wireless Propellers appear in port field when available</w:t>
      </w:r>
      <w:r w:rsidRPr="00635A40">
        <w:t xml:space="preserve">; re-namable via </w:t>
      </w:r>
      <w:r w:rsidRPr="007C7DCE">
        <w:t>Tools &gt; Rename Port.</w:t>
      </w:r>
    </w:p>
    <w:p w:rsidR="007C7DCE" w:rsidRPr="007C7DCE" w:rsidRDefault="007C7DCE" w:rsidP="00635A40">
      <w:pPr>
        <w:pStyle w:val="BodyText"/>
        <w:numPr>
          <w:ilvl w:val="0"/>
          <w:numId w:val="23"/>
        </w:numPr>
      </w:pPr>
      <w:r w:rsidRPr="007C7DCE">
        <w:t xml:space="preserve">Enhanced download speed (by </w:t>
      </w:r>
      <w:proofErr w:type="gramStart"/>
      <w:r w:rsidRPr="007C7DCE">
        <w:t>6x</w:t>
      </w:r>
      <w:proofErr w:type="gramEnd"/>
      <w:r w:rsidRPr="007C7DCE">
        <w:t>) for both wired (USB) and wireless (Wi-Fi) connections (requires on-board 5 MHz crystal).</w:t>
      </w:r>
    </w:p>
    <w:p w:rsidR="007C7DCE" w:rsidRPr="007C7DCE" w:rsidRDefault="007C7DCE" w:rsidP="00635A40">
      <w:pPr>
        <w:pStyle w:val="BodyText"/>
        <w:numPr>
          <w:ilvl w:val="0"/>
          <w:numId w:val="23"/>
        </w:numPr>
      </w:pPr>
      <w:r w:rsidRPr="007C7DCE">
        <w:t>Mac installer now includes FTDI Driver and requires system restart as needed for proper FTDI driver operation.</w:t>
      </w:r>
    </w:p>
    <w:p w:rsidR="007C7DCE" w:rsidRPr="00635A40" w:rsidRDefault="00842869" w:rsidP="00635A40">
      <w:pPr>
        <w:pStyle w:val="BodyText"/>
        <w:numPr>
          <w:ilvl w:val="0"/>
          <w:numId w:val="23"/>
        </w:numPr>
      </w:pPr>
      <w:r w:rsidRPr="00842869">
        <w:t>SimpleIDE relies on persistent storage of properties in all OS</w:t>
      </w:r>
      <w:r>
        <w:t>es</w:t>
      </w:r>
      <w:r w:rsidRPr="00842869">
        <w:t>. Updated SimpleIDE packages replace these properties during the SimpleIDE Library Install Workspace update.</w:t>
      </w:r>
    </w:p>
    <w:p w:rsidR="00635A40" w:rsidRPr="007C7DCE" w:rsidRDefault="00635A40" w:rsidP="00635A40">
      <w:pPr>
        <w:pStyle w:val="BodyText"/>
        <w:numPr>
          <w:ilvl w:val="0"/>
          <w:numId w:val="23"/>
        </w:numPr>
      </w:pPr>
      <w:r w:rsidRPr="007C7DCE">
        <w:t>Improved terminal performance.</w:t>
      </w:r>
    </w:p>
    <w:p w:rsidR="007C7DCE" w:rsidRPr="007C7DCE" w:rsidRDefault="007C7DCE" w:rsidP="00635A40">
      <w:pPr>
        <w:pStyle w:val="BodyText"/>
        <w:numPr>
          <w:ilvl w:val="0"/>
          <w:numId w:val="23"/>
        </w:numPr>
      </w:pPr>
      <w:r w:rsidRPr="007C7DCE">
        <w:t>Adjusted terminal to wrap to page by default.</w:t>
      </w:r>
    </w:p>
    <w:p w:rsidR="007C7DCE" w:rsidRPr="007C7DCE" w:rsidRDefault="007C7DCE" w:rsidP="00635A40">
      <w:pPr>
        <w:pStyle w:val="BodyText"/>
        <w:numPr>
          <w:ilvl w:val="0"/>
          <w:numId w:val="23"/>
        </w:numPr>
      </w:pPr>
      <w:r w:rsidRPr="007C7DCE">
        <w:t xml:space="preserve">Fixed Find/Replace to </w:t>
      </w:r>
      <w:r w:rsidR="00635A40">
        <w:t>include</w:t>
      </w:r>
      <w:r w:rsidRPr="007C7DCE">
        <w:t xml:space="preserve"> the first character of the search term it finds.</w:t>
      </w:r>
    </w:p>
    <w:p w:rsidR="007C7DCE" w:rsidRPr="007C7DCE" w:rsidRDefault="00635A40" w:rsidP="00635A40">
      <w:pPr>
        <w:pStyle w:val="BodyText"/>
        <w:numPr>
          <w:ilvl w:val="0"/>
          <w:numId w:val="23"/>
        </w:numPr>
      </w:pPr>
      <w:r>
        <w:t>S</w:t>
      </w:r>
      <w:r w:rsidR="007C7DCE" w:rsidRPr="007C7DCE">
        <w:t>et</w:t>
      </w:r>
      <w:r>
        <w:t>s</w:t>
      </w:r>
      <w:r w:rsidR="007C7DCE" w:rsidRPr="007C7DCE">
        <w:t xml:space="preserve"> focus to editor after closing Find/Replace dialog to enable quicker manual replacements.</w:t>
      </w:r>
    </w:p>
    <w:p w:rsidR="007C7DCE" w:rsidRPr="007C7DCE" w:rsidRDefault="007C7DCE" w:rsidP="00635A40">
      <w:pPr>
        <w:pStyle w:val="BodyText"/>
        <w:numPr>
          <w:ilvl w:val="0"/>
          <w:numId w:val="23"/>
        </w:numPr>
      </w:pPr>
      <w:r w:rsidRPr="007C7DCE">
        <w:t>Increased contrast on "found" item (in Fin</w:t>
      </w:r>
      <w:r w:rsidRPr="00635A40">
        <w:t>d/Replace operations).</w:t>
      </w:r>
    </w:p>
    <w:p w:rsidR="007C7DCE" w:rsidRPr="007C7DCE" w:rsidRDefault="007C7DCE" w:rsidP="00635A40">
      <w:pPr>
        <w:pStyle w:val="BodyText"/>
        <w:numPr>
          <w:ilvl w:val="0"/>
          <w:numId w:val="23"/>
        </w:numPr>
      </w:pPr>
      <w:r w:rsidRPr="007C7DCE">
        <w:t>Allows .spin object to be added to projects for library creation.</w:t>
      </w:r>
    </w:p>
    <w:p w:rsidR="007C7DCE" w:rsidRPr="00635A40" w:rsidRDefault="007C7DCE" w:rsidP="00635A40">
      <w:pPr>
        <w:pStyle w:val="BodyText"/>
        <w:numPr>
          <w:ilvl w:val="0"/>
          <w:numId w:val="23"/>
        </w:numPr>
      </w:pPr>
      <w:r w:rsidRPr="007C7DCE">
        <w:t xml:space="preserve">Simplified memory model list to exclude XMM.  </w:t>
      </w:r>
      <w:r w:rsidR="00635A40">
        <w:t xml:space="preserve">Existing XMM applications </w:t>
      </w:r>
      <w:r w:rsidRPr="007C7DCE">
        <w:t xml:space="preserve">may </w:t>
      </w:r>
      <w:r w:rsidR="00635A40">
        <w:t xml:space="preserve">be </w:t>
      </w:r>
      <w:r w:rsidR="008F0FA3">
        <w:t>compiled and downloaded wi</w:t>
      </w:r>
      <w:r w:rsidR="00635A40">
        <w:t>th</w:t>
      </w:r>
      <w:r w:rsidR="008F0FA3">
        <w:t xml:space="preserve"> previous versions of SimpleIDE and Propeller GCC</w:t>
      </w:r>
      <w:r w:rsidRPr="007C7DCE">
        <w:t>.</w:t>
      </w:r>
    </w:p>
    <w:bookmarkStart w:id="5" w:name="_Toc472785718"/>
    <w:p w:rsidR="00385882" w:rsidRPr="007C7DCE" w:rsidRDefault="00385882" w:rsidP="007C7DCE">
      <w:pPr>
        <w:pStyle w:val="StyleHeading2CustomColorRGB686868"/>
        <w:rPr>
          <w:rStyle w:val="Heading2Char"/>
        </w:rPr>
      </w:pPr>
      <w:r w:rsidRPr="007C7DCE">
        <w:rPr>
          <w:rStyle w:val="Heading2Char"/>
          <w:b/>
          <w:bCs/>
          <w:noProof/>
        </w:rPr>
        <mc:AlternateContent>
          <mc:Choice Requires="wps">
            <w:drawing>
              <wp:anchor distT="0" distB="0" distL="114300" distR="114300" simplePos="0" relativeHeight="251673088" behindDoc="0" locked="1" layoutInCell="1" allowOverlap="1" wp14:anchorId="3715F03B" wp14:editId="5FADEBB0">
                <wp:simplePos x="0" y="0"/>
                <wp:positionH relativeFrom="column">
                  <wp:posOffset>1578610</wp:posOffset>
                </wp:positionH>
                <wp:positionV relativeFrom="paragraph">
                  <wp:posOffset>139065</wp:posOffset>
                </wp:positionV>
                <wp:extent cx="191770" cy="219075"/>
                <wp:effectExtent l="0" t="19050" r="36830" b="47625"/>
                <wp:wrapNone/>
                <wp:docPr id="31" name="Right Arrow 31"/>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1" o:spid="_x0000_s1026" type="#_x0000_t13" style="position:absolute;margin-left:124.3pt;margin-top:10.95pt;width:15.1pt;height:1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" adj="10800" fillcolor="#4f81bd [3204]" strokecolor="#243f60 [1604]" strokeweight="2pt">
                <w10:anchorlock/>
              </v:shape>
            </w:pict>
          </mc:Fallback>
        </mc:AlternateContent>
      </w:r>
      <w:r w:rsidRPr="007C7DCE">
        <w:rPr>
          <w:rStyle w:val="Heading2Char"/>
          <w:b/>
          <w:bCs/>
        </w:rPr>
        <w:t>SimpleIDE</w:t>
      </w:r>
      <w:r>
        <w:rPr>
          <w:rStyle w:val="Heading2Char"/>
          <w:b/>
          <w:bCs/>
        </w:rPr>
        <w:t xml:space="preserve"> v0-9-45 to v1-0-0</w:t>
      </w:r>
      <w:bookmarkEnd w:id="5"/>
    </w:p>
    <w:p w:rsidR="00D31B0E" w:rsidRPr="00D31B0E" w:rsidRDefault="00D31B0E" w:rsidP="00D31B0E">
      <w:pPr>
        <w:pStyle w:val="BodyText"/>
        <w:numPr>
          <w:ilvl w:val="0"/>
          <w:numId w:val="23"/>
        </w:numPr>
      </w:pPr>
      <w:r w:rsidRPr="00D31B0E">
        <w:t>Enhanced COM port list to automatically update with virtual COM port events.</w:t>
      </w:r>
    </w:p>
    <w:p w:rsidR="00D31B0E" w:rsidRPr="00D31B0E" w:rsidRDefault="00D31B0E" w:rsidP="00D31B0E">
      <w:pPr>
        <w:pStyle w:val="BodyText"/>
        <w:numPr>
          <w:ilvl w:val="0"/>
          <w:numId w:val="23"/>
        </w:numPr>
      </w:pPr>
      <w:r w:rsidRPr="00D31B0E">
        <w:t>Added Help &gt; Build Error Rescue feature to easily copy build status for sharing with others.</w:t>
      </w:r>
    </w:p>
    <w:p w:rsidR="00D31B0E" w:rsidRPr="00D31B0E" w:rsidRDefault="00D31B0E" w:rsidP="00D31B0E">
      <w:pPr>
        <w:pStyle w:val="BodyText"/>
        <w:numPr>
          <w:ilvl w:val="0"/>
          <w:numId w:val="23"/>
        </w:numPr>
      </w:pPr>
      <w:r w:rsidRPr="00D31B0E">
        <w:t>Added Tools &gt; Update Workspace feature to simplify process of updating the user’s workspace with library sets release later.</w:t>
      </w:r>
    </w:p>
    <w:p w:rsidR="00D31B0E" w:rsidRPr="00D31B0E" w:rsidRDefault="00D31B0E" w:rsidP="00D31B0E">
      <w:pPr>
        <w:pStyle w:val="BodyText"/>
        <w:numPr>
          <w:ilvl w:val="0"/>
          <w:numId w:val="23"/>
        </w:numPr>
      </w:pPr>
      <w:r w:rsidRPr="00D31B0E">
        <w:t>Enhanced to replace missing Workspace subfolders from original set.</w:t>
      </w:r>
    </w:p>
    <w:p w:rsidR="00D31B0E" w:rsidRPr="00D31B0E" w:rsidRDefault="00D31B0E" w:rsidP="00D31B0E">
      <w:pPr>
        <w:pStyle w:val="BodyText"/>
        <w:numPr>
          <w:ilvl w:val="0"/>
          <w:numId w:val="23"/>
        </w:numPr>
      </w:pPr>
      <w:r w:rsidRPr="00D31B0E">
        <w:t>Context-sensitive help added for function names and libraries.</w:t>
      </w:r>
    </w:p>
    <w:p w:rsidR="00D31B0E" w:rsidRPr="00D31B0E" w:rsidRDefault="00D31B0E" w:rsidP="00D31B0E">
      <w:pPr>
        <w:pStyle w:val="BodyText"/>
        <w:numPr>
          <w:ilvl w:val="0"/>
          <w:numId w:val="23"/>
        </w:numPr>
      </w:pPr>
      <w:r w:rsidRPr="00D31B0E">
        <w:t>Added auto-main project maker for .c/.</w:t>
      </w:r>
      <w:proofErr w:type="spellStart"/>
      <w:r w:rsidRPr="00D31B0E">
        <w:t>cpp</w:t>
      </w:r>
      <w:proofErr w:type="spellEnd"/>
      <w:r w:rsidRPr="00D31B0E">
        <w:t xml:space="preserve"> files having main but no associated .side file.</w:t>
      </w:r>
    </w:p>
    <w:p w:rsidR="00D31B0E" w:rsidRPr="00D31B0E" w:rsidRDefault="00D31B0E" w:rsidP="00D31B0E">
      <w:pPr>
        <w:pStyle w:val="BodyText"/>
        <w:numPr>
          <w:ilvl w:val="0"/>
          <w:numId w:val="23"/>
        </w:numPr>
      </w:pPr>
      <w:r w:rsidRPr="00D31B0E">
        <w:t>Improved Linux and OS X installation experience.</w:t>
      </w:r>
    </w:p>
    <w:p w:rsidR="00D31B0E" w:rsidRPr="00D31B0E" w:rsidRDefault="00D31B0E" w:rsidP="00D31B0E">
      <w:pPr>
        <w:pStyle w:val="BodyText"/>
        <w:numPr>
          <w:ilvl w:val="0"/>
          <w:numId w:val="23"/>
        </w:numPr>
      </w:pPr>
      <w:r w:rsidRPr="00D31B0E">
        <w:t>Added USB Driver to installer where appropriate per platform.</w:t>
      </w:r>
    </w:p>
    <w:p w:rsidR="00D31B0E" w:rsidRPr="00D31B0E" w:rsidRDefault="00D31B0E" w:rsidP="00D31B0E">
      <w:pPr>
        <w:pStyle w:val="BodyText"/>
        <w:numPr>
          <w:ilvl w:val="0"/>
          <w:numId w:val="23"/>
        </w:numPr>
      </w:pPr>
      <w:r w:rsidRPr="00D31B0E">
        <w:t>Made the Build Status clear upon project creation and project loading.</w:t>
      </w:r>
    </w:p>
    <w:p w:rsidR="00D31B0E" w:rsidRPr="00D31B0E" w:rsidRDefault="00D31B0E" w:rsidP="00D31B0E">
      <w:pPr>
        <w:pStyle w:val="BodyText"/>
        <w:numPr>
          <w:ilvl w:val="0"/>
          <w:numId w:val="23"/>
        </w:numPr>
      </w:pPr>
      <w:r w:rsidRPr="00D31B0E">
        <w:t>Added features to lessen confusion when compiling with a non-project tab visible.</w:t>
      </w:r>
    </w:p>
    <w:p w:rsidR="00D31B0E" w:rsidRPr="00D31B0E" w:rsidRDefault="00D31B0E" w:rsidP="00D31B0E">
      <w:pPr>
        <w:pStyle w:val="BodyText"/>
        <w:numPr>
          <w:ilvl w:val="0"/>
          <w:numId w:val="23"/>
        </w:numPr>
      </w:pPr>
      <w:r w:rsidRPr="00D31B0E">
        <w:t>Enhanced load options to reopen terminal after programming.</w:t>
      </w:r>
    </w:p>
    <w:p w:rsidR="00D31B0E" w:rsidRPr="00D31B0E" w:rsidRDefault="00D31B0E" w:rsidP="00D31B0E">
      <w:pPr>
        <w:pStyle w:val="BodyText"/>
        <w:numPr>
          <w:ilvl w:val="0"/>
          <w:numId w:val="23"/>
        </w:numPr>
      </w:pPr>
      <w:r w:rsidRPr="00D31B0E">
        <w:t>Made the Find dialog’s Find button active by default.</w:t>
      </w:r>
    </w:p>
    <w:p w:rsidR="00D31B0E" w:rsidRPr="00D31B0E" w:rsidRDefault="00D31B0E" w:rsidP="00D31B0E">
      <w:pPr>
        <w:pStyle w:val="BodyText"/>
        <w:numPr>
          <w:ilvl w:val="0"/>
          <w:numId w:val="23"/>
        </w:numPr>
      </w:pPr>
      <w:r w:rsidRPr="00D31B0E">
        <w:t>Updated project manager to allow right-click shortcut menu even in blank area of view.</w:t>
      </w:r>
    </w:p>
    <w:p w:rsidR="00D31B0E" w:rsidRPr="00D31B0E" w:rsidRDefault="00D31B0E" w:rsidP="00D31B0E">
      <w:pPr>
        <w:pStyle w:val="BodyText"/>
        <w:numPr>
          <w:ilvl w:val="0"/>
          <w:numId w:val="23"/>
        </w:numPr>
      </w:pPr>
      <w:r w:rsidRPr="00D31B0E">
        <w:t>Removed “Welcome to Simple View” message.  Simple View is the default and is recommended for educational uses.  Project View is now available only after setting the “Projects” option in the Tools &gt; Properties &gt; General tab.</w:t>
      </w:r>
    </w:p>
    <w:p w:rsidR="00D31B0E" w:rsidRPr="00D31B0E" w:rsidRDefault="00D31B0E" w:rsidP="00D31B0E">
      <w:pPr>
        <w:pStyle w:val="BodyText"/>
        <w:numPr>
          <w:ilvl w:val="0"/>
          <w:numId w:val="23"/>
        </w:numPr>
      </w:pPr>
      <w:r w:rsidRPr="00D31B0E">
        <w:t>Removed the legacy Add Library toolbar button from Simple View.</w:t>
      </w:r>
    </w:p>
    <w:p w:rsidR="00D31B0E" w:rsidRPr="00D31B0E" w:rsidRDefault="00D31B0E" w:rsidP="00D31B0E">
      <w:pPr>
        <w:pStyle w:val="BodyText"/>
        <w:numPr>
          <w:ilvl w:val="0"/>
          <w:numId w:val="23"/>
        </w:numPr>
      </w:pPr>
      <w:r w:rsidRPr="00D31B0E">
        <w:t xml:space="preserve">Removed dependency for </w:t>
      </w:r>
      <w:proofErr w:type="spellStart"/>
      <w:r w:rsidRPr="00D31B0E">
        <w:t>libquazip</w:t>
      </w:r>
      <w:proofErr w:type="spellEnd"/>
      <w:r w:rsidRPr="00D31B0E">
        <w:t>.</w:t>
      </w:r>
    </w:p>
    <w:p w:rsidR="00D31B0E" w:rsidRPr="00D31B0E" w:rsidRDefault="00D31B0E" w:rsidP="00D31B0E">
      <w:pPr>
        <w:pStyle w:val="BodyText"/>
        <w:numPr>
          <w:ilvl w:val="0"/>
          <w:numId w:val="23"/>
        </w:numPr>
      </w:pPr>
      <w:r w:rsidRPr="00D31B0E">
        <w:t>Changed Mac shortcuts from F8...F11 to be Alt+F8...Alt+F11 because of conflict on Mac.</w:t>
      </w:r>
    </w:p>
    <w:p w:rsidR="00D31B0E" w:rsidRPr="00D31B0E" w:rsidRDefault="00D31B0E" w:rsidP="00D31B0E">
      <w:pPr>
        <w:pStyle w:val="BodyText"/>
        <w:numPr>
          <w:ilvl w:val="0"/>
          <w:numId w:val="23"/>
        </w:numPr>
      </w:pPr>
      <w:r w:rsidRPr="00D31B0E">
        <w:t>Fixed bug allowing leading/trailing whitespace in filenames that would break project compilation.</w:t>
      </w:r>
    </w:p>
    <w:p w:rsidR="00D31B0E" w:rsidRPr="00D31B0E" w:rsidRDefault="00D31B0E" w:rsidP="00D31B0E">
      <w:pPr>
        <w:pStyle w:val="BodyText"/>
        <w:numPr>
          <w:ilvl w:val="0"/>
          <w:numId w:val="23"/>
        </w:numPr>
      </w:pPr>
      <w:r w:rsidRPr="00D31B0E">
        <w:t>Fixed bug preventing linked file types in subfolders from showing assembly.</w:t>
      </w:r>
    </w:p>
    <w:p w:rsidR="00D31B0E" w:rsidRPr="00D31B0E" w:rsidRDefault="00D31B0E" w:rsidP="00D31B0E">
      <w:pPr>
        <w:pStyle w:val="BodyText"/>
        <w:numPr>
          <w:ilvl w:val="0"/>
          <w:numId w:val="23"/>
        </w:numPr>
      </w:pPr>
      <w:r w:rsidRPr="00D31B0E">
        <w:t>Fixed bug in terminal positioning feature.</w:t>
      </w:r>
    </w:p>
    <w:p w:rsidR="00385882" w:rsidRDefault="00D31B0E" w:rsidP="00D31B0E">
      <w:pPr>
        <w:pStyle w:val="BodyText"/>
        <w:numPr>
          <w:ilvl w:val="0"/>
          <w:numId w:val="23"/>
        </w:numPr>
      </w:pPr>
      <w:r w:rsidRPr="00D31B0E">
        <w:t>Include</w:t>
      </w:r>
      <w:r w:rsidR="001A113B">
        <w:t>d</w:t>
      </w:r>
      <w:r w:rsidRPr="00D31B0E">
        <w:t xml:space="preserve"> Simple Library updates as of 8/22/2014.</w:t>
      </w:r>
    </w:p>
    <w:p w:rsidR="00F26AD5" w:rsidRDefault="00F26AD5">
      <w:pPr>
        <w:rPr>
          <w:rFonts w:ascii="Tahoma" w:hAnsi="Tahoma" w:cs="Tahoma"/>
          <w:bCs/>
          <w:color w:val="262626" w:themeColor="text1" w:themeTint="D9"/>
          <w:kern w:val="32"/>
          <w:sz w:val="20"/>
          <w:szCs w:val="32"/>
        </w:rPr>
      </w:pPr>
      <w:r>
        <w:br w:type="page"/>
      </w:r>
    </w:p>
    <w:p w:rsidR="00EA7D71" w:rsidRPr="00F24BCE" w:rsidRDefault="00EA7D71" w:rsidP="008D660C">
      <w:pPr>
        <w:pStyle w:val="StyleHeading1CustomColorRGB79129189Before0ptAft"/>
      </w:pPr>
      <w:bookmarkStart w:id="6" w:name="_Toc472785719"/>
      <w:r w:rsidRPr="00F24BCE">
        <w:lastRenderedPageBreak/>
        <w:t>Overview</w:t>
      </w:r>
      <w:bookmarkEnd w:id="2"/>
      <w:bookmarkEnd w:id="6"/>
    </w:p>
    <w:p w:rsidR="00EA7D71" w:rsidRDefault="00EA7D71" w:rsidP="00EA7D71">
      <w:pPr>
        <w:pStyle w:val="BodyText"/>
      </w:pPr>
      <w:r>
        <w:t xml:space="preserve">SimpleIDE is a multi-platform, open source, internationalized code development environment for the </w:t>
      </w:r>
      <w:r w:rsidR="00547FFC">
        <w:t xml:space="preserve">multicore </w:t>
      </w:r>
      <w:r>
        <w:t xml:space="preserve">Propeller </w:t>
      </w:r>
      <w:r w:rsidR="00547FFC">
        <w:t>m</w:t>
      </w:r>
      <w:r>
        <w:t>icrocontroller</w:t>
      </w:r>
      <w:r w:rsidR="00547FFC">
        <w:t>. SimpleIDE</w:t>
      </w:r>
      <w:r>
        <w:t xml:space="preserve"> supports the C, C++, and Propeller Assembly (PASM) programming languages.  It comes packaged with the PropGCC compiler for C and C++ and the </w:t>
      </w:r>
      <w:proofErr w:type="spellStart"/>
      <w:r w:rsidR="00FD2934">
        <w:t>OpenSpin</w:t>
      </w:r>
      <w:proofErr w:type="spellEnd"/>
      <w:r w:rsidR="00FD2934">
        <w:t xml:space="preserve"> compiler</w:t>
      </w:r>
      <w:r>
        <w:t xml:space="preserve"> for Propeller Assembly (PASM).</w:t>
      </w:r>
    </w:p>
    <w:p w:rsidR="00EA7D71" w:rsidRDefault="00EA7D71" w:rsidP="00EA7D71">
      <w:pPr>
        <w:pStyle w:val="BodyText"/>
      </w:pPr>
    </w:p>
    <w:p w:rsidR="00EA7D71" w:rsidRDefault="00D97E70" w:rsidP="00EA7D71">
      <w:pPr>
        <w:pStyle w:val="BodyText"/>
      </w:pPr>
      <w:r>
        <w:t xml:space="preserve">SimpleIDE has a central workspace to edit code and </w:t>
      </w:r>
      <w:r w:rsidR="00547FFC">
        <w:t>an integrated serial terminal</w:t>
      </w:r>
      <w:r>
        <w:t xml:space="preserve"> </w:t>
      </w:r>
      <w:r w:rsidR="00EA7D71">
        <w:t xml:space="preserve">for exchanging information between user and Propeller </w:t>
      </w:r>
      <w:r w:rsidR="00C429DB">
        <w:t>microcontroller</w:t>
      </w:r>
      <w:r w:rsidR="00EA7D71">
        <w:t xml:space="preserve">.  </w:t>
      </w:r>
    </w:p>
    <w:p w:rsidR="00EA7D71" w:rsidRDefault="00EA7D71" w:rsidP="00EA7D71"/>
    <w:p w:rsidR="00EA7D71" w:rsidRDefault="00056B3B" w:rsidP="00EA7D71">
      <w:r>
        <w:rPr>
          <w:noProof/>
        </w:rPr>
        <w:drawing>
          <wp:anchor distT="0" distB="0" distL="114300" distR="114300" simplePos="0" relativeHeight="251674112" behindDoc="0" locked="0" layoutInCell="1" allowOverlap="1" wp14:anchorId="0E01985F" wp14:editId="6E3F2C68">
            <wp:simplePos x="0" y="0"/>
            <wp:positionH relativeFrom="column">
              <wp:posOffset>3043123</wp:posOffset>
            </wp:positionH>
            <wp:positionV relativeFrom="paragraph">
              <wp:posOffset>424815</wp:posOffset>
            </wp:positionV>
            <wp:extent cx="2999232" cy="1593639"/>
            <wp:effectExtent l="38100" t="38100" r="86995" b="1022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Hello).JPG"/>
                    <pic:cNvPicPr/>
                  </pic:nvPicPr>
                  <pic:blipFill>
                    <a:blip r:embed="rId13">
                      <a:extLst>
                        <a:ext uri="{28A0092B-C50C-407E-A947-70E740481C1C}">
                          <a14:useLocalDpi xmlns:a14="http://schemas.microsoft.com/office/drawing/2010/main" val="0"/>
                        </a:ext>
                      </a:extLst>
                    </a:blip>
                    <a:stretch>
                      <a:fillRect/>
                    </a:stretch>
                  </pic:blipFill>
                  <pic:spPr>
                    <a:xfrm>
                      <a:off x="0" y="0"/>
                      <a:ext cx="3005248" cy="159683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3E6D765" wp14:editId="19E1FF08">
            <wp:extent cx="2940710" cy="2434254"/>
            <wp:effectExtent l="38100" t="38100" r="88265" b="996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View.JPG"/>
                    <pic:cNvPicPr/>
                  </pic:nvPicPr>
                  <pic:blipFill>
                    <a:blip r:embed="rId14">
                      <a:extLst>
                        <a:ext uri="{28A0092B-C50C-407E-A947-70E740481C1C}">
                          <a14:useLocalDpi xmlns:a14="http://schemas.microsoft.com/office/drawing/2010/main" val="0"/>
                        </a:ext>
                      </a:extLst>
                    </a:blip>
                    <a:stretch>
                      <a:fillRect/>
                    </a:stretch>
                  </pic:blipFill>
                  <pic:spPr>
                    <a:xfrm>
                      <a:off x="0" y="0"/>
                      <a:ext cx="2941233" cy="2434687"/>
                    </a:xfrm>
                    <a:prstGeom prst="rect">
                      <a:avLst/>
                    </a:prstGeom>
                    <a:effectLst>
                      <a:outerShdw blurRad="50800" dist="38100" dir="2700000" algn="tl" rotWithShape="0">
                        <a:prstClr val="black">
                          <a:alpha val="40000"/>
                        </a:prstClr>
                      </a:outerShdw>
                    </a:effectLst>
                  </pic:spPr>
                </pic:pic>
              </a:graphicData>
            </a:graphic>
          </wp:inline>
        </w:drawing>
      </w:r>
      <w:r w:rsidR="00EA7D71">
        <w:t xml:space="preserve">  </w:t>
      </w:r>
    </w:p>
    <w:p w:rsidR="00EA7D71" w:rsidRPr="00547FFC" w:rsidRDefault="00EA7D71" w:rsidP="00547FFC">
      <w:pPr>
        <w:pStyle w:val="StyleHeading2CustomColorRGB686868"/>
      </w:pPr>
      <w:bookmarkStart w:id="7" w:name="_Toc355094797"/>
      <w:bookmarkStart w:id="8" w:name="_Toc472785720"/>
      <w:r w:rsidRPr="00547FFC">
        <w:rPr>
          <w:rStyle w:val="Heading2Char"/>
          <w:b/>
          <w:bCs/>
        </w:rPr>
        <w:t>Features</w:t>
      </w:r>
      <w:bookmarkEnd w:id="7"/>
      <w:bookmarkEnd w:id="8"/>
    </w:p>
    <w:p w:rsidR="00EA7D71" w:rsidRPr="00EA7D71" w:rsidRDefault="00EA7D71" w:rsidP="0006001B">
      <w:pPr>
        <w:pStyle w:val="BodyText"/>
        <w:numPr>
          <w:ilvl w:val="0"/>
          <w:numId w:val="5"/>
        </w:numPr>
        <w:spacing w:after="120"/>
      </w:pPr>
      <w:r w:rsidRPr="00EA7D71">
        <w:t>Menu Bar with File, Project, Edit, Tools, Program, and Help</w:t>
      </w:r>
      <w:r w:rsidR="00547FFC">
        <w:t xml:space="preserve"> menus</w:t>
      </w:r>
    </w:p>
    <w:p w:rsidR="00EA7D71" w:rsidRPr="00EA7D71" w:rsidRDefault="00EA7D71" w:rsidP="0006001B">
      <w:pPr>
        <w:pStyle w:val="BodyText"/>
        <w:numPr>
          <w:ilvl w:val="0"/>
          <w:numId w:val="5"/>
        </w:numPr>
        <w:spacing w:after="120"/>
      </w:pPr>
      <w:r w:rsidRPr="00EA7D71">
        <w:t>Button Bar with frequently used Menu Bar operations and COM port selector</w:t>
      </w:r>
    </w:p>
    <w:p w:rsidR="00EA7D71" w:rsidRPr="00EA7D71" w:rsidRDefault="00EA7D71" w:rsidP="0006001B">
      <w:pPr>
        <w:pStyle w:val="BodyText"/>
        <w:numPr>
          <w:ilvl w:val="0"/>
          <w:numId w:val="5"/>
        </w:numPr>
        <w:spacing w:after="120"/>
      </w:pPr>
      <w:r w:rsidRPr="00EA7D71">
        <w:t>Streamlined New/Open/Save/Save As Project dialogs</w:t>
      </w:r>
    </w:p>
    <w:p w:rsidR="00EA7D71" w:rsidRPr="00EA7D71" w:rsidRDefault="00EA7D71" w:rsidP="0006001B">
      <w:pPr>
        <w:pStyle w:val="BodyText"/>
        <w:numPr>
          <w:ilvl w:val="0"/>
          <w:numId w:val="5"/>
        </w:numPr>
        <w:spacing w:after="120"/>
      </w:pPr>
      <w:r w:rsidRPr="00EA7D71">
        <w:t>One-step Zip Project enables sharing with other users and the community</w:t>
      </w:r>
    </w:p>
    <w:p w:rsidR="00EA7D71" w:rsidRPr="00EA7D71" w:rsidRDefault="00EA7D71" w:rsidP="00DB3688">
      <w:pPr>
        <w:pStyle w:val="BodyText"/>
        <w:numPr>
          <w:ilvl w:val="1"/>
          <w:numId w:val="5"/>
        </w:numPr>
        <w:spacing w:after="120"/>
      </w:pPr>
      <w:r w:rsidRPr="00EA7D71">
        <w:t>Unzipped project</w:t>
      </w:r>
      <w:r w:rsidR="0097240E">
        <w:t>s</w:t>
      </w:r>
      <w:r w:rsidRPr="00EA7D71">
        <w:t xml:space="preserve"> are portable and may be copied to other drives or computers</w:t>
      </w:r>
    </w:p>
    <w:p w:rsidR="00EA7D71" w:rsidRPr="00EA7D71" w:rsidRDefault="0097240E" w:rsidP="0006001B">
      <w:pPr>
        <w:pStyle w:val="BodyText"/>
        <w:numPr>
          <w:ilvl w:val="0"/>
          <w:numId w:val="5"/>
        </w:numPr>
        <w:spacing w:after="120"/>
      </w:pPr>
      <w:r>
        <w:t>Optional</w:t>
      </w:r>
      <w:r w:rsidRPr="00EA7D71">
        <w:t xml:space="preserve"> </w:t>
      </w:r>
      <w:r w:rsidR="00EA7D71" w:rsidRPr="00EA7D71">
        <w:t>Project Manager pane with right-click menu for project file settings, and Project Options, Compiler</w:t>
      </w:r>
      <w:r w:rsidR="00CC4F0E">
        <w:t>,</w:t>
      </w:r>
      <w:r w:rsidR="00EA7D71" w:rsidRPr="00EA7D71">
        <w:t xml:space="preserve"> and Linker settings tabs</w:t>
      </w:r>
    </w:p>
    <w:p w:rsidR="00EA7D71" w:rsidRPr="00EA7D71" w:rsidRDefault="00EA7D71" w:rsidP="00DB3688">
      <w:pPr>
        <w:pStyle w:val="BodyText"/>
        <w:numPr>
          <w:ilvl w:val="1"/>
          <w:numId w:val="5"/>
        </w:numPr>
        <w:spacing w:after="120"/>
      </w:pPr>
      <w:r w:rsidRPr="00EA7D71">
        <w:t>Project Options tab enables selection of Board Type, Compiler Type, Propeller</w:t>
      </w:r>
      <w:r w:rsidR="0097240E">
        <w:t xml:space="preserve"> </w:t>
      </w:r>
      <w:r w:rsidRPr="00EA7D71">
        <w:t xml:space="preserve">GCC </w:t>
      </w:r>
      <w:r w:rsidR="0097240E">
        <w:t>M</w:t>
      </w:r>
      <w:r w:rsidRPr="00EA7D71">
        <w:t xml:space="preserve">emory </w:t>
      </w:r>
      <w:r w:rsidR="0097240E">
        <w:t>M</w:t>
      </w:r>
      <w:r w:rsidRPr="00EA7D71">
        <w:t>odel and Optimization</w:t>
      </w:r>
      <w:r w:rsidR="0097240E">
        <w:t xml:space="preserve"> level</w:t>
      </w:r>
    </w:p>
    <w:p w:rsidR="00EA7D71" w:rsidRPr="00EA7D71" w:rsidRDefault="0097240E" w:rsidP="0006001B">
      <w:pPr>
        <w:pStyle w:val="BodyText"/>
        <w:numPr>
          <w:ilvl w:val="0"/>
          <w:numId w:val="5"/>
        </w:numPr>
        <w:spacing w:after="120"/>
      </w:pPr>
      <w:r>
        <w:t>Optional</w:t>
      </w:r>
      <w:r w:rsidRPr="00EA7D71">
        <w:t xml:space="preserve"> </w:t>
      </w:r>
      <w:r w:rsidR="00EA7D71" w:rsidRPr="00EA7D71">
        <w:t>Build Status pane for viewing compiler messages and build progress</w:t>
      </w:r>
    </w:p>
    <w:p w:rsidR="00EA7D71" w:rsidRPr="00EA7D71" w:rsidRDefault="00EA7D71" w:rsidP="0006001B">
      <w:pPr>
        <w:pStyle w:val="BodyText"/>
        <w:numPr>
          <w:ilvl w:val="0"/>
          <w:numId w:val="5"/>
        </w:numPr>
        <w:spacing w:after="120"/>
      </w:pPr>
      <w:r w:rsidRPr="00EA7D71">
        <w:t xml:space="preserve">Tabbed text editor with configurable </w:t>
      </w:r>
      <w:r w:rsidR="00547FFC">
        <w:t xml:space="preserve">syntax </w:t>
      </w:r>
      <w:r w:rsidRPr="00EA7D71">
        <w:t>highlighting</w:t>
      </w:r>
    </w:p>
    <w:p w:rsidR="00EA7D71" w:rsidRPr="00EA7D71" w:rsidRDefault="00547FFC" w:rsidP="0006001B">
      <w:pPr>
        <w:pStyle w:val="BodyText"/>
        <w:numPr>
          <w:ilvl w:val="0"/>
          <w:numId w:val="5"/>
        </w:numPr>
        <w:spacing w:after="120"/>
      </w:pPr>
      <w:r>
        <w:t>User-</w:t>
      </w:r>
      <w:r w:rsidR="00EA7D71" w:rsidRPr="00EA7D71">
        <w:t>selectable font size and family</w:t>
      </w:r>
    </w:p>
    <w:p w:rsidR="00EA7D71" w:rsidRPr="00EA7D71" w:rsidRDefault="00EA7D71" w:rsidP="0006001B">
      <w:pPr>
        <w:pStyle w:val="BodyText"/>
        <w:numPr>
          <w:ilvl w:val="0"/>
          <w:numId w:val="5"/>
        </w:numPr>
        <w:spacing w:after="120"/>
      </w:pPr>
      <w:r w:rsidRPr="00EA7D71">
        <w:t>Status bar shows compile size, summary messages, and progress bar</w:t>
      </w:r>
    </w:p>
    <w:p w:rsidR="00EA7D71" w:rsidRPr="00EA7D71" w:rsidRDefault="00EA7D71" w:rsidP="0006001B">
      <w:pPr>
        <w:pStyle w:val="BodyText"/>
        <w:numPr>
          <w:ilvl w:val="0"/>
          <w:numId w:val="5"/>
        </w:numPr>
        <w:spacing w:after="120"/>
      </w:pPr>
      <w:r w:rsidRPr="00EA7D71">
        <w:t>Available for Mac OS</w:t>
      </w:r>
      <w:r w:rsidR="005E7F4F">
        <w:t xml:space="preserve"> </w:t>
      </w:r>
      <w:r w:rsidRPr="00EA7D71">
        <w:t>X, Windows</w:t>
      </w:r>
      <w:r w:rsidR="00571FFF">
        <w:t>, and Linux</w:t>
      </w:r>
    </w:p>
    <w:p w:rsidR="00EA7D71" w:rsidRPr="00EA7D71" w:rsidRDefault="00EA7D71" w:rsidP="0006001B">
      <w:pPr>
        <w:pStyle w:val="BodyText"/>
        <w:numPr>
          <w:ilvl w:val="0"/>
          <w:numId w:val="5"/>
        </w:numPr>
        <w:spacing w:after="120"/>
      </w:pPr>
      <w:r w:rsidRPr="00EA7D71">
        <w:t>Multiple language interface and code</w:t>
      </w:r>
      <w:r w:rsidR="00627866">
        <w:t xml:space="preserve"> </w:t>
      </w:r>
      <w:r w:rsidRPr="00EA7D71">
        <w:t>support in comments and strings</w:t>
      </w:r>
    </w:p>
    <w:p w:rsidR="00EA7D71" w:rsidRPr="00F24BCE" w:rsidRDefault="00EA7D71" w:rsidP="008D660C">
      <w:pPr>
        <w:pStyle w:val="StyleHeading1CustomColorRGB79129189Before0ptAft"/>
      </w:pPr>
      <w:bookmarkStart w:id="9" w:name="TOC-Installing-SimpleIDE"/>
      <w:bookmarkStart w:id="10" w:name="_Toc355094798"/>
      <w:bookmarkStart w:id="11" w:name="_Toc472785721"/>
      <w:bookmarkEnd w:id="9"/>
      <w:r w:rsidRPr="00F24BCE">
        <w:lastRenderedPageBreak/>
        <w:t xml:space="preserve">Software </w:t>
      </w:r>
      <w:bookmarkEnd w:id="10"/>
      <w:r w:rsidR="00BE4BF0">
        <w:t>Requirements and Installation</w:t>
      </w:r>
      <w:bookmarkEnd w:id="11"/>
    </w:p>
    <w:p w:rsidR="00CA0177" w:rsidRDefault="00EA7D71" w:rsidP="00EA7D71">
      <w:pPr>
        <w:pStyle w:val="BodyText"/>
      </w:pPr>
      <w:r w:rsidRPr="00EA7D71">
        <w:t xml:space="preserve">SimpleIDE </w:t>
      </w:r>
      <w:r w:rsidR="00BE4BF0">
        <w:t>has the following system requirements</w:t>
      </w:r>
      <w:r w:rsidR="00CA0177">
        <w:t>:</w:t>
      </w:r>
    </w:p>
    <w:p w:rsidR="00CA0177" w:rsidRDefault="00CA0177" w:rsidP="00EA7D71">
      <w:pPr>
        <w:pStyle w:val="BodyText"/>
      </w:pPr>
    </w:p>
    <w:p w:rsidR="00CA0177" w:rsidRDefault="00EA7D71" w:rsidP="0006001B">
      <w:pPr>
        <w:pStyle w:val="BodyText"/>
        <w:numPr>
          <w:ilvl w:val="0"/>
          <w:numId w:val="6"/>
        </w:numPr>
        <w:spacing w:after="120"/>
      </w:pPr>
      <w:r w:rsidRPr="00EA7D71">
        <w:t>Windows 7</w:t>
      </w:r>
      <w:r w:rsidR="00BE4BF0">
        <w:t>/</w:t>
      </w:r>
      <w:r w:rsidRPr="00EA7D71">
        <w:t>8</w:t>
      </w:r>
      <w:r w:rsidR="005E7F4F">
        <w:t>/8.1</w:t>
      </w:r>
      <w:r w:rsidR="00571FFF">
        <w:t>/10</w:t>
      </w:r>
      <w:r w:rsidR="00BE4BF0">
        <w:t>,</w:t>
      </w:r>
      <w:r w:rsidR="00571FFF">
        <w:t xml:space="preserve"> </w:t>
      </w:r>
      <w:r w:rsidR="00BE4BF0">
        <w:t>64-bit</w:t>
      </w:r>
    </w:p>
    <w:p w:rsidR="00EA7D71" w:rsidRPr="00EA7D71" w:rsidRDefault="00CA0177" w:rsidP="0006001B">
      <w:pPr>
        <w:pStyle w:val="BodyText"/>
        <w:numPr>
          <w:ilvl w:val="0"/>
          <w:numId w:val="6"/>
        </w:numPr>
        <w:spacing w:after="120"/>
      </w:pPr>
      <w:r>
        <w:t>Mac OS</w:t>
      </w:r>
      <w:r w:rsidR="00627866">
        <w:t xml:space="preserve"> </w:t>
      </w:r>
      <w:r>
        <w:t>X</w:t>
      </w:r>
      <w:r w:rsidR="00EA7D71" w:rsidRPr="00EA7D71">
        <w:t xml:space="preserve"> </w:t>
      </w:r>
      <w:r w:rsidR="00627866">
        <w:t>10.</w:t>
      </w:r>
      <w:r w:rsidR="002742A6">
        <w:t>9</w:t>
      </w:r>
      <w:r w:rsidR="00BE4BF0">
        <w:t>-10.</w:t>
      </w:r>
      <w:r w:rsidR="00571FFF">
        <w:t>1</w:t>
      </w:r>
      <w:r w:rsidR="002742A6">
        <w:t>2</w:t>
      </w:r>
      <w:r w:rsidR="00BE4BF0">
        <w:t>, 64-bit</w:t>
      </w:r>
    </w:p>
    <w:p w:rsidR="00EA7D71" w:rsidRDefault="00EA7D71" w:rsidP="0006001B">
      <w:pPr>
        <w:pStyle w:val="BodyText"/>
        <w:numPr>
          <w:ilvl w:val="0"/>
          <w:numId w:val="6"/>
        </w:numPr>
        <w:spacing w:after="120"/>
      </w:pPr>
      <w:r w:rsidRPr="00EA7D71">
        <w:t xml:space="preserve">Linux </w:t>
      </w:r>
      <w:proofErr w:type="spellStart"/>
      <w:r w:rsidR="00195A71">
        <w:t>Debian</w:t>
      </w:r>
      <w:proofErr w:type="spellEnd"/>
      <w:r w:rsidR="00195A71">
        <w:t xml:space="preserve">, Mint, Ubuntu </w:t>
      </w:r>
      <w:r w:rsidR="00BE4BF0">
        <w:t>32/64-bit</w:t>
      </w:r>
      <w:r w:rsidR="00195A71">
        <w:t xml:space="preserve"> (.deb binary)</w:t>
      </w:r>
    </w:p>
    <w:p w:rsidR="00BE4BF0" w:rsidRDefault="00BE4BF0" w:rsidP="0006001B">
      <w:pPr>
        <w:pStyle w:val="BodyText"/>
        <w:numPr>
          <w:ilvl w:val="0"/>
          <w:numId w:val="6"/>
        </w:numPr>
        <w:spacing w:after="120"/>
      </w:pPr>
      <w:r>
        <w:t>600 MB available drive space</w:t>
      </w:r>
    </w:p>
    <w:p w:rsidR="00BE4BF0" w:rsidRDefault="00BE4BF0" w:rsidP="0006001B">
      <w:pPr>
        <w:pStyle w:val="BodyText"/>
        <w:numPr>
          <w:ilvl w:val="0"/>
          <w:numId w:val="6"/>
        </w:numPr>
        <w:spacing w:after="120"/>
      </w:pPr>
      <w:r>
        <w:t>Available USB 2</w:t>
      </w:r>
      <w:r w:rsidR="00842869">
        <w:t>/</w:t>
      </w:r>
      <w:r>
        <w:t xml:space="preserve">3 port </w:t>
      </w:r>
      <w:r w:rsidR="00842869">
        <w:t xml:space="preserve">or PAB WX (#32912) w/Wi-Fi Module Installed (#32420) </w:t>
      </w:r>
      <w:r>
        <w:t>for programming</w:t>
      </w:r>
    </w:p>
    <w:p w:rsidR="00BE4BF0" w:rsidRPr="00EA7D71" w:rsidRDefault="00BE4BF0" w:rsidP="0006001B">
      <w:pPr>
        <w:pStyle w:val="BodyText"/>
        <w:numPr>
          <w:ilvl w:val="0"/>
          <w:numId w:val="6"/>
        </w:numPr>
        <w:spacing w:after="120"/>
      </w:pPr>
      <w:r>
        <w:t>Internet access for obtaining the SimpleIDE software and web tutorials</w:t>
      </w:r>
    </w:p>
    <w:p w:rsidR="00EA7D71" w:rsidRPr="00402F62" w:rsidRDefault="006B3224" w:rsidP="00CA0177">
      <w:pPr>
        <w:pStyle w:val="StyleHeading2CustomColorRGB686868"/>
      </w:pPr>
      <w:bookmarkStart w:id="12" w:name="_Toc355094799"/>
      <w:bookmarkStart w:id="13" w:name="_Toc472785722"/>
      <w:r w:rsidRPr="00402F62">
        <w:t xml:space="preserve">Downloads and </w:t>
      </w:r>
      <w:r w:rsidR="00EA7D71" w:rsidRPr="00402F62">
        <w:t>Installation Instructions</w:t>
      </w:r>
      <w:bookmarkEnd w:id="12"/>
      <w:bookmarkEnd w:id="13"/>
    </w:p>
    <w:p w:rsidR="00EA7D71" w:rsidRPr="006B3224" w:rsidRDefault="00EA7D71" w:rsidP="006B3224">
      <w:pPr>
        <w:pStyle w:val="BodyText"/>
      </w:pPr>
      <w:r w:rsidRPr="006B3224">
        <w:t xml:space="preserve">If you </w:t>
      </w:r>
      <w:r w:rsidR="00BE4BF0">
        <w:t>wish</w:t>
      </w:r>
      <w:r w:rsidR="00BE4BF0" w:rsidRPr="006B3224">
        <w:t xml:space="preserve"> </w:t>
      </w:r>
      <w:r w:rsidRPr="006B3224">
        <w:t xml:space="preserve">to try </w:t>
      </w:r>
      <w:r w:rsidR="00BE4BF0">
        <w:t>P</w:t>
      </w:r>
      <w:r w:rsidRPr="006B3224">
        <w:t xml:space="preserve">arallax Propeller </w:t>
      </w:r>
      <w:r w:rsidR="00BE4BF0">
        <w:t xml:space="preserve">C </w:t>
      </w:r>
      <w:r w:rsidRPr="006B3224">
        <w:t>tutorials, step-by-step installation instructions can be found here:</w:t>
      </w:r>
    </w:p>
    <w:p w:rsidR="005E7F4F" w:rsidRPr="006B3224" w:rsidRDefault="002B544C" w:rsidP="006B3224">
      <w:pPr>
        <w:pStyle w:val="BodyText"/>
      </w:pPr>
      <w:hyperlink r:id="rId15" w:history="1">
        <w:r w:rsidR="00EA7D71" w:rsidRPr="006B3224">
          <w:rPr>
            <w:rStyle w:val="Hyperlink"/>
          </w:rPr>
          <w:t>http://learn.parallax.com/propeller-c-set-simpleide</w:t>
        </w:r>
      </w:hyperlink>
      <w:r w:rsidR="00DD04E6">
        <w:t xml:space="preserve">. Links to the </w:t>
      </w:r>
      <w:r w:rsidR="005E7F4F">
        <w:t>Propeller C Tutorial</w:t>
      </w:r>
      <w:r w:rsidR="00DD04E6">
        <w:t>s</w:t>
      </w:r>
      <w:r w:rsidR="005E7F4F">
        <w:t xml:space="preserve"> appear in the sidebar</w:t>
      </w:r>
      <w:r w:rsidR="00DD04E6">
        <w:t xml:space="preserve"> navigation</w:t>
      </w:r>
      <w:r w:rsidR="005E7F4F">
        <w:t>.</w:t>
      </w:r>
    </w:p>
    <w:p w:rsidR="00EA7D71" w:rsidRPr="00402F62" w:rsidRDefault="00EA7D71" w:rsidP="00CA0177">
      <w:pPr>
        <w:pStyle w:val="StyleHeading2CustomColorRGB686868"/>
      </w:pPr>
      <w:bookmarkStart w:id="14" w:name="_Toc355094800"/>
      <w:bookmarkStart w:id="15" w:name="_Toc472785723"/>
      <w:r w:rsidRPr="00402F62">
        <w:t>USB Drivers</w:t>
      </w:r>
      <w:bookmarkEnd w:id="14"/>
      <w:bookmarkEnd w:id="15"/>
    </w:p>
    <w:p w:rsidR="006B3224" w:rsidRDefault="00DD04E6" w:rsidP="006B3224">
      <w:pPr>
        <w:pStyle w:val="BodyText"/>
      </w:pPr>
      <w:r>
        <w:t>T</w:t>
      </w:r>
      <w:r w:rsidR="00EA7D71" w:rsidRPr="00EA7D71">
        <w:t>he installer package</w:t>
      </w:r>
      <w:r>
        <w:t xml:space="preserve"> includes the USB drivers that must </w:t>
      </w:r>
      <w:r w:rsidR="00BE4BF0">
        <w:t>be installed</w:t>
      </w:r>
      <w:r w:rsidR="006B3224" w:rsidRPr="00EA7D71">
        <w:t xml:space="preserve"> before connecting Propeller hardware</w:t>
      </w:r>
      <w:r w:rsidR="005E7F4F">
        <w:t>; however, you may also download them separately from here</w:t>
      </w:r>
      <w:r w:rsidR="006B3224">
        <w:t>:</w:t>
      </w:r>
    </w:p>
    <w:p w:rsidR="006B3224" w:rsidRDefault="006B3224" w:rsidP="006B3224">
      <w:pPr>
        <w:pStyle w:val="BodyText"/>
      </w:pPr>
    </w:p>
    <w:p w:rsidR="006B3224" w:rsidRDefault="006B3224" w:rsidP="0006001B">
      <w:pPr>
        <w:pStyle w:val="BodyText"/>
        <w:numPr>
          <w:ilvl w:val="0"/>
          <w:numId w:val="6"/>
        </w:numPr>
        <w:spacing w:after="120"/>
      </w:pPr>
      <w:r>
        <w:t xml:space="preserve">Windows: </w:t>
      </w:r>
      <w:hyperlink r:id="rId16" w:history="1">
        <w:r w:rsidR="00DC5B14">
          <w:rPr>
            <w:rStyle w:val="Hyperlink"/>
          </w:rPr>
          <w:t>http://www.parallax.com/usbdrivers</w:t>
        </w:r>
      </w:hyperlink>
      <w:r w:rsidR="00EA7D71" w:rsidRPr="00EA7D71">
        <w:t xml:space="preserve"> </w:t>
      </w:r>
    </w:p>
    <w:p w:rsidR="00EA7D71" w:rsidRPr="00CA0177" w:rsidRDefault="006B3224" w:rsidP="002742A6">
      <w:pPr>
        <w:pStyle w:val="BodyText"/>
        <w:numPr>
          <w:ilvl w:val="0"/>
          <w:numId w:val="6"/>
        </w:numPr>
        <w:spacing w:after="120"/>
        <w:rPr>
          <w:rStyle w:val="Hyperlink"/>
        </w:rPr>
      </w:pPr>
      <w:r w:rsidRPr="005E7F4F">
        <w:rPr>
          <w:color w:val="000000" w:themeColor="text1"/>
        </w:rPr>
        <w:t>Mac and Linux:</w:t>
      </w:r>
      <w:r w:rsidR="00EA7D71" w:rsidRPr="005E7F4F">
        <w:rPr>
          <w:color w:val="000000" w:themeColor="text1"/>
        </w:rPr>
        <w:t xml:space="preserve"> </w:t>
      </w:r>
      <w:hyperlink r:id="rId17" w:history="1">
        <w:r w:rsidR="002742A6" w:rsidRPr="008E590E">
          <w:rPr>
            <w:rStyle w:val="Hyperlink"/>
          </w:rPr>
          <w:t>https://www.parallax.com/downloads/mac-ftdi-usb-driver</w:t>
        </w:r>
      </w:hyperlink>
      <w:r w:rsidR="002742A6">
        <w:rPr>
          <w:color w:val="000000" w:themeColor="text1"/>
        </w:rPr>
        <w:t xml:space="preserve"> </w:t>
      </w:r>
    </w:p>
    <w:p w:rsidR="005E7F4F" w:rsidRDefault="005E7F4F" w:rsidP="008D660C">
      <w:pPr>
        <w:pStyle w:val="StyleHeading1CustomColorRGB79129189Before0ptAft"/>
      </w:pPr>
      <w:bookmarkStart w:id="16" w:name="TOC-Windows-Installer"/>
      <w:bookmarkStart w:id="17" w:name="TOC-Mac-OSX"/>
      <w:bookmarkStart w:id="18" w:name="TOC-Linux-Packaging"/>
      <w:bookmarkStart w:id="19" w:name="TOC-Starting-the-IDE-the-first-time"/>
      <w:bookmarkStart w:id="20" w:name="_Toc355094801"/>
      <w:bookmarkEnd w:id="16"/>
      <w:bookmarkEnd w:id="17"/>
      <w:bookmarkEnd w:id="18"/>
      <w:bookmarkEnd w:id="19"/>
    </w:p>
    <w:p w:rsidR="00EA7D71" w:rsidRPr="00F24BCE" w:rsidRDefault="00EA7D71" w:rsidP="008D660C">
      <w:pPr>
        <w:pStyle w:val="StyleHeading1CustomColorRGB79129189Before0ptAft"/>
      </w:pPr>
      <w:bookmarkStart w:id="21" w:name="_Toc472785724"/>
      <w:r w:rsidRPr="00F24BCE">
        <w:t>First Run</w:t>
      </w:r>
      <w:bookmarkEnd w:id="20"/>
      <w:bookmarkEnd w:id="21"/>
    </w:p>
    <w:p w:rsidR="00056B3B" w:rsidRDefault="00BD3515" w:rsidP="00CA0177">
      <w:pPr>
        <w:pStyle w:val="StyleHeading2CustomColorRGB686868"/>
      </w:pPr>
      <w:bookmarkStart w:id="22" w:name="TOC-Start-up-About-Splash"/>
      <w:bookmarkStart w:id="23" w:name="_Toc472785725"/>
      <w:bookmarkStart w:id="24" w:name="_Toc325529406"/>
      <w:bookmarkStart w:id="25" w:name="_Toc325529622"/>
      <w:bookmarkStart w:id="26" w:name="_Toc355094802"/>
      <w:bookmarkEnd w:id="22"/>
      <w:r>
        <w:rPr>
          <w:noProof/>
        </w:rPr>
        <w:drawing>
          <wp:anchor distT="0" distB="0" distL="114300" distR="114300" simplePos="0" relativeHeight="251682304" behindDoc="1" locked="0" layoutInCell="1" allowOverlap="1" wp14:anchorId="0D379082" wp14:editId="27AF8825">
            <wp:simplePos x="0" y="0"/>
            <wp:positionH relativeFrom="column">
              <wp:posOffset>3495675</wp:posOffset>
            </wp:positionH>
            <wp:positionV relativeFrom="paragraph">
              <wp:posOffset>193040</wp:posOffset>
            </wp:positionV>
            <wp:extent cx="2421255" cy="1066800"/>
            <wp:effectExtent l="38100" t="38100" r="93345" b="95250"/>
            <wp:wrapTight wrapText="bothSides">
              <wp:wrapPolygon edited="0">
                <wp:start x="0" y="-771"/>
                <wp:lineTo x="-340" y="-386"/>
                <wp:lineTo x="-340" y="21986"/>
                <wp:lineTo x="0" y="23143"/>
                <wp:lineTo x="21923" y="23143"/>
                <wp:lineTo x="22263" y="18514"/>
                <wp:lineTo x="22263" y="5786"/>
                <wp:lineTo x="21923" y="0"/>
                <wp:lineTo x="21923" y="-771"/>
                <wp:lineTo x="0" y="-7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Create).JPG"/>
                    <pic:cNvPicPr/>
                  </pic:nvPicPr>
                  <pic:blipFill>
                    <a:blip r:embed="rId18">
                      <a:extLst>
                        <a:ext uri="{28A0092B-C50C-407E-A947-70E740481C1C}">
                          <a14:useLocalDpi xmlns:a14="http://schemas.microsoft.com/office/drawing/2010/main" val="0"/>
                        </a:ext>
                      </a:extLst>
                    </a:blip>
                    <a:stretch>
                      <a:fillRect/>
                    </a:stretch>
                  </pic:blipFill>
                  <pic:spPr>
                    <a:xfrm>
                      <a:off x="0" y="0"/>
                      <a:ext cx="2421255" cy="10668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56B3B">
        <w:t>Create Workspace</w:t>
      </w:r>
      <w:bookmarkEnd w:id="23"/>
    </w:p>
    <w:p w:rsidR="00056B3B" w:rsidRDefault="00056B3B" w:rsidP="00056B3B">
      <w:pPr>
        <w:pStyle w:val="BodyText"/>
      </w:pPr>
      <w:r>
        <w:t>Upon</w:t>
      </w:r>
      <w:r w:rsidRPr="006B3224">
        <w:t xml:space="preserve"> first startup</w:t>
      </w:r>
      <w:r>
        <w:t xml:space="preserve">, SimpleIDE will prompt you to create a SimpleIDE Workspace where your libraries and project files will be stored.  Just click the OK </w:t>
      </w:r>
      <w:r w:rsidR="00DD04E6">
        <w:t xml:space="preserve">button </w:t>
      </w:r>
      <w:r>
        <w:t>to select the default path ~/Documents/SimpleIDE and it will be automatically created for you.</w:t>
      </w:r>
    </w:p>
    <w:p w:rsidR="00EA7D71" w:rsidRPr="00402F62" w:rsidRDefault="00BD3515" w:rsidP="00CA0177">
      <w:pPr>
        <w:pStyle w:val="StyleHeading2CustomColorRGB686868"/>
      </w:pPr>
      <w:bookmarkStart w:id="27" w:name="_Toc472785726"/>
      <w:r>
        <w:rPr>
          <w:noProof/>
        </w:rPr>
        <w:drawing>
          <wp:anchor distT="0" distB="0" distL="114300" distR="114300" simplePos="0" relativeHeight="251683328" behindDoc="1" locked="0" layoutInCell="1" allowOverlap="1" wp14:anchorId="1406C0C5" wp14:editId="621E0A6C">
            <wp:simplePos x="0" y="0"/>
            <wp:positionH relativeFrom="column">
              <wp:posOffset>3747135</wp:posOffset>
            </wp:positionH>
            <wp:positionV relativeFrom="paragraph">
              <wp:posOffset>164465</wp:posOffset>
            </wp:positionV>
            <wp:extent cx="1983740" cy="2075180"/>
            <wp:effectExtent l="0" t="0" r="0" b="1270"/>
            <wp:wrapTight wrapText="bothSides">
              <wp:wrapPolygon edited="0">
                <wp:start x="0" y="0"/>
                <wp:lineTo x="0" y="21415"/>
                <wp:lineTo x="21365" y="21415"/>
                <wp:lineTo x="213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3740" cy="2075180"/>
                    </a:xfrm>
                    <a:prstGeom prst="rect">
                      <a:avLst/>
                    </a:prstGeom>
                  </pic:spPr>
                </pic:pic>
              </a:graphicData>
            </a:graphic>
            <wp14:sizeRelH relativeFrom="page">
              <wp14:pctWidth>0</wp14:pctWidth>
            </wp14:sizeRelH>
            <wp14:sizeRelV relativeFrom="page">
              <wp14:pctHeight>0</wp14:pctHeight>
            </wp14:sizeRelV>
          </wp:anchor>
        </w:drawing>
      </w:r>
      <w:r w:rsidR="00EA7D71" w:rsidRPr="00402F62">
        <w:t xml:space="preserve">Start-up "About" </w:t>
      </w:r>
      <w:r w:rsidR="00BE4BF0">
        <w:t>Window</w:t>
      </w:r>
      <w:bookmarkEnd w:id="24"/>
      <w:bookmarkEnd w:id="25"/>
      <w:bookmarkEnd w:id="26"/>
      <w:bookmarkEnd w:id="27"/>
    </w:p>
    <w:p w:rsidR="00EA7D71" w:rsidRDefault="009A5831" w:rsidP="006B3224">
      <w:pPr>
        <w:pStyle w:val="BodyText"/>
      </w:pPr>
      <w:r>
        <w:t>T</w:t>
      </w:r>
      <w:r w:rsidR="00EA7D71" w:rsidRPr="006B3224">
        <w:t>he SimpleIDE About window appears</w:t>
      </w:r>
      <w:r>
        <w:t xml:space="preserve"> after the workspace is created</w:t>
      </w:r>
      <w:r w:rsidR="00EA7D71" w:rsidRPr="006B3224">
        <w:t xml:space="preserve">. This </w:t>
      </w:r>
      <w:r w:rsidR="00CA5118">
        <w:t>window shows the software version and provides links to official SimpleIDE resources.</w:t>
      </w:r>
    </w:p>
    <w:p w:rsidR="00EA7D71" w:rsidRPr="006B3224" w:rsidRDefault="00EA7D71" w:rsidP="006B3224">
      <w:pPr>
        <w:pStyle w:val="BodyText"/>
      </w:pPr>
    </w:p>
    <w:p w:rsidR="00EA7D71" w:rsidRPr="006B3224" w:rsidRDefault="00EA7D71" w:rsidP="006B3224">
      <w:pPr>
        <w:pStyle w:val="BodyText"/>
      </w:pPr>
      <w:r w:rsidRPr="006B3224">
        <w:t xml:space="preserve">If the "Show this window at startup" </w:t>
      </w:r>
      <w:r w:rsidR="00A920D7">
        <w:t xml:space="preserve">box </w:t>
      </w:r>
      <w:r w:rsidRPr="006B3224">
        <w:t xml:space="preserve">is checked, the window will appear on every startup. Clear the checkbox to disable showing this </w:t>
      </w:r>
      <w:r w:rsidR="00CA5118">
        <w:t xml:space="preserve">window </w:t>
      </w:r>
      <w:r w:rsidRPr="006B3224">
        <w:t xml:space="preserve">at every startup. </w:t>
      </w:r>
    </w:p>
    <w:p w:rsidR="00EA7D71" w:rsidRPr="006B3224" w:rsidRDefault="00EA7D71" w:rsidP="006B3224">
      <w:pPr>
        <w:pStyle w:val="BodyText"/>
      </w:pPr>
    </w:p>
    <w:p w:rsidR="00EA7D71" w:rsidRPr="006B3224" w:rsidRDefault="00EA7D71" w:rsidP="006B3224">
      <w:pPr>
        <w:pStyle w:val="BodyText"/>
      </w:pPr>
      <w:r w:rsidRPr="006B3224">
        <w:t xml:space="preserve"> </w:t>
      </w:r>
    </w:p>
    <w:p w:rsidR="00EA7D71" w:rsidRPr="006B3224" w:rsidRDefault="00EA7D71" w:rsidP="00A920D7">
      <w:pPr>
        <w:pStyle w:val="StyleHeading2CustomColorRGB686868"/>
      </w:pPr>
      <w:bookmarkStart w:id="28" w:name="TOC-SimpleIDE-Properties"/>
      <w:bookmarkStart w:id="29" w:name="_Toc325529407"/>
      <w:bookmarkStart w:id="30" w:name="_Toc325529623"/>
      <w:bookmarkStart w:id="31" w:name="_Toc355094804"/>
      <w:bookmarkStart w:id="32" w:name="_Toc472785727"/>
      <w:bookmarkEnd w:id="28"/>
      <w:r w:rsidRPr="006B3224">
        <w:lastRenderedPageBreak/>
        <w:t>SimpleIDE Properties</w:t>
      </w:r>
      <w:bookmarkEnd w:id="29"/>
      <w:bookmarkEnd w:id="30"/>
      <w:bookmarkEnd w:id="31"/>
      <w:bookmarkEnd w:id="32"/>
    </w:p>
    <w:p w:rsidR="00EA7D71" w:rsidRDefault="00633806" w:rsidP="006B3224">
      <w:pPr>
        <w:pStyle w:val="BodyText"/>
      </w:pPr>
      <w:bookmarkStart w:id="33" w:name="SimpleIDE_Properties"/>
      <w:r>
        <w:t xml:space="preserve">This dialog will normally not appear upon first run, but if it does, it’s because there’s an error in the critical resource paths.  Typically an error will show up as one or more of the fields being blank.  </w:t>
      </w:r>
      <w:bookmarkEnd w:id="33"/>
    </w:p>
    <w:p w:rsidR="00633806" w:rsidRPr="006B3224" w:rsidRDefault="00633806" w:rsidP="006B3224">
      <w:pPr>
        <w:pStyle w:val="BodyText"/>
      </w:pPr>
    </w:p>
    <w:p w:rsidR="00EA7D71" w:rsidRPr="006B3224" w:rsidRDefault="006168E2" w:rsidP="006B3224">
      <w:pPr>
        <w:pStyle w:val="BodyText"/>
      </w:pPr>
      <w:r>
        <w:rPr>
          <w:noProof/>
        </w:rPr>
        <w:drawing>
          <wp:inline distT="0" distB="0" distL="0" distR="0" wp14:anchorId="43CA3B57" wp14:editId="4053402A">
            <wp:extent cx="4096512" cy="26609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CC Folders.PNG"/>
                    <pic:cNvPicPr/>
                  </pic:nvPicPr>
                  <pic:blipFill>
                    <a:blip r:embed="rId20">
                      <a:extLst>
                        <a:ext uri="{28A0092B-C50C-407E-A947-70E740481C1C}">
                          <a14:useLocalDpi xmlns:a14="http://schemas.microsoft.com/office/drawing/2010/main" val="0"/>
                        </a:ext>
                      </a:extLst>
                    </a:blip>
                    <a:stretch>
                      <a:fillRect/>
                    </a:stretch>
                  </pic:blipFill>
                  <pic:spPr>
                    <a:xfrm>
                      <a:off x="0" y="0"/>
                      <a:ext cx="4096512" cy="2660904"/>
                    </a:xfrm>
                    <a:prstGeom prst="rect">
                      <a:avLst/>
                    </a:prstGeom>
                  </pic:spPr>
                </pic:pic>
              </a:graphicData>
            </a:graphic>
          </wp:inline>
        </w:drawing>
      </w:r>
    </w:p>
    <w:p w:rsidR="00EA7D71" w:rsidRPr="006B3224" w:rsidRDefault="00EA7D71" w:rsidP="006B3224">
      <w:pPr>
        <w:pStyle w:val="BodyText"/>
      </w:pPr>
    </w:p>
    <w:p w:rsidR="004A46DC" w:rsidRPr="006B3224" w:rsidRDefault="00EA7D71" w:rsidP="004A46DC">
      <w:pPr>
        <w:pStyle w:val="BodyText"/>
      </w:pPr>
      <w:r w:rsidRPr="006B3224">
        <w:t xml:space="preserve">In the unlikely event that the </w:t>
      </w:r>
      <w:r w:rsidR="004A46DC">
        <w:t xml:space="preserve">dialog shows up, </w:t>
      </w:r>
      <w:r w:rsidRPr="006B3224">
        <w:t xml:space="preserve">use the Browse buttons next to each field to correct its entry.  </w:t>
      </w:r>
      <w:r w:rsidR="004A46DC" w:rsidRPr="006B3224">
        <w:t xml:space="preserve">See the </w:t>
      </w:r>
      <w:r w:rsidR="004A46DC" w:rsidRPr="006B3224">
        <w:fldChar w:fldCharType="begin"/>
      </w:r>
      <w:r w:rsidR="004A46DC" w:rsidRPr="006B3224">
        <w:instrText xml:space="preserve"> REF _Ref354852561 \h </w:instrText>
      </w:r>
      <w:r w:rsidR="004A46DC">
        <w:instrText xml:space="preserve"> \* MERGEFORMAT </w:instrText>
      </w:r>
      <w:r w:rsidR="004A46DC" w:rsidRPr="006B3224">
        <w:fldChar w:fldCharType="separate"/>
      </w:r>
      <w:r w:rsidR="00EE5F28" w:rsidRPr="00402F62">
        <w:t>Tools Menu</w:t>
      </w:r>
      <w:r w:rsidR="004A46DC" w:rsidRPr="006B3224">
        <w:fldChar w:fldCharType="end"/>
      </w:r>
      <w:r w:rsidR="004A46DC" w:rsidRPr="006B3224">
        <w:t xml:space="preserve"> section starting on page </w:t>
      </w:r>
      <w:r w:rsidR="004A46DC" w:rsidRPr="006B3224">
        <w:fldChar w:fldCharType="begin"/>
      </w:r>
      <w:r w:rsidR="004A46DC" w:rsidRPr="006B3224">
        <w:instrText xml:space="preserve"> PAGEREF _Ref354852564 \h </w:instrText>
      </w:r>
      <w:r w:rsidR="004A46DC" w:rsidRPr="006B3224">
        <w:fldChar w:fldCharType="separate"/>
      </w:r>
      <w:r w:rsidR="00EE5F28">
        <w:rPr>
          <w:noProof/>
        </w:rPr>
        <w:t>9</w:t>
      </w:r>
      <w:r w:rsidR="004A46DC" w:rsidRPr="006B3224">
        <w:fldChar w:fldCharType="end"/>
      </w:r>
      <w:r w:rsidR="004A46DC" w:rsidRPr="006B3224">
        <w:t xml:space="preserve"> </w:t>
      </w:r>
      <w:r w:rsidR="004A46DC">
        <w:t>for</w:t>
      </w:r>
      <w:r w:rsidR="004A46DC" w:rsidRPr="006B3224">
        <w:t xml:space="preserve"> examples of default paths in </w:t>
      </w:r>
      <w:r w:rsidR="004A46DC">
        <w:t>W</w:t>
      </w:r>
      <w:r w:rsidR="004A46DC" w:rsidRPr="006B3224">
        <w:t>indows.</w:t>
      </w:r>
    </w:p>
    <w:p w:rsidR="006B3224" w:rsidRPr="006B3224" w:rsidRDefault="006B3224" w:rsidP="006B3224">
      <w:pPr>
        <w:pStyle w:val="BodyText"/>
      </w:pPr>
    </w:p>
    <w:p w:rsidR="00EA7D71" w:rsidRPr="006B3224" w:rsidRDefault="00EA7D71" w:rsidP="00DC5B14">
      <w:pPr>
        <w:pStyle w:val="BodyText"/>
        <w:numPr>
          <w:ilvl w:val="0"/>
          <w:numId w:val="7"/>
        </w:numPr>
        <w:spacing w:after="120"/>
      </w:pPr>
      <w:r w:rsidRPr="006B3224">
        <w:t xml:space="preserve">GCC Folders tab: GCC Compiler field should contain </w:t>
      </w:r>
      <w:r w:rsidR="00E53B9E">
        <w:t xml:space="preserve">the </w:t>
      </w:r>
      <w:r w:rsidRPr="006B3224">
        <w:t xml:space="preserve">path to propeller-elf-gcc.exe.  </w:t>
      </w:r>
    </w:p>
    <w:p w:rsidR="00EA7D71" w:rsidRPr="006B3224" w:rsidRDefault="00EA7D71" w:rsidP="00DC5B14">
      <w:pPr>
        <w:pStyle w:val="BodyText"/>
        <w:numPr>
          <w:ilvl w:val="0"/>
          <w:numId w:val="7"/>
        </w:numPr>
        <w:spacing w:after="120"/>
      </w:pPr>
      <w:r w:rsidRPr="006B3224">
        <w:t xml:space="preserve">Spin Folders tab: Spin Compiler field should contain </w:t>
      </w:r>
      <w:r w:rsidR="00E53B9E">
        <w:t xml:space="preserve">the </w:t>
      </w:r>
      <w:r w:rsidRPr="006B3224">
        <w:t xml:space="preserve">path to </w:t>
      </w:r>
      <w:r w:rsidR="00FD2934">
        <w:t>openspin</w:t>
      </w:r>
      <w:r w:rsidRPr="006B3224">
        <w:t xml:space="preserve">.exe.  </w:t>
      </w:r>
    </w:p>
    <w:p w:rsidR="00EA7D71" w:rsidRPr="006B3224" w:rsidRDefault="00EA7D71" w:rsidP="00DC5B14">
      <w:pPr>
        <w:pStyle w:val="BodyText"/>
        <w:numPr>
          <w:ilvl w:val="0"/>
          <w:numId w:val="7"/>
        </w:numPr>
        <w:spacing w:after="120"/>
      </w:pPr>
      <w:r w:rsidRPr="006B3224">
        <w:t xml:space="preserve">General tab: Loader </w:t>
      </w:r>
      <w:r w:rsidR="00CC76A4">
        <w:t>F</w:t>
      </w:r>
      <w:r w:rsidRPr="006B3224">
        <w:t xml:space="preserve">older </w:t>
      </w:r>
      <w:r w:rsidR="00CC76A4">
        <w:t xml:space="preserve">field </w:t>
      </w:r>
      <w:r w:rsidRPr="006B3224">
        <w:t xml:space="preserve">should </w:t>
      </w:r>
      <w:r w:rsidR="00CC76A4">
        <w:t xml:space="preserve">contain the path </w:t>
      </w:r>
      <w:r w:rsidRPr="006B3224">
        <w:t xml:space="preserve">to </w:t>
      </w:r>
      <w:r w:rsidR="00CC76A4">
        <w:t>the propeller-load subfolder of PropGCC (propeller-</w:t>
      </w:r>
      <w:proofErr w:type="spellStart"/>
      <w:r w:rsidR="00CC76A4">
        <w:t>gcc</w:t>
      </w:r>
      <w:proofErr w:type="spellEnd"/>
      <w:r w:rsidR="00CC76A4">
        <w:t>)</w:t>
      </w:r>
      <w:r w:rsidRPr="006B3224">
        <w:t xml:space="preserve">.  </w:t>
      </w:r>
    </w:p>
    <w:p w:rsidR="00EA7D71" w:rsidRPr="006B3224" w:rsidRDefault="004A46DC" w:rsidP="004A46DC">
      <w:pPr>
        <w:pStyle w:val="BodyText"/>
      </w:pPr>
      <w:r>
        <w:t>Not that t</w:t>
      </w:r>
      <w:r w:rsidRPr="006B3224">
        <w:t xml:space="preserve">he back-slash '\' </w:t>
      </w:r>
      <w:r>
        <w:t>path</w:t>
      </w:r>
      <w:r w:rsidRPr="006B3224">
        <w:t xml:space="preserve"> separators </w:t>
      </w:r>
      <w:r>
        <w:t xml:space="preserve">commonly </w:t>
      </w:r>
      <w:r w:rsidRPr="006B3224">
        <w:t xml:space="preserve">used in </w:t>
      </w:r>
      <w:r>
        <w:t>W</w:t>
      </w:r>
      <w:r w:rsidRPr="006B3224">
        <w:t xml:space="preserve">indows are replaced by </w:t>
      </w:r>
      <w:r>
        <w:t xml:space="preserve">forward-slashes </w:t>
      </w:r>
      <w:r w:rsidRPr="006B3224">
        <w:t>'/' in the IDE.</w:t>
      </w:r>
      <w:r w:rsidR="00633806" w:rsidRPr="006B3224">
        <w:t xml:space="preserve"> </w:t>
      </w:r>
      <w:r w:rsidR="00633806" w:rsidRPr="006B3224">
        <w:br/>
      </w:r>
    </w:p>
    <w:p w:rsidR="00BD3515" w:rsidRDefault="00BD3515">
      <w:pPr>
        <w:rPr>
          <w:rFonts w:ascii="Arial" w:hAnsi="Arial" w:cs="Arial"/>
          <w:b/>
          <w:bCs/>
          <w:color w:val="365F91" w:themeColor="accent1" w:themeShade="BF"/>
          <w:kern w:val="32"/>
          <w:sz w:val="28"/>
          <w:szCs w:val="32"/>
        </w:rPr>
      </w:pPr>
      <w:bookmarkStart w:id="34" w:name="_Toc355094805"/>
      <w:r>
        <w:br w:type="page"/>
      </w:r>
    </w:p>
    <w:p w:rsidR="00EA7D71" w:rsidRPr="00402F62" w:rsidRDefault="00EA7D71" w:rsidP="00CA0177">
      <w:pPr>
        <w:pStyle w:val="StyleHeading2CustomColorRGB686868"/>
      </w:pPr>
      <w:bookmarkStart w:id="35" w:name="_Toc472785728"/>
      <w:r w:rsidRPr="00402F62">
        <w:lastRenderedPageBreak/>
        <w:t>Initial View and First Program</w:t>
      </w:r>
      <w:bookmarkEnd w:id="34"/>
      <w:bookmarkEnd w:id="35"/>
    </w:p>
    <w:p w:rsidR="00EA7D71" w:rsidRPr="006B3224" w:rsidRDefault="00EA7D71" w:rsidP="006B3224">
      <w:pPr>
        <w:pStyle w:val="BodyText"/>
      </w:pPr>
      <w:r w:rsidRPr="006B3224">
        <w:t xml:space="preserve">The first time SimpleIDE runs, it will open a Welcome project in </w:t>
      </w:r>
      <w:r w:rsidR="00E53B9E">
        <w:t>the editor</w:t>
      </w:r>
      <w:r w:rsidR="00065094">
        <w:t xml:space="preserve">. </w:t>
      </w:r>
      <w:r w:rsidRPr="006B3224">
        <w:t>For more info about how to set up your board and run this test application, go to</w:t>
      </w:r>
      <w:r w:rsidR="00E53B9E">
        <w:t xml:space="preserve"> </w:t>
      </w:r>
      <w:hyperlink r:id="rId21" w:history="1">
        <w:r w:rsidRPr="006B3224">
          <w:rPr>
            <w:rStyle w:val="Hyperlink"/>
          </w:rPr>
          <w:t>http://learn.parallax.com/propeller-c-set-simpleide</w:t>
        </w:r>
      </w:hyperlink>
      <w:r w:rsidR="00DD04E6">
        <w:t xml:space="preserve"> and </w:t>
      </w:r>
      <w:r w:rsidR="00E53B9E">
        <w:t>t</w:t>
      </w:r>
      <w:r w:rsidR="00A920D7">
        <w:t xml:space="preserve">hen </w:t>
      </w:r>
      <w:r w:rsidRPr="006B3224">
        <w:t>follow the link for your operati</w:t>
      </w:r>
      <w:r w:rsidR="00A920D7">
        <w:t>ng system.</w:t>
      </w:r>
    </w:p>
    <w:p w:rsidR="00EA7D71" w:rsidRPr="006B3224" w:rsidRDefault="00EA7D71" w:rsidP="006B3224">
      <w:pPr>
        <w:pStyle w:val="BodyText"/>
      </w:pPr>
    </w:p>
    <w:p w:rsidR="00EA7D71" w:rsidRDefault="00F317B9" w:rsidP="006B3224">
      <w:pPr>
        <w:pStyle w:val="BodyText"/>
        <w:rPr>
          <w:rFonts w:ascii="Arial" w:hAnsi="Arial" w:cs="Arial"/>
          <w:szCs w:val="20"/>
        </w:rPr>
      </w:pPr>
      <w:r>
        <w:rPr>
          <w:rFonts w:ascii="Arial" w:hAnsi="Arial" w:cs="Arial"/>
          <w:noProof/>
          <w:szCs w:val="20"/>
        </w:rPr>
        <w:drawing>
          <wp:inline distT="0" distB="0" distL="0" distR="0">
            <wp:extent cx="5101234" cy="4659782"/>
            <wp:effectExtent l="38100" t="38100" r="99695" b="1028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22">
                      <a:extLst>
                        <a:ext uri="{28A0092B-C50C-407E-A947-70E740481C1C}">
                          <a14:useLocalDpi xmlns:a14="http://schemas.microsoft.com/office/drawing/2010/main" val="0"/>
                        </a:ext>
                      </a:extLst>
                    </a:blip>
                    <a:stretch>
                      <a:fillRect/>
                    </a:stretch>
                  </pic:blipFill>
                  <pic:spPr>
                    <a:xfrm>
                      <a:off x="0" y="0"/>
                      <a:ext cx="5106600" cy="4664684"/>
                    </a:xfrm>
                    <a:prstGeom prst="rect">
                      <a:avLst/>
                    </a:prstGeom>
                    <a:effectLst>
                      <a:outerShdw blurRad="50800" dist="38100" dir="2700000" algn="tl" rotWithShape="0">
                        <a:prstClr val="black">
                          <a:alpha val="40000"/>
                        </a:prstClr>
                      </a:outerShdw>
                    </a:effectLst>
                  </pic:spPr>
                </pic:pic>
              </a:graphicData>
            </a:graphic>
          </wp:inline>
        </w:drawing>
      </w:r>
    </w:p>
    <w:p w:rsidR="00EA7D71" w:rsidRPr="006B3224" w:rsidRDefault="00EA7D71" w:rsidP="006B3224">
      <w:pPr>
        <w:pStyle w:val="BodyText"/>
      </w:pPr>
    </w:p>
    <w:p w:rsidR="00EA7D71" w:rsidRPr="00F24BCE" w:rsidRDefault="00EA7D71" w:rsidP="008D660C">
      <w:pPr>
        <w:pStyle w:val="StyleHeading1CustomColorRGB79129189Before0ptAft"/>
      </w:pPr>
      <w:bookmarkStart w:id="36" w:name="TOC-Folders"/>
      <w:bookmarkStart w:id="37" w:name="TOC-General-Settings"/>
      <w:bookmarkStart w:id="38" w:name="TOC-Syntax-Highlighting"/>
      <w:bookmarkEnd w:id="36"/>
      <w:bookmarkEnd w:id="37"/>
      <w:bookmarkEnd w:id="38"/>
      <w:r w:rsidRPr="00F24BCE">
        <w:br w:type="page"/>
      </w:r>
      <w:bookmarkStart w:id="39" w:name="TOC-Hello-World-Demo"/>
      <w:bookmarkStart w:id="40" w:name="_Toc355094806"/>
      <w:bookmarkStart w:id="41" w:name="_Toc472785729"/>
      <w:bookmarkStart w:id="42" w:name="_Toc325529411"/>
      <w:bookmarkStart w:id="43" w:name="_Toc325529627"/>
      <w:bookmarkEnd w:id="39"/>
      <w:r w:rsidRPr="00F24BCE">
        <w:lastRenderedPageBreak/>
        <w:t>Workspace and IDE Controls</w:t>
      </w:r>
      <w:bookmarkEnd w:id="40"/>
      <w:bookmarkEnd w:id="41"/>
    </w:p>
    <w:p w:rsidR="00EA7D71" w:rsidRDefault="00EA7D71" w:rsidP="006B3224">
      <w:pPr>
        <w:pStyle w:val="BodyText"/>
      </w:pPr>
      <w:proofErr w:type="spellStart"/>
      <w:r w:rsidRPr="006B3224">
        <w:t>SimpleIDE’s</w:t>
      </w:r>
      <w:proofErr w:type="spellEnd"/>
      <w:r w:rsidRPr="006B3224">
        <w:t xml:space="preserve"> workspace consists of seven major elements shown here and listed below.  </w:t>
      </w:r>
    </w:p>
    <w:p w:rsidR="006B3224" w:rsidRPr="006B3224" w:rsidRDefault="00900407" w:rsidP="006B3224">
      <w:pPr>
        <w:pStyle w:val="BodyText"/>
      </w:pPr>
      <w:r>
        <w:rPr>
          <w:noProof/>
        </w:rPr>
        <w:drawing>
          <wp:anchor distT="0" distB="0" distL="114300" distR="114300" simplePos="0" relativeHeight="251675136" behindDoc="1" locked="0" layoutInCell="1" allowOverlap="1" wp14:anchorId="64265312" wp14:editId="2D4DC73D">
            <wp:simplePos x="0" y="0"/>
            <wp:positionH relativeFrom="column">
              <wp:posOffset>438150</wp:posOffset>
            </wp:positionH>
            <wp:positionV relativeFrom="paragraph">
              <wp:posOffset>102870</wp:posOffset>
            </wp:positionV>
            <wp:extent cx="3928110" cy="2694940"/>
            <wp:effectExtent l="38100" t="38100" r="91440" b="8636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Build (LibWavePlayer).JPG"/>
                    <pic:cNvPicPr/>
                  </pic:nvPicPr>
                  <pic:blipFill>
                    <a:blip r:embed="rId23">
                      <a:extLst>
                        <a:ext uri="{28A0092B-C50C-407E-A947-70E740481C1C}">
                          <a14:useLocalDpi xmlns:a14="http://schemas.microsoft.com/office/drawing/2010/main" val="0"/>
                        </a:ext>
                      </a:extLst>
                    </a:blip>
                    <a:stretch>
                      <a:fillRect/>
                    </a:stretch>
                  </pic:blipFill>
                  <pic:spPr>
                    <a:xfrm>
                      <a:off x="0" y="0"/>
                      <a:ext cx="3928110" cy="26949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c">
            <w:drawing>
              <wp:inline distT="0" distB="0" distL="0" distR="0" wp14:anchorId="29C4DB9D" wp14:editId="0029F19A">
                <wp:extent cx="5063241" cy="2955341"/>
                <wp:effectExtent l="0" t="0" r="0" b="0"/>
                <wp:docPr id="49" name="Canvas 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 name="Text Box 313"/>
                        <wps:cNvSpPr txBox="1">
                          <a:spLocks noChangeArrowheads="1"/>
                        </wps:cNvSpPr>
                        <wps:spPr bwMode="auto">
                          <a:xfrm>
                            <a:off x="232807" y="6423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rPr>
                                  <w:sz w:val="22"/>
                                </w:rPr>
                              </w:pPr>
                              <w:r w:rsidRPr="009505CF">
                                <w:rPr>
                                  <w:sz w:val="22"/>
                                </w:rPr>
                                <w:t>1</w:t>
                              </w:r>
                            </w:p>
                          </w:txbxContent>
                        </wps:txbx>
                        <wps:bodyPr rot="0" vert="horz" wrap="square" lIns="91440" tIns="45720" rIns="91440" bIns="45720" anchor="t" anchorCtr="0" upright="1">
                          <a:noAutofit/>
                        </wps:bodyPr>
                      </wps:wsp>
                      <wps:wsp>
                        <wps:cNvPr id="6" name="Text Box 154"/>
                        <wps:cNvSpPr txBox="1">
                          <a:spLocks noChangeArrowheads="1"/>
                        </wps:cNvSpPr>
                        <wps:spPr bwMode="auto">
                          <a:xfrm>
                            <a:off x="208210" y="16745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202</w:t>
                              </w:r>
                            </w:p>
                          </w:txbxContent>
                        </wps:txbx>
                        <wps:bodyPr rot="0" vert="horz" wrap="square" lIns="91440" tIns="45720" rIns="91440" bIns="45720" anchor="t" anchorCtr="0" upright="1">
                          <a:noAutofit/>
                        </wps:bodyPr>
                      </wps:wsp>
                      <wps:wsp>
                        <wps:cNvPr id="8" name="Text Box 155"/>
                        <wps:cNvSpPr txBox="1">
                          <a:spLocks noChangeArrowheads="1"/>
                        </wps:cNvSpPr>
                        <wps:spPr bwMode="auto">
                          <a:xfrm>
                            <a:off x="208187" y="270613"/>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302</w:t>
                              </w:r>
                            </w:p>
                          </w:txbxContent>
                        </wps:txbx>
                        <wps:bodyPr rot="0" vert="horz" wrap="square" lIns="91440" tIns="45720" rIns="91440" bIns="45720" anchor="t" anchorCtr="0" upright="1">
                          <a:noAutofit/>
                        </wps:bodyPr>
                      </wps:wsp>
                      <wps:wsp>
                        <wps:cNvPr id="9" name="Text Box 157"/>
                        <wps:cNvSpPr txBox="1">
                          <a:spLocks noChangeArrowheads="1"/>
                        </wps:cNvSpPr>
                        <wps:spPr bwMode="auto">
                          <a:xfrm>
                            <a:off x="208187" y="2568430"/>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502</w:t>
                              </w:r>
                            </w:p>
                          </w:txbxContent>
                        </wps:txbx>
                        <wps:bodyPr rot="0" vert="horz" wrap="square" lIns="91440" tIns="45720" rIns="91440" bIns="45720" anchor="t" anchorCtr="0" upright="1">
                          <a:noAutofit/>
                        </wps:bodyPr>
                      </wps:wsp>
                      <wpg:wgp>
                        <wpg:cNvPr id="10" name="Group 315"/>
                        <wpg:cNvGrpSpPr>
                          <a:grpSpLocks/>
                        </wpg:cNvGrpSpPr>
                        <wpg:grpSpPr bwMode="auto">
                          <a:xfrm>
                            <a:off x="4433925" y="2065997"/>
                            <a:ext cx="41861" cy="504373"/>
                            <a:chOff x="4994945" y="2643229"/>
                            <a:chExt cx="41856" cy="258823"/>
                          </a:xfrm>
                        </wpg:grpSpPr>
                        <wps:wsp>
                          <wps:cNvPr id="11"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14" name="Text Box 158"/>
                        <wps:cNvSpPr txBox="1">
                          <a:spLocks noChangeArrowheads="1"/>
                        </wps:cNvSpPr>
                        <wps:spPr bwMode="auto">
                          <a:xfrm>
                            <a:off x="4420630" y="2234598"/>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6</w:t>
                              </w:r>
                            </w:p>
                          </w:txbxContent>
                        </wps:txbx>
                        <wps:bodyPr rot="0" vert="horz" wrap="square" lIns="0" tIns="0" rIns="0" bIns="0" anchor="t" anchorCtr="0" upright="1">
                          <a:noAutofit/>
                        </wps:bodyPr>
                      </wps:wsp>
                      <wpg:wgp>
                        <wpg:cNvPr id="15" name="Group 175"/>
                        <wpg:cNvGrpSpPr>
                          <a:grpSpLocks/>
                        </wpg:cNvGrpSpPr>
                        <wpg:grpSpPr bwMode="auto">
                          <a:xfrm>
                            <a:off x="4429564" y="498404"/>
                            <a:ext cx="41861" cy="1439035"/>
                            <a:chOff x="4994945" y="2643229"/>
                            <a:chExt cx="41856" cy="258823"/>
                          </a:xfrm>
                        </wpg:grpSpPr>
                        <wps:wsp>
                          <wps:cNvPr id="23"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37" name="Text Box 179"/>
                        <wps:cNvSpPr txBox="1">
                          <a:spLocks noChangeArrowheads="1"/>
                        </wps:cNvSpPr>
                        <wps:spPr bwMode="auto">
                          <a:xfrm>
                            <a:off x="4416268" y="1136221"/>
                            <a:ext cx="94123" cy="20990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7</w:t>
                              </w:r>
                            </w:p>
                          </w:txbxContent>
                        </wps:txbx>
                        <wps:bodyPr rot="0" vert="horz" wrap="square" lIns="0" tIns="0" rIns="0" bIns="0" anchor="t" anchorCtr="0" upright="1">
                          <a:noAutofit/>
                        </wps:bodyPr>
                      </wps:wsp>
                      <wpg:wgp>
                        <wpg:cNvPr id="38" name="Group 180"/>
                        <wpg:cNvGrpSpPr>
                          <a:grpSpLocks/>
                        </wpg:cNvGrpSpPr>
                        <wpg:grpSpPr bwMode="auto">
                          <a:xfrm flipH="1">
                            <a:off x="291250" y="531904"/>
                            <a:ext cx="96456" cy="2006323"/>
                            <a:chOff x="4994945" y="2643229"/>
                            <a:chExt cx="41856" cy="258823"/>
                          </a:xfrm>
                        </wpg:grpSpPr>
                        <wps:wsp>
                          <wps:cNvPr id="39"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47" name="Text Box 184"/>
                        <wps:cNvSpPr txBox="1">
                          <a:spLocks noChangeArrowheads="1"/>
                        </wps:cNvSpPr>
                        <wps:spPr bwMode="auto">
                          <a:xfrm>
                            <a:off x="244820" y="1445484"/>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4</w:t>
                              </w:r>
                            </w:p>
                          </w:txbxContent>
                        </wps:txbx>
                        <wps:bodyPr rot="0" vert="horz" wrap="square" lIns="0" tIns="0" rIns="0" bIns="0" anchor="t" anchorCtr="0" upright="1">
                          <a:noAutofit/>
                        </wps:bodyPr>
                      </wps:wsp>
                    </wpc:wpc>
                  </a:graphicData>
                </a:graphic>
              </wp:inline>
            </w:drawing>
          </mc:Choice>
          <mc:Fallback>
            <w:pict>
              <v:group id="Canvas 309" o:spid="_x0000_s1026" editas="canvas" style="width:398.7pt;height:232.7pt;mso-position-horizontal-relative:char;mso-position-vertical-relative:line" coordsize="50628,2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">
                <v:shape id="_x0000_s1027" type="#_x0000_t75" style="position:absolute;width:50628;height:29552;visibility:visible;mso-wrap-style:square">
                  <v:fill o:detectmouseclick="t"/>
                  <v:path o:connecttype="none"/>
                </v:shape>
                <v:shapetype id="_x0000_t202" coordsize="21600,21600" o:spt="202" path="m,l,21600r21600,l21600,xe">
                  <v:stroke joinstyle="miter"/>
                  <v:path gradientshapeok="t" o:connecttype="rect"/>
                </v:shapetype>
                <v:shape id="Text Box 313" o:spid="_x0000_s1028" type="#_x0000_t202" style="position:absolute;left:2328;top:642;width:2733;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FC6FDE" w:rsidRPr="009505CF" w:rsidRDefault="00FC6FDE" w:rsidP="00900407">
                        <w:pPr>
                          <w:rPr>
                            <w:sz w:val="22"/>
                          </w:rPr>
                        </w:pPr>
                        <w:r w:rsidRPr="009505CF">
                          <w:rPr>
                            <w:sz w:val="22"/>
                          </w:rPr>
                          <w:t>1</w:t>
                        </w:r>
                      </w:p>
                    </w:txbxContent>
                  </v:textbox>
                </v:shape>
                <v:shape id="Text Box 154" o:spid="_x0000_s1029" type="#_x0000_t202" style="position:absolute;left:2082;top:1674;width:2734;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FC6FDE" w:rsidRPr="009505CF" w:rsidRDefault="00FC6FDE" w:rsidP="00900407">
                        <w:pPr>
                          <w:jc w:val="right"/>
                          <w:rPr>
                            <w:sz w:val="22"/>
                          </w:rPr>
                        </w:pPr>
                        <w:r>
                          <w:rPr>
                            <w:sz w:val="22"/>
                          </w:rPr>
                          <w:t>202</w:t>
                        </w:r>
                      </w:p>
                    </w:txbxContent>
                  </v:textbox>
                </v:shape>
                <v:shape id="Text Box 155" o:spid="_x0000_s1030" type="#_x0000_t202" style="position:absolute;left:2081;top:2706;width:27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FC6FDE" w:rsidRPr="009505CF" w:rsidRDefault="00FC6FDE" w:rsidP="00900407">
                        <w:pPr>
                          <w:jc w:val="right"/>
                          <w:rPr>
                            <w:sz w:val="22"/>
                          </w:rPr>
                        </w:pPr>
                        <w:r>
                          <w:rPr>
                            <w:sz w:val="22"/>
                          </w:rPr>
                          <w:t>302</w:t>
                        </w:r>
                      </w:p>
                    </w:txbxContent>
                  </v:textbox>
                </v:shape>
                <v:shape id="Text Box 157" o:spid="_x0000_s1031" type="#_x0000_t202" style="position:absolute;left:2081;top:25684;width:27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FC6FDE" w:rsidRPr="009505CF" w:rsidRDefault="00FC6FDE" w:rsidP="00900407">
                        <w:pPr>
                          <w:jc w:val="right"/>
                          <w:rPr>
                            <w:sz w:val="22"/>
                          </w:rPr>
                        </w:pPr>
                        <w:r>
                          <w:rPr>
                            <w:sz w:val="22"/>
                          </w:rPr>
                          <w:t>502</w:t>
                        </w:r>
                      </w:p>
                    </w:txbxContent>
                  </v:textbox>
                </v:shape>
                <v:group id="Group 315" o:spid="_x0000_s1032" style="position:absolute;left:44339;top:20659;width:418;height:5044"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Line 12" o:spid="_x0000_s103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mgMEAAADbAAAADwAAAGRycy9kb3ducmV2LnhtbESPwYoCMRBE74L/EHrBm2ZUEJk1iiu4&#10;7EEEdT+gSdrJ6KQzJFHHvzfCwt66qep61YtV5xpxpxBrzwrGowIEsfam5krB72k7nIOICdlg45kU&#10;PCnCatnvLbA0/sEHuh9TJXIIxxIV2JTaUsqoLTmMI98SZ+3sg8OU11BJE/CRw10jJ0Uxkw5rzgSL&#10;LW0s6evx5jJ3v3PTfbjouf/2B9qinbX6S6nBR7f+BJGoS//mv+sfk+uP4f1LHk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9KaAwQAAANsAAAAPAAAAAAAAAAAAAAAA&#10;AKECAABkcnMvZG93bnJldi54bWxQSwUGAAAAAAQABAD5AAAAjwMAAAAA&#10;" strokeweight="1.5pt">
                    <v:stroke endarrowwidth="narrow" endarrowlength="short" endcap="square"/>
                  </v:line>
                  <v:line id="Line 12" o:spid="_x0000_s103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498MAAADbAAAADwAAAGRycy9kb3ducmV2LnhtbESPwWrDMBBE74H8g9hAb7GcFEJwrYSm&#10;kNJDMTjpByzS1nJrrYykJs7fR4VCb7vM7LzZej+5QVwoxN6zglVRgiDW3vTcKfg4H5dbEDEhGxw8&#10;k4IbRdjv5rMaK+Ov3NLllDqRQzhWqMCmNFZSRm3JYSz8SJy1Tx8cpryGTpqA1xzuBrkuy4102HMm&#10;WBzpxZL+Pv24zG3e3WMTvvTWv/qWjmg3oz4o9bCYnp9AJJrSv/nv+s3k+mv4/SUP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mOPfDAAAA2wAAAA8AAAAAAAAAAAAA&#10;AAAAoQIAAGRycy9kb3ducmV2LnhtbFBLBQYAAAAABAAEAPkAAACRAwAAAAA=&#10;" strokeweight="1.5pt">
                    <v:stroke endarrowwidth="narrow" endarrowlength="short" endcap="square"/>
                  </v:line>
                  <v:line id="Line 12" o:spid="_x0000_s103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dbMMAAADbAAAADwAAAGRycy9kb3ducmV2LnhtbESPzWrDMBCE74W8g9hAb42cBkJwIpum&#10;4NJDCeTnARZpa7m1VkZSHefto0Kht11mdr7ZXT25XowUYudZwXJRgCDW3nTcKricm6cNiJiQDfae&#10;ScGNItTV7GGHpfFXPtJ4Sq3IIRxLVGBTGkopo7bkMC78QJy1Tx8cpryGVpqA1xzuevlcFGvpsONM&#10;sDjQqyX9ffpxmXv4cKtD+NIb/+aP1KBdD3qv1ON8etmCSDSlf/Pf9bvJ9Vfw+0se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qnWzDAAAA2wAAAA8AAAAAAAAAAAAA&#10;AAAAoQIAAGRycy9kb3ducmV2LnhtbFBLBQYAAAAABAAEAPkAAACRAwAAAAA=&#10;" strokeweight="1.5pt">
                    <v:stroke endarrowwidth="narrow" endarrowlength="short" endcap="square"/>
                  </v:line>
                </v:group>
                <v:shape id="Text Box 158" o:spid="_x0000_s1036" type="#_x0000_t202" style="position:absolute;left:44206;top:22345;width:941;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Sor8A&#10;AADbAAAADwAAAGRycy9kb3ducmV2LnhtbERPTYvCMBC9C/sfwizszabKotI1FdlV8Gr14HFoxrbb&#10;ZlKbqO2/N4LgbR7vc5ar3jTiRp2rLCuYRDEI4tzqigsFx8N2vADhPLLGxjIpGMjBKv0YLTHR9s57&#10;umW+ECGEXYIKSu/bREqXl2TQRbYlDtzZdgZ9gF0hdYf3EG4aOY3jmTRYcWgosaXfkvI6uxoFej69&#10;5L7Ohux/e+bLsDkU7elPqa/Pfv0DwlPv3+KXe6fD/G94/hIOkO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dKivwAAANsAAAAPAAAAAAAAAAAAAAAAAJgCAABkcnMvZG93bnJl&#10;di54bWxQSwUGAAAAAAQABAD1AAAAhAMAAAAA&#10;" stroked="f" strokeweight=".5pt">
                  <v:textbox inset="0,0,0,0">
                    <w:txbxContent>
                      <w:p w:rsidR="00FC6FDE" w:rsidRPr="009505CF" w:rsidRDefault="00FC6FDE" w:rsidP="00900407">
                        <w:pPr>
                          <w:jc w:val="right"/>
                          <w:rPr>
                            <w:sz w:val="22"/>
                          </w:rPr>
                        </w:pPr>
                        <w:r>
                          <w:rPr>
                            <w:sz w:val="22"/>
                          </w:rPr>
                          <w:t>6</w:t>
                        </w:r>
                      </w:p>
                    </w:txbxContent>
                  </v:textbox>
                </v:shape>
                <v:group id="Group 175" o:spid="_x0000_s1037" style="position:absolute;left:44295;top:4984;width:419;height:14390"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2" o:spid="_x0000_s1038"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X0cAAAADbAAAADwAAAGRycy9kb3ducmV2LnhtbESP3WoCMRCF7wu+Q5hC72q2CiKrUVpB&#10;6YUI/jzAkIyb1c1kSaKub28EwcvD+fk403nnGnGlEGvPCn76BQhi7U3NlYLDfvk9BhETssHGMym4&#10;U4T5rPcxxdL4G2/pukuVyCMcS1RgU2pLKaO25DD2fUucvaMPDlOWoZIm4C2Pu0YOimIkHdacCRZb&#10;WljS593FZe5m7YabcNJjv/JbWqIdtfpPqa/P7ncCIlGX3uFX+98oGAzh+SX/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GV9HAAAAA2wAAAA8AAAAAAAAAAAAAAAAA&#10;oQIAAGRycy9kb3ducmV2LnhtbFBLBQYAAAAABAAEAPkAAACOAwAAAAA=&#10;" strokeweight="1.5pt">
                    <v:stroke endarrowwidth="narrow" endarrowlength="short" endcap="square"/>
                  </v:line>
                  <v:line id="Line 12" o:spid="_x0000_s1039"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848EAAADbAAAADwAAAGRycy9kb3ducmV2LnhtbESP3WoCMRCF74W+Q5iCd5ptRZGtUdqC&#10;4oUIrj7AkEw3224mS5Lq+vZGELw8nJ+Ps1j1rhVnCrHxrOBtXIAg1t40XCs4HdejOYiYkA22nknB&#10;lSKsli+DBZbGX/hA5yrVIo9wLFGBTakrpYzaksM49h1x9n58cJiyDLU0AS953LXyvShm0mHDmWCx&#10;o29L+q/6d5m737nJPvzqud/4A63Rzjr9pdTwtf/8AJGoT8/wo701CiZ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vzjwQAAANsAAAAPAAAAAAAAAAAAAAAA&#10;AKECAABkcnMvZG93bnJldi54bWxQSwUGAAAAAAQABAD5AAAAjwMAAAAA&#10;" strokeweight="1.5pt">
                    <v:stroke endarrowwidth="narrow" endarrowlength="short" endcap="square"/>
                  </v:line>
                  <v:line id="Line 12" o:spid="_x0000_s1040"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ilMAAAADbAAAADwAAAGRycy9kb3ducmV2LnhtbESP3WoCMRCF7wXfIYzgnWarsMhqFCtY&#10;vCiCPw8wJNPN1s1kSVLdvn1TELw8nJ+Ps9r0rhV3CrHxrOBtWoAg1t40XCu4XvaTBYiYkA22nknB&#10;L0XYrIeDFVbGP/hE93OqRR7hWKECm1JXSRm1JYdx6jvi7H354DBlGWppAj7yuGvlrChK6bDhTLDY&#10;0c6Svp1/XOYeP938GL71wn/4E+3Rlp1+V2o86rdLEIn69Ao/2wejYF7C/5f8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oYpTAAAAA2wAAAA8AAAAAAAAAAAAAAAAA&#10;oQIAAGRycy9kb3ducmV2LnhtbFBLBQYAAAAABAAEAPkAAACOAwAAAAA=&#10;" strokeweight="1.5pt">
                    <v:stroke endarrowwidth="narrow" endarrowlength="short" endcap="square"/>
                  </v:line>
                </v:group>
                <v:shape id="Text Box 179" o:spid="_x0000_s1041" type="#_x0000_t202" style="position:absolute;left:44162;top:11362;width:941;height:2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QtcIA&#10;AADbAAAADwAAAGRycy9kb3ducmV2LnhtbESPQYvCMBSE78L+h/AEbzbVBV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hC1wgAAANsAAAAPAAAAAAAAAAAAAAAAAJgCAABkcnMvZG93&#10;bnJldi54bWxQSwUGAAAAAAQABAD1AAAAhwMAAAAA&#10;" stroked="f" strokeweight=".5pt">
                  <v:textbox inset="0,0,0,0">
                    <w:txbxContent>
                      <w:p w:rsidR="00FC6FDE" w:rsidRPr="009505CF" w:rsidRDefault="00FC6FDE" w:rsidP="00900407">
                        <w:pPr>
                          <w:jc w:val="right"/>
                          <w:rPr>
                            <w:sz w:val="22"/>
                          </w:rPr>
                        </w:pPr>
                        <w:r>
                          <w:rPr>
                            <w:sz w:val="22"/>
                          </w:rPr>
                          <w:t>7</w:t>
                        </w:r>
                      </w:p>
                    </w:txbxContent>
                  </v:textbox>
                </v:shape>
                <v:group id="Group 180" o:spid="_x0000_s1042" style="position:absolute;left:2912;top:5319;width:965;height:20063;flip:x"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2VsAAAADbAAAADwAAAGRycy9kb3ducmV2LnhtbERPz2vCMBS+D/wfwhO8&#10;zdRZhtRGEWEiY5d1U3p8NM822LyUJrbdf78cBjt+fL/z/WRbMVDvjWMFq2UCgrhy2nCt4Pvr7XkD&#10;wgdkja1jUvBDHva72VOOmXYjf9JQhFrEEPYZKmhC6DIpfdWQRb90HXHkbq63GCLsa6l7HGO4beVL&#10;krxKi4ZjQ4MdHRuq7sXDKrgcTErptXz/SCqis5blqTCpUov5dNiCCDSFf/Gf+6wVrOPY+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6KfZWwAAAANsAAAAPAAAA&#10;AAAAAAAAAAAAAKoCAABkcnMvZG93bnJldi54bWxQSwUGAAAAAAQABAD6AAAAlwMAAAAA&#10;">
                  <v:line id="Line 12" o:spid="_x0000_s104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f25sEAAADbAAAADwAAAGRycy9kb3ducmV2LnhtbESP3WoCMRCF7wu+QxihdzVrBbGr2aUW&#10;lF6IoPUBhmS62XYzWZKo27dvBMHLw/n5OKt6cJ24UIitZwXTSQGCWHvTcqPg9LV5WYCICdlg55kU&#10;/FGEuho9rbA0/soHuhxTI/IIxxIV2JT6UsqoLTmME98TZ+/bB4cpy9BIE/Cax10nX4tiLh22nAkW&#10;e/qwpH+PZ5e5+52b7cOPXvitP9AG7bzXa6Wex8P7EkSiIT3C9/anUTB7g9uX/ANk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N/bmwQAAANsAAAAPAAAAAAAAAAAAAAAA&#10;AKECAABkcnMvZG93bnJldi54bWxQSwUGAAAAAAQABAD5AAAAjwMAAAAA&#10;" strokeweight="1.5pt">
                    <v:stroke endarrowwidth="narrow" endarrowlength="short" endcap="square"/>
                  </v:line>
                  <v:line id="Line 12" o:spid="_x0000_s104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myccEAAADbAAAADwAAAGRycy9kb3ducmV2LnhtbESP3WoCMRCF74W+Q5iCd5ptFZGtUdqC&#10;4oUIrj7AkEw3224mS5Lq+vZGELw8nJ+Ps1j1rhVnCrHxrOBtXIAg1t40XCs4HdejOYiYkA22nknB&#10;lSKsli+DBZbGX/hA5yrVIo9wLFGBTakrpYzaksM49h1x9n58cJiyDLU0AS953LXyvShm0mHDmWCx&#10;o29L+q/6d5m737nJPvzqud/4A63Rzjr9pdTwtf/8AJGoT8/wo701CqY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bJxwQAAANsAAAAPAAAAAAAAAAAAAAAA&#10;AKECAABkcnMvZG93bnJldi54bWxQSwUGAAAAAAQABAD5AAAAjwMAAAAA&#10;" strokeweight="1.5pt">
                    <v:stroke endarrowwidth="narrow" endarrowlength="short" endcap="square"/>
                  </v:line>
                  <v:line id="Line 12" o:spid="_x0000_s104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R6cEAAADbAAAADwAAAGRycy9kb3ducmV2LnhtbESP3WoCMRCF7wu+QxjBu5q1lkVWo2jB&#10;4kUR/HmAIRk3q5vJkqS6vn1TKPTycH4+zmLVu1bcKcTGs4LJuABBrL1puFZwPm1fZyBiQjbYeiYF&#10;T4qwWg5eFlgZ/+AD3Y+pFnmEY4UKbEpdJWXUlhzGse+Is3fxwWHKMtTSBHzkcdfKt6IopcOGM8Fi&#10;Rx+W9O347TJ3/+Wm+3DVM//pD7RFW3Z6o9Ro2K/nIBL16T/8194ZBe8l/H7JP0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hHpwQAAANsAAAAPAAAAAAAAAAAAAAAA&#10;AKECAABkcnMvZG93bnJldi54bWxQSwUGAAAAAAQABAD5AAAAjwMAAAAA&#10;" strokeweight="1.5pt">
                    <v:stroke endarrowwidth="narrow" endarrowlength="short" endcap="square"/>
                  </v:line>
                </v:group>
                <v:shape id="Text Box 184" o:spid="_x0000_s1046" type="#_x0000_t202" style="position:absolute;left:2448;top:14454;width:941;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rsidR="00FC6FDE" w:rsidRPr="009505CF" w:rsidRDefault="00FC6FDE" w:rsidP="00900407">
                        <w:pPr>
                          <w:jc w:val="right"/>
                          <w:rPr>
                            <w:sz w:val="22"/>
                          </w:rPr>
                        </w:pPr>
                        <w:r>
                          <w:rPr>
                            <w:sz w:val="22"/>
                          </w:rPr>
                          <w:t>4</w:t>
                        </w:r>
                      </w:p>
                    </w:txbxContent>
                  </v:textbox>
                </v:shape>
                <w10:anchorlock/>
              </v:group>
            </w:pict>
          </mc:Fallback>
        </mc:AlternateContent>
      </w:r>
    </w:p>
    <w:p w:rsidR="00EA7D71" w:rsidRPr="006B3224" w:rsidRDefault="00EA7D71" w:rsidP="006B3224">
      <w:pPr>
        <w:pStyle w:val="BodyText"/>
      </w:pPr>
    </w:p>
    <w:p w:rsidR="00EA7D71" w:rsidRPr="006B3224" w:rsidRDefault="00EA7D71" w:rsidP="0006001B">
      <w:pPr>
        <w:pStyle w:val="BodyText"/>
        <w:numPr>
          <w:ilvl w:val="0"/>
          <w:numId w:val="8"/>
        </w:numPr>
        <w:spacing w:after="120"/>
      </w:pPr>
      <w:r w:rsidRPr="006B3224">
        <w:t>Title Bar: Shows project path and filename.</w:t>
      </w:r>
    </w:p>
    <w:p w:rsidR="006B3224" w:rsidRDefault="00EA7D71" w:rsidP="0006001B">
      <w:pPr>
        <w:pStyle w:val="BodyText"/>
        <w:numPr>
          <w:ilvl w:val="0"/>
          <w:numId w:val="8"/>
        </w:numPr>
        <w:spacing w:after="120"/>
      </w:pPr>
      <w:r w:rsidRPr="006B3224">
        <w:t>Menu Bar</w:t>
      </w:r>
      <w:r w:rsidR="006B3224">
        <w:t xml:space="preserve">: </w:t>
      </w:r>
      <w:r w:rsidRPr="006B3224">
        <w:t>File, Project, Edit, Tools, Program</w:t>
      </w:r>
      <w:r w:rsidR="00A8494E">
        <w:t>,</w:t>
      </w:r>
      <w:r w:rsidRPr="006B3224">
        <w:t xml:space="preserve"> and Help</w:t>
      </w:r>
      <w:r w:rsidR="006B3224">
        <w:t xml:space="preserve"> menu options</w:t>
      </w:r>
      <w:r w:rsidRPr="006B3224">
        <w:t xml:space="preserve">. </w:t>
      </w:r>
    </w:p>
    <w:p w:rsidR="006B3224" w:rsidRDefault="00EA7D71" w:rsidP="0006001B">
      <w:pPr>
        <w:pStyle w:val="BodyText"/>
        <w:numPr>
          <w:ilvl w:val="0"/>
          <w:numId w:val="8"/>
        </w:numPr>
        <w:spacing w:after="120"/>
      </w:pPr>
      <w:r w:rsidRPr="006B3224">
        <w:t>Button Bar</w:t>
      </w:r>
      <w:r w:rsidR="006B3224">
        <w:t>: B</w:t>
      </w:r>
      <w:r w:rsidRPr="006B3224">
        <w:t>uttons for most commonly used menu items</w:t>
      </w:r>
      <w:r w:rsidR="006B3224">
        <w:t xml:space="preserve">, and </w:t>
      </w:r>
      <w:r w:rsidRPr="006B3224">
        <w:t>COM port selection dropdown.</w:t>
      </w:r>
    </w:p>
    <w:p w:rsidR="006B3224" w:rsidRDefault="00C76711" w:rsidP="0006001B">
      <w:pPr>
        <w:pStyle w:val="BodyText"/>
        <w:numPr>
          <w:ilvl w:val="0"/>
          <w:numId w:val="8"/>
        </w:numPr>
        <w:spacing w:after="120"/>
      </w:pPr>
      <w:r>
        <w:t xml:space="preserve">Optional </w:t>
      </w:r>
      <w:r w:rsidR="00EA7D71" w:rsidRPr="006B3224">
        <w:t>Project Manager</w:t>
      </w:r>
      <w:r w:rsidR="006B3224">
        <w:t xml:space="preserve">: </w:t>
      </w:r>
      <w:r w:rsidR="00EA7D71" w:rsidRPr="006B3224">
        <w:t>File List and Project Options tabs</w:t>
      </w:r>
      <w:r w:rsidR="006B3224">
        <w:t>.</w:t>
      </w:r>
    </w:p>
    <w:p w:rsidR="006B3224" w:rsidRDefault="00EA7D71" w:rsidP="0006001B">
      <w:pPr>
        <w:pStyle w:val="BodyText"/>
        <w:numPr>
          <w:ilvl w:val="0"/>
          <w:numId w:val="8"/>
        </w:numPr>
        <w:spacing w:after="120"/>
      </w:pPr>
      <w:r w:rsidRPr="006B3224">
        <w:t xml:space="preserve">Status </w:t>
      </w:r>
      <w:r w:rsidR="006B3224">
        <w:t>B</w:t>
      </w:r>
      <w:r w:rsidRPr="006B3224">
        <w:t>ar</w:t>
      </w:r>
      <w:r w:rsidR="006B3224">
        <w:t xml:space="preserve">: </w:t>
      </w:r>
      <w:r w:rsidR="009E0985">
        <w:t>D</w:t>
      </w:r>
      <w:r w:rsidRPr="006B3224">
        <w:t>isplays code size, build information, and download progress.  Buttons for Show/Hide Project Manager and Show/Hide Build Status are also available in Simple View</w:t>
      </w:r>
      <w:r w:rsidR="006B3224">
        <w:t>.</w:t>
      </w:r>
    </w:p>
    <w:p w:rsidR="006B3224" w:rsidRDefault="00C76711" w:rsidP="0006001B">
      <w:pPr>
        <w:pStyle w:val="BodyText"/>
        <w:numPr>
          <w:ilvl w:val="0"/>
          <w:numId w:val="8"/>
        </w:numPr>
        <w:spacing w:after="120"/>
      </w:pPr>
      <w:r>
        <w:t xml:space="preserve">Optional </w:t>
      </w:r>
      <w:r w:rsidR="00EA7D71" w:rsidRPr="006B3224">
        <w:t>Build Status</w:t>
      </w:r>
      <w:r w:rsidR="006B3224">
        <w:t xml:space="preserve">: </w:t>
      </w:r>
      <w:r w:rsidR="00EA7D71" w:rsidRPr="006B3224">
        <w:t xml:space="preserve">Displays GCC compiler, </w:t>
      </w:r>
      <w:r w:rsidR="009E0985">
        <w:t>L</w:t>
      </w:r>
      <w:r w:rsidR="00EA7D71" w:rsidRPr="006B3224">
        <w:t>inker and download messages.</w:t>
      </w:r>
    </w:p>
    <w:p w:rsidR="00EA7D71" w:rsidRPr="006B3224" w:rsidRDefault="00EA7D71" w:rsidP="0006001B">
      <w:pPr>
        <w:pStyle w:val="BodyText"/>
        <w:numPr>
          <w:ilvl w:val="0"/>
          <w:numId w:val="8"/>
        </w:numPr>
        <w:spacing w:after="120"/>
      </w:pPr>
      <w:r w:rsidRPr="006B3224">
        <w:t>Editor</w:t>
      </w:r>
      <w:r w:rsidR="006B3224">
        <w:t xml:space="preserve">: </w:t>
      </w:r>
      <w:r w:rsidRPr="006B3224">
        <w:t>Text editor for C/C++/</w:t>
      </w:r>
      <w:r w:rsidR="009451FA">
        <w:t>PASM</w:t>
      </w:r>
      <w:r w:rsidRPr="006B3224">
        <w:t xml:space="preserve"> code</w:t>
      </w:r>
      <w:r w:rsidR="006B3224">
        <w:t>;</w:t>
      </w:r>
      <w:r w:rsidRPr="006B3224">
        <w:t xml:space="preserve"> supports multiple tabs in a single project.</w:t>
      </w:r>
    </w:p>
    <w:p w:rsidR="00EA7D71" w:rsidRPr="006B3224" w:rsidRDefault="00EA7D71" w:rsidP="006B3224">
      <w:pPr>
        <w:pStyle w:val="BodyText"/>
      </w:pPr>
    </w:p>
    <w:p w:rsidR="00EA7D71" w:rsidRDefault="00EA7D71" w:rsidP="006B3224">
      <w:pPr>
        <w:pStyle w:val="BodyText"/>
        <w:rPr>
          <w:rFonts w:cs="Arial"/>
          <w:color w:val="444444"/>
          <w:szCs w:val="20"/>
        </w:rPr>
      </w:pPr>
      <w:r>
        <w:rPr>
          <w:rFonts w:cs="Arial"/>
          <w:color w:val="444444"/>
          <w:szCs w:val="20"/>
        </w:rPr>
        <w:t xml:space="preserve">Note that the </w:t>
      </w:r>
      <w:r w:rsidR="00A8494E">
        <w:rPr>
          <w:rFonts w:cs="Arial"/>
          <w:color w:val="444444"/>
          <w:szCs w:val="20"/>
        </w:rPr>
        <w:t xml:space="preserve">software </w:t>
      </w:r>
      <w:r w:rsidR="00C76711">
        <w:rPr>
          <w:rFonts w:cs="Arial"/>
          <w:color w:val="444444"/>
          <w:szCs w:val="20"/>
        </w:rPr>
        <w:t>allows only</w:t>
      </w:r>
      <w:r>
        <w:rPr>
          <w:rFonts w:cs="Arial"/>
          <w:color w:val="444444"/>
          <w:szCs w:val="20"/>
        </w:rPr>
        <w:t xml:space="preserve"> one active project </w:t>
      </w:r>
      <w:r w:rsidR="00070C6D">
        <w:rPr>
          <w:rFonts w:cs="Arial"/>
          <w:color w:val="444444"/>
          <w:szCs w:val="20"/>
        </w:rPr>
        <w:t xml:space="preserve">at a time, </w:t>
      </w:r>
      <w:r w:rsidR="00C76711">
        <w:rPr>
          <w:rFonts w:cs="Arial"/>
          <w:color w:val="444444"/>
          <w:szCs w:val="20"/>
        </w:rPr>
        <w:t xml:space="preserve">but </w:t>
      </w:r>
      <w:r>
        <w:rPr>
          <w:rFonts w:cs="Arial"/>
          <w:color w:val="444444"/>
          <w:szCs w:val="20"/>
        </w:rPr>
        <w:t xml:space="preserve">may have </w:t>
      </w:r>
      <w:r w:rsidR="00070C6D">
        <w:rPr>
          <w:rFonts w:cs="Arial"/>
          <w:color w:val="444444"/>
          <w:szCs w:val="20"/>
        </w:rPr>
        <w:t xml:space="preserve">multiple </w:t>
      </w:r>
      <w:r>
        <w:rPr>
          <w:rFonts w:cs="Arial"/>
          <w:color w:val="444444"/>
          <w:szCs w:val="20"/>
        </w:rPr>
        <w:t>tabs</w:t>
      </w:r>
      <w:r w:rsidR="00070C6D">
        <w:rPr>
          <w:rFonts w:cs="Arial"/>
          <w:color w:val="444444"/>
          <w:szCs w:val="20"/>
        </w:rPr>
        <w:t xml:space="preserve"> open at once</w:t>
      </w:r>
      <w:r>
        <w:rPr>
          <w:rFonts w:cs="Arial"/>
          <w:color w:val="444444"/>
          <w:szCs w:val="20"/>
        </w:rPr>
        <w:t>.</w:t>
      </w:r>
    </w:p>
    <w:p w:rsidR="00EA7D71" w:rsidRPr="00402F62" w:rsidRDefault="00EA7D71" w:rsidP="00CA0177">
      <w:pPr>
        <w:pStyle w:val="StyleHeading2CustomColorRGB686868"/>
      </w:pPr>
      <w:bookmarkStart w:id="44" w:name="_Toc325529419"/>
      <w:bookmarkStart w:id="45" w:name="_Toc325529635"/>
      <w:bookmarkStart w:id="46" w:name="_Toc355094807"/>
      <w:bookmarkStart w:id="47" w:name="_Toc472785730"/>
      <w:r w:rsidRPr="00402F62">
        <w:t>File Menu</w:t>
      </w:r>
      <w:bookmarkEnd w:id="44"/>
      <w:bookmarkEnd w:id="45"/>
      <w:bookmarkEnd w:id="46"/>
      <w:bookmarkEnd w:id="47"/>
    </w:p>
    <w:p w:rsidR="00EA7D71" w:rsidRDefault="00EA7D71" w:rsidP="006B3224">
      <w:pPr>
        <w:pStyle w:val="BodyText"/>
        <w:rPr>
          <w:rFonts w:cs="Arial"/>
          <w:szCs w:val="20"/>
        </w:rPr>
      </w:pPr>
      <w:r w:rsidRPr="00A920D7">
        <w:rPr>
          <w:rFonts w:cs="Arial"/>
          <w:b/>
          <w:szCs w:val="20"/>
        </w:rPr>
        <w:t>IMPORTANT:</w:t>
      </w:r>
      <w:r>
        <w:rPr>
          <w:rFonts w:cs="Arial"/>
          <w:szCs w:val="20"/>
        </w:rPr>
        <w:t xml:space="preserve"> </w:t>
      </w:r>
      <w:r w:rsidR="006279C3">
        <w:rPr>
          <w:rFonts w:cs="Arial"/>
          <w:szCs w:val="20"/>
        </w:rPr>
        <w:t>SimpleIDE defaults to running in a mode that is recommended for all beginner-level users of the Propeller C Tutorials on the Learn website (</w:t>
      </w:r>
      <w:hyperlink r:id="rId24" w:history="1">
        <w:r w:rsidR="006279C3" w:rsidRPr="00284E57">
          <w:rPr>
            <w:rStyle w:val="Hyperlink"/>
            <w:rFonts w:cs="Arial"/>
            <w:szCs w:val="20"/>
          </w:rPr>
          <w:t>learn.parallax.com</w:t>
        </w:r>
      </w:hyperlink>
      <w:r w:rsidR="006279C3">
        <w:rPr>
          <w:rFonts w:cs="Arial"/>
          <w:szCs w:val="20"/>
        </w:rPr>
        <w:t xml:space="preserve">) and during classes based on the Learn materials.  The menu system described here is that of this Simple View mode.  See the </w:t>
      </w:r>
      <w:r w:rsidR="000F0F68">
        <w:rPr>
          <w:rFonts w:cs="Arial"/>
          <w:szCs w:val="20"/>
        </w:rPr>
        <w:fldChar w:fldCharType="begin"/>
      </w:r>
      <w:r w:rsidR="000F0F68">
        <w:rPr>
          <w:rFonts w:cs="Arial"/>
          <w:szCs w:val="20"/>
        </w:rPr>
        <w:instrText xml:space="preserve"> REF TOC_Project_View \h </w:instrText>
      </w:r>
      <w:r w:rsidR="000F0F68">
        <w:rPr>
          <w:rFonts w:cs="Arial"/>
          <w:szCs w:val="20"/>
        </w:rPr>
      </w:r>
      <w:r w:rsidR="000F0F68">
        <w:rPr>
          <w:rFonts w:cs="Arial"/>
          <w:szCs w:val="20"/>
        </w:rPr>
        <w:fldChar w:fldCharType="separate"/>
      </w:r>
      <w:r w:rsidR="00EE5F28">
        <w:t>Project View</w:t>
      </w:r>
      <w:r w:rsidR="000F0F68">
        <w:rPr>
          <w:rFonts w:cs="Arial"/>
          <w:szCs w:val="20"/>
        </w:rPr>
        <w:fldChar w:fldCharType="end"/>
      </w:r>
      <w:r w:rsidR="006279C3">
        <w:rPr>
          <w:rFonts w:cs="Arial"/>
          <w:szCs w:val="20"/>
        </w:rPr>
        <w:t xml:space="preserve"> </w:t>
      </w:r>
      <w:r w:rsidR="000F0F68">
        <w:rPr>
          <w:rFonts w:cs="Arial"/>
          <w:szCs w:val="20"/>
        </w:rPr>
        <w:t xml:space="preserve">section on page </w:t>
      </w:r>
      <w:r w:rsidR="000F0F68">
        <w:rPr>
          <w:rFonts w:cs="Arial"/>
          <w:szCs w:val="20"/>
        </w:rPr>
        <w:fldChar w:fldCharType="begin"/>
      </w:r>
      <w:r w:rsidR="000F0F68">
        <w:rPr>
          <w:rFonts w:cs="Arial"/>
          <w:szCs w:val="20"/>
        </w:rPr>
        <w:instrText xml:space="preserve"> PAGEREF TOC_Project_View \h </w:instrText>
      </w:r>
      <w:r w:rsidR="000F0F68">
        <w:rPr>
          <w:rFonts w:cs="Arial"/>
          <w:szCs w:val="20"/>
        </w:rPr>
      </w:r>
      <w:r w:rsidR="000F0F68">
        <w:rPr>
          <w:rFonts w:cs="Arial"/>
          <w:szCs w:val="20"/>
        </w:rPr>
        <w:fldChar w:fldCharType="separate"/>
      </w:r>
      <w:r w:rsidR="00EE5F28">
        <w:rPr>
          <w:rFonts w:cs="Arial"/>
          <w:noProof/>
          <w:szCs w:val="20"/>
        </w:rPr>
        <w:t>14</w:t>
      </w:r>
      <w:r w:rsidR="000F0F68">
        <w:rPr>
          <w:rFonts w:cs="Arial"/>
          <w:szCs w:val="20"/>
        </w:rPr>
        <w:fldChar w:fldCharType="end"/>
      </w:r>
      <w:r w:rsidR="000F0F68">
        <w:rPr>
          <w:rFonts w:cs="Arial"/>
          <w:szCs w:val="20"/>
        </w:rPr>
        <w:t xml:space="preserve"> </w:t>
      </w:r>
      <w:r w:rsidR="006279C3">
        <w:rPr>
          <w:rFonts w:cs="Arial"/>
          <w:szCs w:val="20"/>
        </w:rPr>
        <w:t>for details of the advanced view.</w:t>
      </w:r>
      <w:r>
        <w:rPr>
          <w:rFonts w:cs="Arial"/>
          <w:szCs w:val="20"/>
        </w:rPr>
        <w:t xml:space="preserve"> </w:t>
      </w:r>
    </w:p>
    <w:p w:rsidR="00EA7D71" w:rsidRDefault="00EA7D71" w:rsidP="006B3224">
      <w:pPr>
        <w:pStyle w:val="BodyText"/>
        <w:rPr>
          <w:rFonts w:cs="Arial"/>
          <w:szCs w:val="20"/>
        </w:rPr>
      </w:pP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5C3541C9" wp14:editId="0229A3E0">
            <wp:extent cx="271670" cy="284922"/>
            <wp:effectExtent l="0" t="0" r="0" b="1270"/>
            <wp:docPr id="17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12600" b="12245"/>
                    <a:stretch/>
                  </pic:blipFill>
                  <pic:spPr bwMode="auto">
                    <a:xfrm>
                      <a:off x="0" y="0"/>
                      <a:ext cx="274165" cy="287539"/>
                    </a:xfrm>
                    <a:prstGeom prst="rect">
                      <a:avLst/>
                    </a:prstGeom>
                    <a:noFill/>
                    <a:ln>
                      <a:noFill/>
                    </a:ln>
                    <a:extLst>
                      <a:ext uri="{53640926-AAD7-44D8-BBD7-CCE9431645EC}">
                        <a14:shadowObscured xmlns:a14="http://schemas.microsoft.com/office/drawing/2010/main"/>
                      </a:ext>
                    </a:extLst>
                  </pic:spPr>
                </pic:pic>
              </a:graphicData>
            </a:graphic>
          </wp:inline>
        </w:drawing>
      </w:r>
      <w:r w:rsidRPr="001B10BD">
        <w:rPr>
          <w:rFonts w:cs="Arial"/>
          <w:szCs w:val="20"/>
        </w:rPr>
        <w:tab/>
      </w:r>
      <w:r w:rsidR="00EA7D71" w:rsidRPr="001B10BD">
        <w:rPr>
          <w:rFonts w:cs="Arial"/>
          <w:b/>
          <w:szCs w:val="20"/>
        </w:rPr>
        <w:t>Close All:</w:t>
      </w:r>
      <w:r w:rsidR="00EA7D71" w:rsidRPr="001B10BD">
        <w:rPr>
          <w:rFonts w:cs="Arial"/>
          <w:szCs w:val="20"/>
        </w:rPr>
        <w:t xml:space="preserve"> Closes all files and projects.</w:t>
      </w: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0ADC907B" wp14:editId="4A9F79F4">
            <wp:extent cx="225425" cy="225425"/>
            <wp:effectExtent l="0" t="0" r="3175" b="3175"/>
            <wp:docPr id="1741" name="Picture 26" descr="Description: Description: Description: Description: Description: Description: Description: index__file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Description: Description: Description: Description: Description: Description: index__files\pri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1B10BD">
        <w:rPr>
          <w:rFonts w:cs="Arial"/>
          <w:szCs w:val="20"/>
        </w:rPr>
        <w:tab/>
      </w:r>
      <w:r w:rsidR="00EA7D71" w:rsidRPr="001B10BD">
        <w:rPr>
          <w:rFonts w:cs="Arial"/>
          <w:b/>
          <w:szCs w:val="20"/>
        </w:rPr>
        <w:t>Print:</w:t>
      </w:r>
      <w:r w:rsidR="00EA7D71" w:rsidRPr="001B10BD">
        <w:rPr>
          <w:rFonts w:cs="Arial"/>
          <w:szCs w:val="20"/>
        </w:rPr>
        <w:t xml:space="preserve"> Prints the current document to a selected printing device.</w:t>
      </w: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6316531D" wp14:editId="6A7F78B1">
            <wp:extent cx="225425" cy="225425"/>
            <wp:effectExtent l="0" t="0" r="3175" b="3175"/>
            <wp:docPr id="1740" name="Picture 27" descr="Description: Description: Description: Description: Description: Description: Description: index__files\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escription: Description: Description: Description: Description: Description: index__files\Ex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1B10BD">
        <w:rPr>
          <w:rFonts w:cs="Arial"/>
          <w:szCs w:val="20"/>
        </w:rPr>
        <w:tab/>
      </w:r>
      <w:r w:rsidR="00EA7D71" w:rsidRPr="001B10BD">
        <w:rPr>
          <w:rFonts w:cs="Arial"/>
          <w:b/>
          <w:szCs w:val="20"/>
        </w:rPr>
        <w:t>Exit</w:t>
      </w:r>
      <w:r w:rsidR="00EA7D71" w:rsidRPr="001B10BD">
        <w:rPr>
          <w:rFonts w:cs="Arial"/>
          <w:szCs w:val="20"/>
        </w:rPr>
        <w:t>: Asks to save any unsaved files and exits the program.</w:t>
      </w:r>
    </w:p>
    <w:p w:rsidR="00EA7D71" w:rsidRPr="00402F62" w:rsidRDefault="00EA7D71" w:rsidP="00CA0177">
      <w:pPr>
        <w:pStyle w:val="StyleHeading2CustomColorRGB686868"/>
      </w:pPr>
      <w:bookmarkStart w:id="48" w:name="TOC-Project-Menu"/>
      <w:bookmarkStart w:id="49" w:name="_Toc325529420"/>
      <w:bookmarkStart w:id="50" w:name="_Toc325529636"/>
      <w:bookmarkStart w:id="51" w:name="_Toc355094808"/>
      <w:bookmarkStart w:id="52" w:name="_Toc472785731"/>
      <w:bookmarkEnd w:id="48"/>
      <w:r w:rsidRPr="00402F62">
        <w:lastRenderedPageBreak/>
        <w:t>Project Menu</w:t>
      </w:r>
      <w:bookmarkEnd w:id="49"/>
      <w:bookmarkEnd w:id="50"/>
      <w:bookmarkEnd w:id="51"/>
      <w:bookmarkEnd w:id="52"/>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77D25D71" wp14:editId="5C579FFA">
            <wp:extent cx="225425" cy="225425"/>
            <wp:effectExtent l="0" t="0" r="3175" b="3175"/>
            <wp:docPr id="1739" name="Picture 28" descr="Description: Description: Description: Description: Description: Description: Description: index__files\new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index__files\newpro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New:</w:t>
      </w:r>
      <w:r w:rsidR="00EA7D71" w:rsidRPr="001B10BD">
        <w:rPr>
          <w:rFonts w:cs="Arial"/>
          <w:szCs w:val="20"/>
        </w:rPr>
        <w:t xml:space="preserve"> Opens a dialog </w:t>
      </w:r>
      <w:r w:rsidR="00D4794B" w:rsidRPr="001B10BD">
        <w:rPr>
          <w:rFonts w:cs="Arial"/>
          <w:szCs w:val="20"/>
        </w:rPr>
        <w:t xml:space="preserve">to </w:t>
      </w:r>
      <w:r w:rsidR="00EA7D71" w:rsidRPr="001B10BD">
        <w:rPr>
          <w:rFonts w:cs="Arial"/>
          <w:szCs w:val="20"/>
        </w:rPr>
        <w:t>select</w:t>
      </w:r>
      <w:r w:rsidR="00D4794B" w:rsidRPr="001B10BD">
        <w:rPr>
          <w:rFonts w:cs="Arial"/>
          <w:szCs w:val="20"/>
        </w:rPr>
        <w:t xml:space="preserve"> </w:t>
      </w:r>
      <w:r w:rsidR="00EA7D71" w:rsidRPr="001B10BD">
        <w:rPr>
          <w:rFonts w:cs="Arial"/>
          <w:szCs w:val="20"/>
        </w:rPr>
        <w:t>folder, project name, and project type (C</w:t>
      </w:r>
      <w:r w:rsidR="009451FA">
        <w:rPr>
          <w:rFonts w:cs="Arial"/>
          <w:szCs w:val="20"/>
        </w:rPr>
        <w:t xml:space="preserve"> or</w:t>
      </w:r>
      <w:r w:rsidR="00EA7D71" w:rsidRPr="001B10BD">
        <w:rPr>
          <w:rFonts w:cs="Arial"/>
          <w:szCs w:val="20"/>
        </w:rPr>
        <w:t xml:space="preserve"> C++).  </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78033717" wp14:editId="2E65597A">
            <wp:extent cx="225425" cy="225425"/>
            <wp:effectExtent l="0" t="0" r="3175" b="3175"/>
            <wp:docPr id="1738" name="Picture 30" descr="Description: Description: Description: Description: Description: Description: Description: index__files\open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Description: Description: Description: Description: Description: Description: index__files\openpro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Open:</w:t>
      </w:r>
      <w:r w:rsidR="00EA7D71" w:rsidRPr="001B10BD">
        <w:rPr>
          <w:rFonts w:cs="Arial"/>
          <w:szCs w:val="20"/>
        </w:rPr>
        <w:t xml:space="preserve"> Opens an existing project file </w:t>
      </w:r>
      <w:r w:rsidR="00D4794B" w:rsidRPr="001B10BD">
        <w:rPr>
          <w:rFonts w:cs="Arial"/>
          <w:szCs w:val="20"/>
        </w:rPr>
        <w:t xml:space="preserve">(with a </w:t>
      </w:r>
      <w:r w:rsidR="00EA7D71" w:rsidRPr="001B10BD">
        <w:rPr>
          <w:rFonts w:cs="Arial"/>
          <w:szCs w:val="20"/>
        </w:rPr>
        <w:t>.side</w:t>
      </w:r>
      <w:r w:rsidR="00D4794B" w:rsidRPr="001B10BD">
        <w:rPr>
          <w:rFonts w:cs="Arial"/>
          <w:szCs w:val="20"/>
        </w:rPr>
        <w:t xml:space="preserve"> extension).</w:t>
      </w: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108766AC" wp14:editId="357A9526">
            <wp:extent cx="231775" cy="231775"/>
            <wp:effectExtent l="0" t="0" r="0" b="0"/>
            <wp:docPr id="1737" name="Picture 33" descr="C:\Documents and Settings\slindsay\Desktop\_upload\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slindsay\Desktop\_upload\image0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Pr="001B10BD">
        <w:rPr>
          <w:rFonts w:cs="Arial"/>
          <w:szCs w:val="20"/>
        </w:rPr>
        <w:tab/>
      </w:r>
      <w:r w:rsidR="00EA7D71" w:rsidRPr="001B10BD">
        <w:rPr>
          <w:rFonts w:cs="Arial"/>
          <w:b/>
          <w:szCs w:val="20"/>
        </w:rPr>
        <w:t>Save:</w:t>
      </w:r>
      <w:r w:rsidR="00EA7D71" w:rsidRPr="001B10BD">
        <w:rPr>
          <w:rFonts w:cs="Arial"/>
          <w:szCs w:val="20"/>
        </w:rPr>
        <w:t xml:space="preserve"> </w:t>
      </w:r>
      <w:r w:rsidR="00A920D7" w:rsidRPr="001B10BD">
        <w:rPr>
          <w:rFonts w:cs="Arial"/>
          <w:szCs w:val="20"/>
        </w:rPr>
        <w:t xml:space="preserve">Saves all of the source files in the project with their current names and locations.  Note that the project is </w:t>
      </w:r>
      <w:r w:rsidR="00D4794B" w:rsidRPr="001B10BD">
        <w:rPr>
          <w:rFonts w:cs="Arial"/>
          <w:szCs w:val="20"/>
        </w:rPr>
        <w:t xml:space="preserve">also </w:t>
      </w:r>
      <w:r w:rsidR="00A920D7" w:rsidRPr="001B10BD">
        <w:rPr>
          <w:rFonts w:cs="Arial"/>
          <w:szCs w:val="20"/>
        </w:rPr>
        <w:t>saved automatically whenever it is compiled.</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68436EDC" wp14:editId="7E00E774">
            <wp:extent cx="225425" cy="225425"/>
            <wp:effectExtent l="0" t="0" r="3175" b="3175"/>
            <wp:docPr id="1736" name="Picture 31" descr="L:\Education\Propeller\Propeller C EDU\SimpleIDE Manual\userguide 0.8.5\index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ducation\Propeller\Propeller C EDU\SimpleIDE Manual\userguide 0.8.5\index_files\image0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Save Project As:</w:t>
      </w:r>
      <w:r w:rsidR="00EA7D71" w:rsidRPr="001B10BD">
        <w:rPr>
          <w:rFonts w:cs="Arial"/>
          <w:szCs w:val="20"/>
        </w:rPr>
        <w:t xml:space="preserve"> Save the current project with a new name to a</w:t>
      </w:r>
      <w:r w:rsidR="009E0985" w:rsidRPr="001B10BD">
        <w:rPr>
          <w:rFonts w:cs="Arial"/>
          <w:szCs w:val="20"/>
        </w:rPr>
        <w:t xml:space="preserve"> specified</w:t>
      </w:r>
      <w:r w:rsidR="00EA7D71" w:rsidRPr="001B10BD">
        <w:rPr>
          <w:rFonts w:cs="Arial"/>
          <w:szCs w:val="20"/>
        </w:rPr>
        <w:t xml:space="preserve"> folder. This will save all project settings and relative paths.</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03BC3ED0" wp14:editId="67C253CD">
            <wp:extent cx="191135" cy="191135"/>
            <wp:effectExtent l="0" t="0" r="0" b="0"/>
            <wp:docPr id="1735" name="Picture 98" descr="C:\propsideworkspace\Forum Alpha\userguide 0.9.x\Icons\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propsideworkspace\Forum Alpha\userguide 0.9.x\Icons\Zi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1B10BD">
        <w:rPr>
          <w:rFonts w:cs="Arial"/>
          <w:szCs w:val="20"/>
        </w:rPr>
        <w:t xml:space="preserve"> </w:t>
      </w:r>
      <w:r>
        <w:rPr>
          <w:rFonts w:cs="Arial"/>
          <w:szCs w:val="20"/>
        </w:rPr>
        <w:tab/>
      </w:r>
      <w:r w:rsidR="00EA7D71" w:rsidRPr="001B10BD">
        <w:rPr>
          <w:rFonts w:cs="Arial"/>
          <w:b/>
          <w:szCs w:val="20"/>
        </w:rPr>
        <w:t>Zip:</w:t>
      </w:r>
      <w:r w:rsidR="00EA7D71" w:rsidRPr="001B10BD">
        <w:rPr>
          <w:rFonts w:cs="Arial"/>
          <w:szCs w:val="20"/>
        </w:rPr>
        <w:t xml:space="preserve"> Creates a zipped archive of the project that includes all the source, header, and</w:t>
      </w:r>
      <w:r>
        <w:rPr>
          <w:rFonts w:cs="Arial"/>
          <w:szCs w:val="20"/>
        </w:rPr>
        <w:t xml:space="preserve"> library</w:t>
      </w:r>
      <w:r w:rsidR="00EA7D71" w:rsidRPr="001B10BD">
        <w:rPr>
          <w:rFonts w:cs="Arial"/>
          <w:szCs w:val="20"/>
        </w:rPr>
        <w:t xml:space="preserve"> archive files the project needs to compile.  After the file is unzipped, the resulting folder contains a portable version of the project that can be run on other computers that have SimpleIDE installed without being dependent on libraries that </w:t>
      </w:r>
      <w:r w:rsidR="00B51390" w:rsidRPr="001B10BD">
        <w:rPr>
          <w:rFonts w:cs="Arial"/>
          <w:szCs w:val="20"/>
        </w:rPr>
        <w:t xml:space="preserve">the other </w:t>
      </w:r>
      <w:r w:rsidR="00EA7D71" w:rsidRPr="001B10BD">
        <w:rPr>
          <w:rFonts w:cs="Arial"/>
          <w:szCs w:val="20"/>
        </w:rPr>
        <w:t xml:space="preserve">computer might or might not have.  </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2515E00D" wp14:editId="534120DF">
            <wp:extent cx="225425" cy="225425"/>
            <wp:effectExtent l="0" t="0" r="3175" b="3175"/>
            <wp:docPr id="1730" name="Picture 34" descr="Description: Description: Description: Description: Description: Description: Description: index__files\clos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Description: Description: Description: Description: Description: Description: index__files\closepro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Close Project:</w:t>
      </w:r>
      <w:r w:rsidR="00EA7D71" w:rsidRPr="001B10BD">
        <w:rPr>
          <w:rFonts w:cs="Arial"/>
          <w:szCs w:val="20"/>
        </w:rPr>
        <w:t xml:space="preserve"> </w:t>
      </w:r>
      <w:r w:rsidR="00CC447B" w:rsidRPr="001B10BD">
        <w:rPr>
          <w:rFonts w:cs="Arial"/>
          <w:szCs w:val="20"/>
        </w:rPr>
        <w:t xml:space="preserve">Closes the </w:t>
      </w:r>
      <w:r w:rsidR="00EA7D71" w:rsidRPr="001B10BD">
        <w:rPr>
          <w:rFonts w:cs="Arial"/>
          <w:szCs w:val="20"/>
        </w:rPr>
        <w:t>project</w:t>
      </w:r>
      <w:r w:rsidR="00CC447B" w:rsidRPr="001B10BD">
        <w:rPr>
          <w:rFonts w:cs="Arial"/>
          <w:szCs w:val="20"/>
        </w:rPr>
        <w:t>. Projects</w:t>
      </w:r>
      <w:r w:rsidR="00EA7D71" w:rsidRPr="001B10BD">
        <w:rPr>
          <w:rFonts w:cs="Arial"/>
          <w:szCs w:val="20"/>
        </w:rPr>
        <w:t xml:space="preserve"> are </w:t>
      </w:r>
      <w:r w:rsidR="003644E8" w:rsidRPr="001B10BD">
        <w:rPr>
          <w:rFonts w:cs="Arial"/>
          <w:szCs w:val="20"/>
        </w:rPr>
        <w:t>automatically</w:t>
      </w:r>
      <w:r w:rsidR="00EA7D71" w:rsidRPr="001B10BD">
        <w:rPr>
          <w:rFonts w:cs="Arial"/>
          <w:szCs w:val="20"/>
        </w:rPr>
        <w:t xml:space="preserve"> saved before they are closed.</w:t>
      </w:r>
    </w:p>
    <w:p w:rsidR="003644E8"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0496F62A" wp14:editId="2E6E52FF">
            <wp:extent cx="231775" cy="231775"/>
            <wp:effectExtent l="0" t="0" r="0" b="0"/>
            <wp:docPr id="1728" name="Picture 99" descr="C:\propsideworkspace\Forum Alpha\userguide 0.9.x\Icons\Add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propsideworkspace\Forum Alpha\userguide 0.9.x\Icons\AddLibra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ab/>
      </w:r>
      <w:r w:rsidR="00EA7D71" w:rsidRPr="001B10BD">
        <w:rPr>
          <w:rFonts w:cs="Arial"/>
          <w:b/>
          <w:szCs w:val="20"/>
        </w:rPr>
        <w:t>Add Simple Library:</w:t>
      </w:r>
      <w:r w:rsidR="00EA7D71" w:rsidRPr="001B10BD">
        <w:rPr>
          <w:rFonts w:cs="Arial"/>
          <w:szCs w:val="20"/>
        </w:rPr>
        <w:t xml:space="preserve"> Simplifies adding a preconfigured library to a project</w:t>
      </w:r>
      <w:r w:rsidR="00170A6D" w:rsidRPr="001B10BD">
        <w:rPr>
          <w:rFonts w:cs="Arial"/>
          <w:szCs w:val="20"/>
        </w:rPr>
        <w:t>.  This opens</w:t>
      </w:r>
      <w:r w:rsidR="00EA7D71" w:rsidRPr="001B10BD">
        <w:rPr>
          <w:rFonts w:cs="Arial"/>
          <w:szCs w:val="20"/>
        </w:rPr>
        <w:t xml:space="preserve"> </w:t>
      </w:r>
      <w:r w:rsidR="00170A6D" w:rsidRPr="001B10BD">
        <w:rPr>
          <w:rFonts w:cs="Arial"/>
          <w:szCs w:val="20"/>
        </w:rPr>
        <w:t xml:space="preserve">a </w:t>
      </w:r>
      <w:r w:rsidR="00EA7D71" w:rsidRPr="001B10BD">
        <w:rPr>
          <w:rFonts w:cs="Arial"/>
          <w:szCs w:val="20"/>
        </w:rPr>
        <w:t xml:space="preserve">dialog for selecting a folder that starts with the letters </w:t>
      </w:r>
      <w:r w:rsidR="00170A6D" w:rsidRPr="001B10BD">
        <w:rPr>
          <w:rFonts w:cs="Arial"/>
          <w:szCs w:val="20"/>
        </w:rPr>
        <w:t>“</w:t>
      </w:r>
      <w:r w:rsidR="00EA7D71" w:rsidRPr="001B10BD">
        <w:rPr>
          <w:rFonts w:cs="Arial"/>
          <w:szCs w:val="20"/>
        </w:rPr>
        <w:t>lib.</w:t>
      </w:r>
      <w:r w:rsidR="00170A6D" w:rsidRPr="001B10BD">
        <w:rPr>
          <w:rFonts w:cs="Arial"/>
          <w:szCs w:val="20"/>
        </w:rPr>
        <w:t>”</w:t>
      </w:r>
      <w:r w:rsidR="00EA7D71" w:rsidRPr="001B10BD">
        <w:rPr>
          <w:rFonts w:cs="Arial"/>
          <w:szCs w:val="20"/>
        </w:rPr>
        <w:t xml:space="preserve">  </w:t>
      </w:r>
      <w:r>
        <w:rPr>
          <w:rFonts w:cs="Arial"/>
          <w:szCs w:val="20"/>
        </w:rPr>
        <w:t>For examples, b</w:t>
      </w:r>
      <w:r w:rsidR="00EA7D71" w:rsidRPr="001B10BD">
        <w:rPr>
          <w:rFonts w:cs="Arial"/>
          <w:szCs w:val="20"/>
        </w:rPr>
        <w:t xml:space="preserve">rowse </w:t>
      </w:r>
      <w:r>
        <w:rPr>
          <w:rFonts w:cs="Arial"/>
          <w:szCs w:val="20"/>
        </w:rPr>
        <w:t xml:space="preserve">the </w:t>
      </w:r>
      <w:r w:rsidR="00EA7D71" w:rsidRPr="001B10BD">
        <w:rPr>
          <w:rFonts w:cs="Arial"/>
          <w:szCs w:val="20"/>
        </w:rPr>
        <w:t xml:space="preserve">subfolders of </w:t>
      </w:r>
      <w:r w:rsidR="00170A6D" w:rsidRPr="001B10BD">
        <w:rPr>
          <w:rFonts w:cs="Arial"/>
          <w:szCs w:val="20"/>
        </w:rPr>
        <w:t>“</w:t>
      </w:r>
      <w:r w:rsidR="00EA7D71" w:rsidRPr="001B10BD">
        <w:rPr>
          <w:rFonts w:cs="Arial"/>
          <w:szCs w:val="20"/>
        </w:rPr>
        <w:t>…SimpleIDE\Learn\Simple Libraries</w:t>
      </w:r>
      <w:r w:rsidR="00170A6D" w:rsidRPr="001B10BD">
        <w:rPr>
          <w:rFonts w:cs="Arial"/>
          <w:szCs w:val="20"/>
        </w:rPr>
        <w:t>\</w:t>
      </w:r>
      <w:r>
        <w:rPr>
          <w:rFonts w:cs="Arial"/>
          <w:szCs w:val="20"/>
        </w:rPr>
        <w:t>.</w:t>
      </w:r>
      <w:r w:rsidR="00170A6D" w:rsidRPr="001B10BD">
        <w:rPr>
          <w:rFonts w:cs="Arial"/>
          <w:szCs w:val="20"/>
        </w:rPr>
        <w:t>”</w:t>
      </w:r>
      <w:r w:rsidR="006B3224" w:rsidRPr="001B10BD">
        <w:rPr>
          <w:rFonts w:cs="Arial"/>
          <w:szCs w:val="20"/>
        </w:rPr>
        <w:t xml:space="preserve">  </w:t>
      </w:r>
    </w:p>
    <w:p w:rsidR="003644E8" w:rsidRPr="001B10BD" w:rsidRDefault="00EA7D71" w:rsidP="00BC1CDF">
      <w:pPr>
        <w:pStyle w:val="BodyText"/>
        <w:spacing w:after="240"/>
        <w:ind w:left="630"/>
        <w:rPr>
          <w:rFonts w:cs="Arial"/>
          <w:szCs w:val="20"/>
        </w:rPr>
      </w:pPr>
      <w:r w:rsidRPr="001B10BD">
        <w:rPr>
          <w:rFonts w:cs="Arial"/>
          <w:szCs w:val="20"/>
        </w:rPr>
        <w:t>When a</w:t>
      </w:r>
      <w:r w:rsidR="001B10BD">
        <w:rPr>
          <w:rFonts w:cs="Arial"/>
          <w:szCs w:val="20"/>
        </w:rPr>
        <w:t xml:space="preserve"> </w:t>
      </w:r>
      <w:r w:rsidR="001A7AE8" w:rsidRPr="001B10BD">
        <w:rPr>
          <w:rFonts w:cs="Arial"/>
          <w:szCs w:val="20"/>
        </w:rPr>
        <w:t>Simple L</w:t>
      </w:r>
      <w:r w:rsidRPr="001B10BD">
        <w:rPr>
          <w:rFonts w:cs="Arial"/>
          <w:szCs w:val="20"/>
        </w:rPr>
        <w:t>ibrary folder is selected</w:t>
      </w:r>
      <w:r w:rsidR="00394E0D" w:rsidRPr="001B10BD">
        <w:rPr>
          <w:rFonts w:cs="Arial"/>
          <w:szCs w:val="20"/>
        </w:rPr>
        <w:t xml:space="preserve"> using this feature</w:t>
      </w:r>
      <w:r w:rsidRPr="001B10BD">
        <w:rPr>
          <w:rFonts w:cs="Arial"/>
          <w:szCs w:val="20"/>
        </w:rPr>
        <w:t>, SimpleIDE automatically adds a</w:t>
      </w:r>
      <w:r w:rsidR="001A7AE8" w:rsidRPr="001B10BD">
        <w:rPr>
          <w:rFonts w:cs="Arial"/>
          <w:szCs w:val="20"/>
        </w:rPr>
        <w:t>n</w:t>
      </w:r>
      <w:r w:rsidRPr="001B10BD">
        <w:rPr>
          <w:rFonts w:cs="Arial"/>
          <w:szCs w:val="20"/>
        </w:rPr>
        <w:t xml:space="preserve"> #include </w:t>
      </w:r>
      <w:r w:rsidR="00E8663B" w:rsidRPr="001B10BD">
        <w:rPr>
          <w:rFonts w:cs="Arial"/>
          <w:szCs w:val="20"/>
        </w:rPr>
        <w:t>statement in</w:t>
      </w:r>
      <w:r w:rsidRPr="001B10BD">
        <w:rPr>
          <w:rFonts w:cs="Arial"/>
          <w:szCs w:val="20"/>
        </w:rPr>
        <w:t xml:space="preserve">to the code, </w:t>
      </w:r>
      <w:r w:rsidR="00CB59A0" w:rsidRPr="001B10BD">
        <w:rPr>
          <w:rFonts w:cs="Arial"/>
          <w:szCs w:val="20"/>
        </w:rPr>
        <w:t xml:space="preserve">adds </w:t>
      </w:r>
      <w:r w:rsidRPr="001B10BD">
        <w:rPr>
          <w:rFonts w:cs="Arial"/>
          <w:szCs w:val="20"/>
        </w:rPr>
        <w:t xml:space="preserve">include and library paths to the Project Manager’s file list, and adds </w:t>
      </w:r>
      <w:r w:rsidR="006B3224" w:rsidRPr="001B10BD">
        <w:rPr>
          <w:rFonts w:cs="Arial"/>
          <w:szCs w:val="20"/>
        </w:rPr>
        <w:noBreakHyphen/>
      </w:r>
      <w:proofErr w:type="spellStart"/>
      <w:r w:rsidRPr="001B10BD">
        <w:rPr>
          <w:rFonts w:cs="Arial"/>
          <w:szCs w:val="20"/>
        </w:rPr>
        <w:t>lname</w:t>
      </w:r>
      <w:proofErr w:type="spellEnd"/>
      <w:r w:rsidRPr="001B10BD">
        <w:rPr>
          <w:rFonts w:cs="Arial"/>
          <w:szCs w:val="20"/>
        </w:rPr>
        <w:t xml:space="preserve"> (where name is the characters following </w:t>
      </w:r>
      <w:r w:rsidR="00394E0D" w:rsidRPr="001B10BD">
        <w:rPr>
          <w:rFonts w:cs="Arial"/>
          <w:szCs w:val="20"/>
        </w:rPr>
        <w:t>“</w:t>
      </w:r>
      <w:r w:rsidRPr="001B10BD">
        <w:rPr>
          <w:rFonts w:cs="Arial"/>
          <w:szCs w:val="20"/>
        </w:rPr>
        <w:t>lib</w:t>
      </w:r>
      <w:r w:rsidR="00394E0D" w:rsidRPr="001B10BD">
        <w:rPr>
          <w:rFonts w:cs="Arial"/>
          <w:szCs w:val="20"/>
        </w:rPr>
        <w:t>”</w:t>
      </w:r>
      <w:r w:rsidRPr="001B10BD">
        <w:rPr>
          <w:rFonts w:cs="Arial"/>
          <w:szCs w:val="20"/>
        </w:rPr>
        <w:t xml:space="preserve"> in the folder name) to the</w:t>
      </w:r>
      <w:r w:rsidR="00394E0D" w:rsidRPr="001B10BD">
        <w:rPr>
          <w:rFonts w:cs="Arial"/>
          <w:szCs w:val="20"/>
        </w:rPr>
        <w:t xml:space="preserve"> Linker tab’s</w:t>
      </w:r>
      <w:r w:rsidRPr="001B10BD">
        <w:rPr>
          <w:rFonts w:cs="Arial"/>
          <w:szCs w:val="20"/>
        </w:rPr>
        <w:t xml:space="preserve"> </w:t>
      </w:r>
      <w:r w:rsidR="003644E8" w:rsidRPr="001B10BD">
        <w:rPr>
          <w:rFonts w:cs="Arial"/>
          <w:szCs w:val="20"/>
        </w:rPr>
        <w:t xml:space="preserve">Other Linker Options field in the </w:t>
      </w:r>
      <w:r w:rsidRPr="001B10BD">
        <w:rPr>
          <w:rFonts w:cs="Arial"/>
          <w:szCs w:val="20"/>
        </w:rPr>
        <w:t>Project Manager.</w:t>
      </w:r>
      <w:r w:rsidR="006B3224" w:rsidRPr="001B10BD">
        <w:rPr>
          <w:rFonts w:cs="Arial"/>
          <w:szCs w:val="20"/>
        </w:rPr>
        <w:t xml:space="preserve">  </w:t>
      </w:r>
      <w:r w:rsidRPr="001B10BD">
        <w:rPr>
          <w:rFonts w:cs="Arial"/>
          <w:szCs w:val="20"/>
        </w:rPr>
        <w:t xml:space="preserve">See </w:t>
      </w:r>
      <w:r w:rsidRPr="001B10BD">
        <w:rPr>
          <w:rFonts w:cs="Arial"/>
          <w:szCs w:val="20"/>
        </w:rPr>
        <w:fldChar w:fldCharType="begin"/>
      </w:r>
      <w:r w:rsidRPr="001B10BD">
        <w:rPr>
          <w:rFonts w:cs="Arial"/>
          <w:szCs w:val="20"/>
        </w:rPr>
        <w:instrText xml:space="preserve"> REF _Ref354859854 \h </w:instrText>
      </w:r>
      <w:r w:rsidR="006B3224" w:rsidRPr="001B10BD">
        <w:rPr>
          <w:rFonts w:cs="Arial"/>
          <w:szCs w:val="20"/>
        </w:rPr>
        <w:instrText xml:space="preserve"> \* MERGEFORMAT </w:instrText>
      </w:r>
      <w:r w:rsidRPr="001B10BD">
        <w:rPr>
          <w:rFonts w:cs="Arial"/>
          <w:szCs w:val="20"/>
        </w:rPr>
      </w:r>
      <w:r w:rsidRPr="001B10BD">
        <w:rPr>
          <w:rFonts w:cs="Arial"/>
          <w:szCs w:val="20"/>
        </w:rPr>
        <w:fldChar w:fldCharType="separate"/>
      </w:r>
      <w:r w:rsidR="00EE5F28" w:rsidRPr="00EE5F28">
        <w:rPr>
          <w:rFonts w:cs="Arial"/>
          <w:szCs w:val="20"/>
        </w:rPr>
        <w:t>How to Add a Simple Library to a Project</w:t>
      </w:r>
      <w:r w:rsidRPr="001B10BD">
        <w:rPr>
          <w:rFonts w:cs="Arial"/>
          <w:szCs w:val="20"/>
        </w:rPr>
        <w:fldChar w:fldCharType="end"/>
      </w:r>
      <w:r w:rsidRPr="001B10BD">
        <w:rPr>
          <w:rFonts w:cs="Arial"/>
          <w:szCs w:val="20"/>
        </w:rPr>
        <w:t xml:space="preserve"> on</w:t>
      </w:r>
      <w:r w:rsidR="00284E57">
        <w:rPr>
          <w:rFonts w:cs="Arial"/>
          <w:szCs w:val="20"/>
        </w:rPr>
        <w:t xml:space="preserve"> page</w:t>
      </w:r>
      <w:r w:rsidRPr="001B10BD">
        <w:rPr>
          <w:rFonts w:cs="Arial"/>
          <w:szCs w:val="20"/>
        </w:rPr>
        <w:t xml:space="preserve"> </w:t>
      </w:r>
      <w:r w:rsidRPr="001B10BD">
        <w:rPr>
          <w:rFonts w:cs="Arial"/>
          <w:szCs w:val="20"/>
        </w:rPr>
        <w:fldChar w:fldCharType="begin"/>
      </w:r>
      <w:r w:rsidRPr="001B10BD">
        <w:rPr>
          <w:rFonts w:cs="Arial"/>
          <w:szCs w:val="20"/>
        </w:rPr>
        <w:instrText xml:space="preserve"> PAGEREF _Ref354859856 \h </w:instrText>
      </w:r>
      <w:r w:rsidRPr="001B10BD">
        <w:rPr>
          <w:rFonts w:cs="Arial"/>
          <w:szCs w:val="20"/>
        </w:rPr>
      </w:r>
      <w:r w:rsidRPr="001B10BD">
        <w:rPr>
          <w:rFonts w:cs="Arial"/>
          <w:szCs w:val="20"/>
        </w:rPr>
        <w:fldChar w:fldCharType="separate"/>
      </w:r>
      <w:r w:rsidR="00EE5F28">
        <w:rPr>
          <w:rFonts w:cs="Arial"/>
          <w:noProof/>
          <w:szCs w:val="20"/>
        </w:rPr>
        <w:t>22</w:t>
      </w:r>
      <w:r w:rsidRPr="001B10BD">
        <w:rPr>
          <w:rFonts w:cs="Arial"/>
          <w:szCs w:val="20"/>
        </w:rPr>
        <w:fldChar w:fldCharType="end"/>
      </w:r>
      <w:r w:rsidRPr="001B10BD">
        <w:rPr>
          <w:rFonts w:cs="Arial"/>
          <w:szCs w:val="20"/>
        </w:rPr>
        <w:t xml:space="preserve"> for more info</w:t>
      </w:r>
      <w:r w:rsidR="003644E8" w:rsidRPr="001B10BD">
        <w:rPr>
          <w:rFonts w:cs="Arial"/>
          <w:szCs w:val="20"/>
        </w:rPr>
        <w:t>rmation</w:t>
      </w:r>
      <w:r w:rsidRPr="001B10BD">
        <w:rPr>
          <w:rFonts w:cs="Arial"/>
          <w:szCs w:val="20"/>
        </w:rPr>
        <w:t>.</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5972BAC8" wp14:editId="217462B3">
            <wp:extent cx="191135" cy="191135"/>
            <wp:effectExtent l="0" t="0" r="0" b="0"/>
            <wp:docPr id="1727" name="Picture 70" descr="C:\Documents and Settings\slindsay\Desktop\_side manual\Icons\Ad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slindsay\Desktop\_side manual\Icons\Add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1B10BD">
        <w:rPr>
          <w:rFonts w:cs="Arial"/>
          <w:szCs w:val="20"/>
        </w:rPr>
        <w:t xml:space="preserve"> </w:t>
      </w:r>
      <w:r>
        <w:rPr>
          <w:rFonts w:cs="Arial"/>
          <w:szCs w:val="20"/>
        </w:rPr>
        <w:tab/>
      </w:r>
      <w:r w:rsidR="00EA7D71" w:rsidRPr="001B10BD">
        <w:rPr>
          <w:rFonts w:cs="Arial"/>
          <w:b/>
          <w:szCs w:val="20"/>
        </w:rPr>
        <w:t>Add Tab to Project:</w:t>
      </w:r>
      <w:r w:rsidR="00EA7D71" w:rsidRPr="001B10BD">
        <w:rPr>
          <w:rFonts w:cs="Arial"/>
          <w:szCs w:val="20"/>
        </w:rPr>
        <w:t xml:space="preserve">  Creates a new file and adds it as a file link in the Project Manager.  Make sure to choose the file type from the Files of Type dropdown menu.  File type options are: .c, .</w:t>
      </w:r>
      <w:proofErr w:type="spellStart"/>
      <w:r w:rsidR="00EA7D71" w:rsidRPr="001B10BD">
        <w:rPr>
          <w:rFonts w:cs="Arial"/>
          <w:szCs w:val="20"/>
        </w:rPr>
        <w:t>cpp</w:t>
      </w:r>
      <w:proofErr w:type="spellEnd"/>
      <w:r w:rsidR="00EA7D71" w:rsidRPr="001B10BD">
        <w:rPr>
          <w:rFonts w:cs="Arial"/>
          <w:szCs w:val="20"/>
        </w:rPr>
        <w:t>, .spin, .h, .</w:t>
      </w:r>
      <w:proofErr w:type="spellStart"/>
      <w:r w:rsidR="00EA7D71" w:rsidRPr="001B10BD">
        <w:rPr>
          <w:rFonts w:cs="Arial"/>
          <w:szCs w:val="20"/>
        </w:rPr>
        <w:t>cogc</w:t>
      </w:r>
      <w:proofErr w:type="spellEnd"/>
      <w:r w:rsidR="00EA7D71" w:rsidRPr="001B10BD">
        <w:rPr>
          <w:rFonts w:cs="Arial"/>
          <w:szCs w:val="20"/>
        </w:rPr>
        <w:t xml:space="preserve">, and any file (*).  </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08FB30EB" wp14:editId="27904A37">
            <wp:extent cx="191135" cy="191135"/>
            <wp:effectExtent l="0" t="0" r="0" b="0"/>
            <wp:docPr id="1726" name="Picture 29" descr="C:\propsideworkspace\Forum Alpha\userguide 0.9.x\Icons\OpenTabT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psideworkspace\Forum Alpha\userguide 0.9.x\Icons\OpenTabToPro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 xml:space="preserve"> </w:t>
      </w:r>
      <w:r>
        <w:rPr>
          <w:rFonts w:cs="Arial"/>
          <w:szCs w:val="20"/>
        </w:rPr>
        <w:tab/>
      </w:r>
      <w:r w:rsidR="00EA7D71" w:rsidRPr="001B10BD">
        <w:rPr>
          <w:rFonts w:cs="Arial"/>
          <w:b/>
          <w:szCs w:val="20"/>
        </w:rPr>
        <w:t>Open Tab to Project:</w:t>
      </w:r>
      <w:r w:rsidR="00EA7D71" w:rsidRPr="001B10BD">
        <w:rPr>
          <w:rFonts w:cs="Arial"/>
          <w:szCs w:val="20"/>
        </w:rPr>
        <w:t xml:space="preserve"> Opens an existing file and adds it to the project.  </w:t>
      </w:r>
      <w:r w:rsidR="00D47AF0" w:rsidRPr="001B10BD">
        <w:rPr>
          <w:rFonts w:cs="Arial"/>
          <w:szCs w:val="20"/>
        </w:rPr>
        <w:t>This s</w:t>
      </w:r>
      <w:r w:rsidR="00EA7D71" w:rsidRPr="001B10BD">
        <w:rPr>
          <w:rFonts w:cs="Arial"/>
          <w:szCs w:val="20"/>
        </w:rPr>
        <w:t>upp</w:t>
      </w:r>
      <w:r w:rsidR="00527CE7" w:rsidRPr="001B10BD">
        <w:rPr>
          <w:rFonts w:cs="Arial"/>
          <w:szCs w:val="20"/>
        </w:rPr>
        <w:t>o</w:t>
      </w:r>
      <w:r w:rsidR="00EA7D71" w:rsidRPr="001B10BD">
        <w:rPr>
          <w:rFonts w:cs="Arial"/>
          <w:szCs w:val="20"/>
        </w:rPr>
        <w:t xml:space="preserve">rts </w:t>
      </w:r>
      <w:r w:rsidR="00D47AF0" w:rsidRPr="001B10BD">
        <w:rPr>
          <w:rFonts w:cs="Arial"/>
          <w:szCs w:val="20"/>
        </w:rPr>
        <w:t xml:space="preserve">the </w:t>
      </w:r>
      <w:r w:rsidR="00EA7D71" w:rsidRPr="001B10BD">
        <w:rPr>
          <w:rFonts w:cs="Arial"/>
          <w:szCs w:val="20"/>
        </w:rPr>
        <w:t>same file types as Add Tab to Project.</w:t>
      </w:r>
    </w:p>
    <w:p w:rsidR="00EA7D71" w:rsidRPr="001B10BD" w:rsidRDefault="003644E8" w:rsidP="00F36EF3">
      <w:pPr>
        <w:pStyle w:val="BodyText"/>
        <w:spacing w:after="240"/>
        <w:ind w:left="630"/>
        <w:rPr>
          <w:rFonts w:cs="Arial"/>
          <w:szCs w:val="20"/>
        </w:rPr>
      </w:pPr>
      <w:r w:rsidRPr="00F36EF3">
        <w:rPr>
          <w:rFonts w:cs="Arial"/>
          <w:b/>
          <w:szCs w:val="20"/>
        </w:rPr>
        <w:t>(</w:t>
      </w:r>
      <w:r w:rsidR="00EA7D71" w:rsidRPr="00F36EF3">
        <w:rPr>
          <w:rFonts w:cs="Arial"/>
          <w:b/>
          <w:szCs w:val="20"/>
        </w:rPr>
        <w:t>Previous projects</w:t>
      </w:r>
      <w:r w:rsidRPr="00F36EF3">
        <w:rPr>
          <w:rFonts w:cs="Arial"/>
          <w:b/>
          <w:szCs w:val="20"/>
        </w:rPr>
        <w:t xml:space="preserve"> list)</w:t>
      </w:r>
      <w:r w:rsidR="00EA7D71" w:rsidRPr="00F36EF3">
        <w:rPr>
          <w:rFonts w:cs="Arial"/>
          <w:b/>
          <w:szCs w:val="20"/>
        </w:rPr>
        <w:t>:</w:t>
      </w:r>
      <w:r w:rsidR="00EA7D71" w:rsidRPr="001B10BD">
        <w:rPr>
          <w:rFonts w:cs="Arial"/>
          <w:szCs w:val="20"/>
        </w:rPr>
        <w:t xml:space="preserve"> Lists the last </w:t>
      </w:r>
      <w:r w:rsidR="00284E57">
        <w:rPr>
          <w:rFonts w:cs="Arial"/>
          <w:szCs w:val="20"/>
        </w:rPr>
        <w:t>10</w:t>
      </w:r>
      <w:r w:rsidR="00EA7D71" w:rsidRPr="001B10BD">
        <w:rPr>
          <w:rFonts w:cs="Arial"/>
          <w:szCs w:val="20"/>
        </w:rPr>
        <w:t xml:space="preserve"> opened projects.</w:t>
      </w:r>
      <w:bookmarkStart w:id="53" w:name="TOC-Edit-Menu"/>
      <w:bookmarkStart w:id="54" w:name="_Toc325529421"/>
      <w:bookmarkStart w:id="55" w:name="_Toc325529637"/>
      <w:bookmarkEnd w:id="53"/>
    </w:p>
    <w:p w:rsidR="00EA7D71" w:rsidRPr="00402F62" w:rsidRDefault="00EA7D71" w:rsidP="00CA0177">
      <w:pPr>
        <w:pStyle w:val="StyleHeading2CustomColorRGB686868"/>
        <w:rPr>
          <w:szCs w:val="24"/>
        </w:rPr>
      </w:pPr>
      <w:bookmarkStart w:id="56" w:name="_Toc355094809"/>
      <w:bookmarkStart w:id="57" w:name="_Toc472785732"/>
      <w:r w:rsidRPr="00402F62">
        <w:t>Edit Menu</w:t>
      </w:r>
      <w:bookmarkEnd w:id="54"/>
      <w:bookmarkEnd w:id="55"/>
      <w:bookmarkEnd w:id="56"/>
      <w:bookmarkEnd w:id="57"/>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24EB7B5" wp14:editId="20EA5234">
            <wp:extent cx="225425" cy="225425"/>
            <wp:effectExtent l="0" t="0" r="3175" b="3175"/>
            <wp:docPr id="1725" name="Picture 40" descr="Description: Description: Description: Description: Description: Description: Description: index__fil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scription: Description: Description: Description: Description: Description: index__files\co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Copy:</w:t>
      </w:r>
      <w:r w:rsidR="00EA7D71" w:rsidRPr="00621F97">
        <w:rPr>
          <w:rFonts w:cs="Arial"/>
          <w:szCs w:val="20"/>
        </w:rPr>
        <w:t xml:space="preserve"> Copies selected editor text to the clipboard.</w:t>
      </w:r>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3268B69" wp14:editId="78BEEDCB">
            <wp:extent cx="225425" cy="225425"/>
            <wp:effectExtent l="0" t="0" r="3175" b="3175"/>
            <wp:docPr id="1724" name="Picture 41" descr="Description: Description: Description: Description: Description: Description: Description: index__files\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Description: Description: Description: Description: Description: Description: index__files\c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Cut:</w:t>
      </w:r>
      <w:r w:rsidR="00EA7D71" w:rsidRPr="00621F97">
        <w:rPr>
          <w:rFonts w:cs="Arial"/>
          <w:szCs w:val="20"/>
        </w:rPr>
        <w:t xml:space="preserve"> Copies selected editor text to the clipboard and deletes</w:t>
      </w:r>
      <w:r w:rsidR="00D47AF0">
        <w:rPr>
          <w:rFonts w:cs="Arial"/>
          <w:szCs w:val="20"/>
        </w:rPr>
        <w:t xml:space="preserve"> the selected</w:t>
      </w:r>
      <w:r w:rsidR="00EA7D71" w:rsidRPr="00621F97">
        <w:rPr>
          <w:rFonts w:cs="Arial"/>
          <w:szCs w:val="20"/>
        </w:rPr>
        <w:t xml:space="preserve"> text.</w:t>
      </w:r>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083D4EC" wp14:editId="5C8C22C5">
            <wp:extent cx="225425" cy="225425"/>
            <wp:effectExtent l="0" t="0" r="3175" b="3175"/>
            <wp:docPr id="1723" name="Picture 42" descr="Description: Description: Description: Description: Description: Description: Description: index__files\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Description: Description: Description: Description: Description: index__files\pas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Paste:</w:t>
      </w:r>
      <w:r w:rsidR="00EA7D71" w:rsidRPr="00621F97">
        <w:rPr>
          <w:rFonts w:cs="Arial"/>
          <w:szCs w:val="20"/>
        </w:rPr>
        <w:t xml:space="preserve"> Pastes text from </w:t>
      </w:r>
      <w:r w:rsidR="00D47AF0">
        <w:rPr>
          <w:rFonts w:cs="Arial"/>
          <w:szCs w:val="20"/>
        </w:rPr>
        <w:t xml:space="preserve">the </w:t>
      </w:r>
      <w:r w:rsidR="00EA7D71" w:rsidRPr="00621F97">
        <w:rPr>
          <w:rFonts w:cs="Arial"/>
          <w:szCs w:val="20"/>
        </w:rPr>
        <w:t xml:space="preserve">clipboard to the editor at </w:t>
      </w:r>
      <w:r w:rsidR="00D47AF0">
        <w:rPr>
          <w:rFonts w:cs="Arial"/>
          <w:szCs w:val="20"/>
        </w:rPr>
        <w:t xml:space="preserve">the current </w:t>
      </w:r>
      <w:r w:rsidR="00EA7D71" w:rsidRPr="00621F97">
        <w:rPr>
          <w:rFonts w:cs="Arial"/>
          <w:szCs w:val="20"/>
        </w:rPr>
        <w:t>cursor</w:t>
      </w:r>
      <w:r w:rsidR="00D47AF0">
        <w:rPr>
          <w:rFonts w:cs="Arial"/>
          <w:szCs w:val="20"/>
        </w:rPr>
        <w:t xml:space="preserve"> position</w:t>
      </w:r>
      <w:r w:rsidR="00EA7D71" w:rsidRPr="00621F97">
        <w:rPr>
          <w:rFonts w:cs="Arial"/>
          <w:szCs w:val="20"/>
        </w:rPr>
        <w:t>.</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448CFBF2" wp14:editId="6FAA5691">
            <wp:extent cx="156845" cy="156845"/>
            <wp:effectExtent l="0" t="0" r="0" b="0"/>
            <wp:docPr id="1658" name="Picture 43" descr="Description: Description: Description: Description: Description: Description: Description: index__fil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Description: Description: Description: Description: Description: Description: index__files\fi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Pr>
          <w:rFonts w:cs="Arial"/>
          <w:szCs w:val="20"/>
        </w:rPr>
        <w:tab/>
      </w:r>
      <w:r w:rsidR="00EA7D71" w:rsidRPr="00F36EF3">
        <w:rPr>
          <w:rFonts w:cs="Arial"/>
          <w:b/>
          <w:szCs w:val="20"/>
        </w:rPr>
        <w:t>Find and Replace:</w:t>
      </w:r>
      <w:r w:rsidR="00EA7D71" w:rsidRPr="00621F97">
        <w:rPr>
          <w:rFonts w:cs="Arial"/>
          <w:szCs w:val="20"/>
        </w:rPr>
        <w:t xml:space="preserve"> Opens a dialog</w:t>
      </w:r>
      <w:r w:rsidR="00CC447B" w:rsidRPr="00CC447B">
        <w:rPr>
          <w:rFonts w:cs="Arial"/>
          <w:szCs w:val="20"/>
        </w:rPr>
        <w:t xml:space="preserve"> window </w:t>
      </w:r>
      <w:r w:rsidR="00CC447B">
        <w:rPr>
          <w:rFonts w:cs="Arial"/>
          <w:szCs w:val="20"/>
        </w:rPr>
        <w:t xml:space="preserve">that </w:t>
      </w:r>
      <w:r w:rsidR="00CC447B" w:rsidRPr="00CC447B">
        <w:rPr>
          <w:rFonts w:cs="Arial"/>
          <w:szCs w:val="20"/>
        </w:rPr>
        <w:t>allows searching and replacing text in the editor.</w:t>
      </w:r>
    </w:p>
    <w:p w:rsidR="00EA7D71" w:rsidRDefault="00977E6B" w:rsidP="00A920D7">
      <w:pPr>
        <w:keepNext/>
        <w:keepLines/>
        <w:ind w:left="1440" w:right="360"/>
        <w:rPr>
          <w:rFonts w:ascii="Arial" w:hAnsi="Arial" w:cs="Arial"/>
          <w:szCs w:val="20"/>
        </w:rPr>
      </w:pPr>
      <w:r>
        <w:rPr>
          <w:noProof/>
        </w:rPr>
        <w:lastRenderedPageBreak/>
        <w:drawing>
          <wp:inline distT="0" distB="0" distL="0" distR="0" wp14:anchorId="79EE99D4" wp14:editId="5190568C">
            <wp:extent cx="4103827" cy="1113442"/>
            <wp:effectExtent l="38100" t="38100" r="87630" b="869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0402" cy="1115226"/>
                    </a:xfrm>
                    <a:prstGeom prst="rect">
                      <a:avLst/>
                    </a:prstGeom>
                    <a:effectLst>
                      <a:outerShdw blurRad="50800" dist="38100" dir="2700000" algn="tl" rotWithShape="0">
                        <a:prstClr val="black">
                          <a:alpha val="40000"/>
                        </a:prstClr>
                      </a:outerShdw>
                    </a:effectLst>
                  </pic:spPr>
                </pic:pic>
              </a:graphicData>
            </a:graphic>
          </wp:inline>
        </w:drawing>
      </w:r>
    </w:p>
    <w:p w:rsidR="00EA7D71" w:rsidRDefault="00EA7D71" w:rsidP="00A920D7">
      <w:pPr>
        <w:keepNext/>
        <w:keepLines/>
        <w:ind w:left="1440" w:right="360"/>
        <w:rPr>
          <w:rFonts w:ascii="Arial" w:hAnsi="Arial" w:cs="Arial"/>
          <w:b/>
          <w:bCs/>
          <w:szCs w:val="20"/>
        </w:rPr>
      </w:pPr>
    </w:p>
    <w:p w:rsidR="00EA7D71" w:rsidRPr="00C7373F" w:rsidRDefault="00EA7D71" w:rsidP="00CC447B">
      <w:pPr>
        <w:pStyle w:val="BodyText"/>
        <w:keepNext/>
        <w:keepLines/>
        <w:spacing w:after="120"/>
        <w:ind w:left="720"/>
      </w:pPr>
      <w:r w:rsidRPr="00CC447B">
        <w:rPr>
          <w:b/>
        </w:rPr>
        <w:t>Find text</w:t>
      </w:r>
      <w:r w:rsidRPr="00C7373F">
        <w:t xml:space="preserve">: When a word is entered in this field, the tool will try to find it in the editor. To find more instances of the word, click </w:t>
      </w:r>
      <w:r w:rsidR="003644E8">
        <w:t xml:space="preserve">the </w:t>
      </w:r>
      <w:r w:rsidR="008E0036">
        <w:t xml:space="preserve">Find </w:t>
      </w:r>
      <w:r w:rsidR="003644E8">
        <w:t>P</w:t>
      </w:r>
      <w:r w:rsidRPr="00C7373F">
        <w:t xml:space="preserve">revious or </w:t>
      </w:r>
      <w:r w:rsidR="008E0036">
        <w:t xml:space="preserve">Find </w:t>
      </w:r>
      <w:r w:rsidR="003644E8">
        <w:t>N</w:t>
      </w:r>
      <w:r w:rsidRPr="00C7373F">
        <w:t>ext buttons to the right of this field.</w:t>
      </w:r>
    </w:p>
    <w:p w:rsidR="00EA7D71" w:rsidRDefault="00EA7D71" w:rsidP="00CC447B">
      <w:pPr>
        <w:pStyle w:val="BodyText"/>
        <w:spacing w:after="120"/>
        <w:ind w:left="720"/>
      </w:pPr>
      <w:r w:rsidRPr="00CC447B">
        <w:rPr>
          <w:b/>
        </w:rPr>
        <w:t>Replace with</w:t>
      </w:r>
      <w:r w:rsidRPr="00C7373F">
        <w:t>: When a word is entered in this field, it will be used to replace the word</w:t>
      </w:r>
      <w:r w:rsidR="003644E8">
        <w:t xml:space="preserve"> </w:t>
      </w:r>
      <w:r w:rsidR="008E0036">
        <w:t xml:space="preserve">found from the find operation </w:t>
      </w:r>
      <w:r w:rsidRPr="00C7373F">
        <w:t xml:space="preserve">when either the </w:t>
      </w:r>
      <w:r w:rsidR="008E0036">
        <w:t xml:space="preserve">Replace and Find </w:t>
      </w:r>
      <w:r w:rsidR="003644E8">
        <w:t>P</w:t>
      </w:r>
      <w:r w:rsidRPr="00C7373F">
        <w:t xml:space="preserve">revious or </w:t>
      </w:r>
      <w:r w:rsidR="008E0036">
        <w:t xml:space="preserve">Replace and Find </w:t>
      </w:r>
      <w:r w:rsidR="003644E8">
        <w:t>N</w:t>
      </w:r>
      <w:r w:rsidRPr="00C7373F">
        <w:t xml:space="preserve">ext button to the right of this field is clicked. </w:t>
      </w:r>
    </w:p>
    <w:p w:rsidR="00C7373F" w:rsidRPr="00C7373F" w:rsidRDefault="00C7373F" w:rsidP="00C7373F">
      <w:pPr>
        <w:ind w:left="360"/>
      </w:pP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6F053AA6" wp14:editId="36A7F129">
            <wp:extent cx="225425" cy="225425"/>
            <wp:effectExtent l="0" t="0" r="3175"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8E0036">
        <w:rPr>
          <w:rFonts w:cs="Arial"/>
          <w:b/>
          <w:szCs w:val="20"/>
        </w:rPr>
        <w:t xml:space="preserve">Find </w:t>
      </w:r>
      <w:r w:rsidR="00EA7D71" w:rsidRPr="00CC447B">
        <w:rPr>
          <w:rFonts w:cs="Arial"/>
          <w:b/>
          <w:szCs w:val="20"/>
        </w:rPr>
        <w:t>Previous</w:t>
      </w:r>
      <w:r w:rsidR="008E0036">
        <w:rPr>
          <w:rFonts w:cs="Arial"/>
          <w:b/>
          <w:szCs w:val="20"/>
        </w:rPr>
        <w:t xml:space="preserve"> </w:t>
      </w:r>
      <w:r w:rsidR="008E0036">
        <w:rPr>
          <w:rFonts w:cs="Arial"/>
          <w:szCs w:val="20"/>
        </w:rPr>
        <w:t>or</w:t>
      </w:r>
      <w:r w:rsidR="008E0036">
        <w:rPr>
          <w:rFonts w:cs="Arial"/>
          <w:b/>
          <w:szCs w:val="20"/>
        </w:rPr>
        <w:t xml:space="preserve"> Replace and Find Previous</w:t>
      </w:r>
      <w:r w:rsidR="00EA7D71">
        <w:rPr>
          <w:rFonts w:cs="Arial"/>
          <w:szCs w:val="20"/>
        </w:rPr>
        <w:t xml:space="preserve">: </w:t>
      </w:r>
      <w:r w:rsidR="00527CE7">
        <w:rPr>
          <w:rFonts w:cs="Arial"/>
          <w:szCs w:val="20"/>
        </w:rPr>
        <w:t>F</w:t>
      </w:r>
      <w:r w:rsidR="00EA7D71">
        <w:rPr>
          <w:rFonts w:cs="Arial"/>
          <w:szCs w:val="20"/>
        </w:rPr>
        <w:t xml:space="preserve">inds </w:t>
      </w:r>
      <w:r w:rsidR="008E0036">
        <w:rPr>
          <w:rFonts w:cs="Arial"/>
          <w:szCs w:val="20"/>
        </w:rPr>
        <w:t xml:space="preserve">the previous word, </w:t>
      </w:r>
      <w:r w:rsidR="00EA7D71">
        <w:rPr>
          <w:rFonts w:cs="Arial"/>
          <w:szCs w:val="20"/>
        </w:rPr>
        <w:t xml:space="preserve">or replaces the </w:t>
      </w:r>
      <w:r w:rsidR="008E0036">
        <w:rPr>
          <w:rFonts w:cs="Arial"/>
          <w:szCs w:val="20"/>
        </w:rPr>
        <w:t xml:space="preserve">current word then finds the </w:t>
      </w:r>
      <w:r w:rsidR="00EA7D71">
        <w:rPr>
          <w:rFonts w:cs="Arial"/>
          <w:szCs w:val="20"/>
        </w:rPr>
        <w:t>previous word.</w:t>
      </w: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66A18EC2" wp14:editId="5EEEA707">
            <wp:extent cx="225425" cy="225425"/>
            <wp:effectExtent l="0" t="0" r="3175"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8E0036" w:rsidRPr="00DB3688">
        <w:rPr>
          <w:rFonts w:cs="Arial"/>
          <w:b/>
          <w:szCs w:val="20"/>
        </w:rPr>
        <w:t xml:space="preserve">Find </w:t>
      </w:r>
      <w:r w:rsidR="00EA7D71" w:rsidRPr="00CC447B">
        <w:rPr>
          <w:rFonts w:cs="Arial"/>
          <w:b/>
          <w:szCs w:val="20"/>
        </w:rPr>
        <w:t>Next</w:t>
      </w:r>
      <w:r w:rsidR="008E0036">
        <w:rPr>
          <w:rFonts w:cs="Arial"/>
          <w:b/>
          <w:szCs w:val="20"/>
        </w:rPr>
        <w:t xml:space="preserve"> </w:t>
      </w:r>
      <w:r w:rsidR="008E0036">
        <w:rPr>
          <w:rFonts w:cs="Arial"/>
          <w:szCs w:val="20"/>
        </w:rPr>
        <w:t>or</w:t>
      </w:r>
      <w:r w:rsidR="008E0036">
        <w:rPr>
          <w:rFonts w:cs="Arial"/>
          <w:b/>
          <w:szCs w:val="20"/>
        </w:rPr>
        <w:t xml:space="preserve"> Replace and Find </w:t>
      </w:r>
      <w:r w:rsidR="00DD04E6">
        <w:rPr>
          <w:rFonts w:cs="Arial"/>
          <w:b/>
          <w:szCs w:val="20"/>
        </w:rPr>
        <w:t>Next</w:t>
      </w:r>
      <w:r w:rsidR="00EA7D71">
        <w:rPr>
          <w:rFonts w:cs="Arial"/>
          <w:szCs w:val="20"/>
        </w:rPr>
        <w:t>: </w:t>
      </w:r>
      <w:r w:rsidR="008E0036">
        <w:rPr>
          <w:rFonts w:cs="Arial"/>
          <w:szCs w:val="20"/>
        </w:rPr>
        <w:t>Finds the next word, or replaces the current word then finds the next word.</w:t>
      </w: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048AAFBB" wp14:editId="578459E5">
            <wp:extent cx="225425" cy="225425"/>
            <wp:effectExtent l="0" t="0" r="317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EA7D71" w:rsidRPr="00CC447B">
        <w:rPr>
          <w:rFonts w:cs="Arial"/>
          <w:b/>
          <w:szCs w:val="20"/>
        </w:rPr>
        <w:t>Whole Word</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whole words</w:t>
      </w:r>
      <w:r w:rsidR="008E0036">
        <w:rPr>
          <w:rFonts w:cs="Arial"/>
          <w:szCs w:val="20"/>
        </w:rPr>
        <w:t xml:space="preserve"> rather than portions of words that match the Find text field’s content</w:t>
      </w:r>
      <w:r w:rsidR="00EA7D71">
        <w:rPr>
          <w:rFonts w:cs="Arial"/>
          <w:szCs w:val="20"/>
        </w:rPr>
        <w:t>. </w:t>
      </w: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0B79928B" wp14:editId="51F784A2">
            <wp:extent cx="225425" cy="225425"/>
            <wp:effectExtent l="0" t="0" r="3175"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EA7D71" w:rsidRPr="00CC447B">
        <w:rPr>
          <w:rFonts w:cs="Arial"/>
          <w:b/>
          <w:szCs w:val="20"/>
        </w:rPr>
        <w:t>Case Sensitive</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words that match the case of the </w:t>
      </w:r>
      <w:r w:rsidR="003644E8">
        <w:rPr>
          <w:rFonts w:cs="Arial"/>
          <w:szCs w:val="20"/>
        </w:rPr>
        <w:t>Find</w:t>
      </w:r>
      <w:r w:rsidR="00EA7D71">
        <w:rPr>
          <w:rFonts w:cs="Arial"/>
          <w:szCs w:val="20"/>
        </w:rPr>
        <w:t xml:space="preserve"> text</w:t>
      </w:r>
      <w:r w:rsidR="003644E8">
        <w:rPr>
          <w:rFonts w:cs="Arial"/>
          <w:szCs w:val="20"/>
        </w:rPr>
        <w:t xml:space="preserve"> field</w:t>
      </w:r>
      <w:r w:rsidR="008E0036">
        <w:rPr>
          <w:rFonts w:cs="Arial"/>
          <w:szCs w:val="20"/>
        </w:rPr>
        <w:t>’s</w:t>
      </w:r>
      <w:r w:rsidR="003644E8">
        <w:rPr>
          <w:rFonts w:cs="Arial"/>
          <w:szCs w:val="20"/>
        </w:rPr>
        <w:t xml:space="preserve"> contents</w:t>
      </w:r>
      <w:r w:rsidR="00EA7D71">
        <w:rPr>
          <w:rFonts w:cs="Arial"/>
          <w:szCs w:val="20"/>
        </w:rPr>
        <w:t>.</w:t>
      </w:r>
    </w:p>
    <w:p w:rsidR="00EA7D71" w:rsidRDefault="00977E6B" w:rsidP="00977E6B">
      <w:pPr>
        <w:pStyle w:val="BodyText"/>
        <w:spacing w:after="240"/>
        <w:ind w:left="1800" w:hanging="990"/>
        <w:rPr>
          <w:rFonts w:cs="Arial"/>
          <w:szCs w:val="20"/>
        </w:rPr>
      </w:pPr>
      <w:r>
        <w:rPr>
          <w:noProof/>
        </w:rPr>
        <w:drawing>
          <wp:inline distT="0" distB="0" distL="0" distR="0" wp14:anchorId="1FA82627" wp14:editId="10CC5DD8">
            <wp:extent cx="563270" cy="155640"/>
            <wp:effectExtent l="0" t="0" r="8255"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3033" cy="155574"/>
                    </a:xfrm>
                    <a:prstGeom prst="rect">
                      <a:avLst/>
                    </a:prstGeom>
                  </pic:spPr>
                </pic:pic>
              </a:graphicData>
            </a:graphic>
          </wp:inline>
        </w:drawing>
      </w:r>
      <w:r w:rsidR="00481330">
        <w:rPr>
          <w:rFonts w:cs="Arial"/>
          <w:szCs w:val="20"/>
        </w:rPr>
        <w:tab/>
      </w:r>
      <w:r w:rsidR="00EA7D71" w:rsidRPr="00CC447B">
        <w:rPr>
          <w:rFonts w:cs="Arial"/>
          <w:b/>
          <w:szCs w:val="20"/>
        </w:rPr>
        <w:t>Replace All</w:t>
      </w:r>
      <w:r w:rsidR="00CC447B">
        <w:rPr>
          <w:rFonts w:cs="Arial"/>
          <w:szCs w:val="20"/>
        </w:rPr>
        <w:t xml:space="preserve">: </w:t>
      </w:r>
      <w:r w:rsidR="00527CE7">
        <w:rPr>
          <w:rFonts w:cs="Arial"/>
          <w:szCs w:val="20"/>
        </w:rPr>
        <w:t>R</w:t>
      </w:r>
      <w:r w:rsidR="00EA7D71">
        <w:rPr>
          <w:rFonts w:cs="Arial"/>
          <w:szCs w:val="20"/>
        </w:rPr>
        <w:t>eplace</w:t>
      </w:r>
      <w:r w:rsidR="00527CE7">
        <w:rPr>
          <w:rFonts w:cs="Arial"/>
          <w:szCs w:val="20"/>
        </w:rPr>
        <w:t>s</w:t>
      </w:r>
      <w:r w:rsidR="00EA7D71">
        <w:rPr>
          <w:rFonts w:cs="Arial"/>
          <w:szCs w:val="20"/>
        </w:rPr>
        <w:t xml:space="preserve"> all instances of the </w:t>
      </w:r>
      <w:r w:rsidR="003644E8">
        <w:rPr>
          <w:rFonts w:cs="Arial"/>
          <w:szCs w:val="20"/>
        </w:rPr>
        <w:t>word in the Find text field</w:t>
      </w:r>
      <w:r w:rsidR="00EA7D71">
        <w:rPr>
          <w:rFonts w:cs="Arial"/>
          <w:szCs w:val="20"/>
        </w:rPr>
        <w:t xml:space="preserve"> with the </w:t>
      </w:r>
      <w:r w:rsidR="003644E8">
        <w:rPr>
          <w:rFonts w:cs="Arial"/>
          <w:szCs w:val="20"/>
        </w:rPr>
        <w:t>word in the Replace with field</w:t>
      </w:r>
      <w:r w:rsidR="00EA7D71">
        <w:rPr>
          <w:rFonts w:cs="Arial"/>
          <w:szCs w:val="20"/>
        </w:rPr>
        <w:t>.</w:t>
      </w:r>
    </w:p>
    <w:p w:rsidR="00481330" w:rsidRDefault="00481330" w:rsidP="00481330">
      <w:pPr>
        <w:pStyle w:val="BodyText"/>
        <w:spacing w:after="240"/>
        <w:ind w:left="1800" w:hanging="990"/>
        <w:rPr>
          <w:rFonts w:cs="Arial"/>
          <w:szCs w:val="20"/>
        </w:rPr>
      </w:pPr>
      <w:r>
        <w:rPr>
          <w:noProof/>
        </w:rPr>
        <w:drawing>
          <wp:inline distT="0" distB="0" distL="0" distR="0" wp14:anchorId="1C714C1A" wp14:editId="15EEE6DD">
            <wp:extent cx="566928" cy="166299"/>
            <wp:effectExtent l="0" t="0" r="5080" b="5715"/>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6928" cy="166299"/>
                    </a:xfrm>
                    <a:prstGeom prst="rect">
                      <a:avLst/>
                    </a:prstGeom>
                  </pic:spPr>
                </pic:pic>
              </a:graphicData>
            </a:graphic>
          </wp:inline>
        </w:drawing>
      </w:r>
      <w:r>
        <w:rPr>
          <w:rFonts w:cs="Arial"/>
          <w:szCs w:val="20"/>
        </w:rPr>
        <w:tab/>
      </w:r>
      <w:r>
        <w:rPr>
          <w:rFonts w:cs="Arial"/>
          <w:b/>
          <w:szCs w:val="20"/>
        </w:rPr>
        <w:t>Find</w:t>
      </w:r>
      <w:r>
        <w:rPr>
          <w:rFonts w:cs="Arial"/>
          <w:szCs w:val="20"/>
        </w:rPr>
        <w:t>: Finds the next or previous word in the Find text field.</w:t>
      </w:r>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DD2EB62" wp14:editId="4F9CFB9F">
            <wp:extent cx="231775" cy="231775"/>
            <wp:effectExtent l="0" t="0" r="0" b="0"/>
            <wp:docPr id="1716" name="Picture 16" descr="C:\Documents and Settings\slindsay\Desktop\_side manual\24x24\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lindsay\Desktop\_side manual\24x24\Red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ab/>
      </w:r>
      <w:r w:rsidR="00EA7D71" w:rsidRPr="00F36EF3">
        <w:rPr>
          <w:rFonts w:cs="Arial"/>
          <w:b/>
          <w:szCs w:val="20"/>
        </w:rPr>
        <w:t>Redo:</w:t>
      </w:r>
      <w:r w:rsidR="00EA7D71" w:rsidRPr="00621F97">
        <w:rPr>
          <w:rFonts w:cs="Arial"/>
          <w:szCs w:val="20"/>
        </w:rPr>
        <w:t xml:space="preserve"> </w:t>
      </w:r>
      <w:r w:rsidR="008E0036">
        <w:rPr>
          <w:rFonts w:cs="Arial"/>
          <w:szCs w:val="20"/>
        </w:rPr>
        <w:t>Reverses</w:t>
      </w:r>
      <w:r w:rsidR="008E0036" w:rsidRPr="00621F97">
        <w:rPr>
          <w:rFonts w:cs="Arial"/>
          <w:szCs w:val="20"/>
        </w:rPr>
        <w:t xml:space="preserve"> </w:t>
      </w:r>
      <w:r w:rsidR="00EA7D71" w:rsidRPr="00621F97">
        <w:rPr>
          <w:rFonts w:cs="Arial"/>
          <w:szCs w:val="20"/>
        </w:rPr>
        <w:t>the last undo</w:t>
      </w:r>
      <w:r w:rsidR="008E0036">
        <w:rPr>
          <w:rFonts w:cs="Arial"/>
          <w:szCs w:val="20"/>
        </w:rPr>
        <w:t xml:space="preserve"> operation</w:t>
      </w:r>
      <w:r w:rsidR="00EA7D71" w:rsidRPr="00621F97">
        <w:rPr>
          <w:rFonts w:cs="Arial"/>
          <w:szCs w:val="20"/>
        </w:rPr>
        <w:t>.</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158FAB9C" wp14:editId="43B7389E">
            <wp:extent cx="231775" cy="231775"/>
            <wp:effectExtent l="0" t="0" r="0" b="0"/>
            <wp:docPr id="1715" name="Picture 17" descr="C:\Documents and Settings\slindsay\Desktop\_side manual\24x24\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lindsay\Desktop\_side manual\24x24\Un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ab/>
      </w:r>
      <w:r w:rsidR="00EA7D71" w:rsidRPr="00F36EF3">
        <w:rPr>
          <w:rFonts w:cs="Arial"/>
          <w:b/>
          <w:szCs w:val="20"/>
        </w:rPr>
        <w:t>Undo:</w:t>
      </w:r>
      <w:r w:rsidR="00EA7D71" w:rsidRPr="00621F97">
        <w:rPr>
          <w:rFonts w:cs="Arial"/>
          <w:szCs w:val="20"/>
        </w:rPr>
        <w:t xml:space="preserve"> </w:t>
      </w:r>
      <w:r w:rsidR="008E0036">
        <w:rPr>
          <w:rFonts w:cs="Arial"/>
          <w:szCs w:val="20"/>
        </w:rPr>
        <w:t>Undoes</w:t>
      </w:r>
      <w:r w:rsidR="008E0036" w:rsidRPr="00621F97">
        <w:rPr>
          <w:rFonts w:cs="Arial"/>
          <w:szCs w:val="20"/>
        </w:rPr>
        <w:t xml:space="preserve"> </w:t>
      </w:r>
      <w:r w:rsidR="00EA7D71" w:rsidRPr="00621F97">
        <w:rPr>
          <w:rFonts w:cs="Arial"/>
          <w:szCs w:val="20"/>
        </w:rPr>
        <w:t>the last edit.</w:t>
      </w:r>
    </w:p>
    <w:p w:rsidR="00EA7D71" w:rsidRPr="00402F62" w:rsidRDefault="00EA7D71" w:rsidP="00CA0177">
      <w:pPr>
        <w:pStyle w:val="StyleHeading2CustomColorRGB686868"/>
        <w:rPr>
          <w:szCs w:val="24"/>
        </w:rPr>
      </w:pPr>
      <w:bookmarkStart w:id="58" w:name="TOC-Tools-Menu"/>
      <w:bookmarkStart w:id="59" w:name="_Toc325529422"/>
      <w:bookmarkStart w:id="60" w:name="_Toc325529638"/>
      <w:bookmarkStart w:id="61" w:name="_Ref354852561"/>
      <w:bookmarkStart w:id="62" w:name="_Ref354852564"/>
      <w:bookmarkStart w:id="63" w:name="_Toc355094810"/>
      <w:bookmarkStart w:id="64" w:name="_Toc472785733"/>
      <w:bookmarkEnd w:id="58"/>
      <w:r w:rsidRPr="00402F62">
        <w:t>Tools Menu</w:t>
      </w:r>
      <w:bookmarkEnd w:id="59"/>
      <w:bookmarkEnd w:id="60"/>
      <w:bookmarkEnd w:id="61"/>
      <w:bookmarkEnd w:id="62"/>
      <w:bookmarkEnd w:id="63"/>
      <w:bookmarkEnd w:id="64"/>
    </w:p>
    <w:p w:rsidR="00EA7D71" w:rsidRPr="00E55D3E" w:rsidRDefault="00CC447B" w:rsidP="00F36EF3">
      <w:pPr>
        <w:pStyle w:val="BodyText"/>
        <w:spacing w:after="240"/>
        <w:ind w:left="630" w:hanging="630"/>
        <w:rPr>
          <w:rFonts w:cs="Arial"/>
          <w:szCs w:val="20"/>
        </w:rPr>
      </w:pPr>
      <w:r>
        <w:rPr>
          <w:rFonts w:cs="Arial"/>
          <w:noProof/>
          <w:szCs w:val="20"/>
        </w:rPr>
        <w:drawing>
          <wp:inline distT="0" distB="0" distL="0" distR="0" wp14:anchorId="264097EF" wp14:editId="171168F8">
            <wp:extent cx="192405" cy="192405"/>
            <wp:effectExtent l="0" t="0" r="0" b="0"/>
            <wp:docPr id="7" name="Picture 7" descr="C:\Documents and Settings\slindsay\My Documents\Downloads\Nex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lindsay\My Documents\Downloads\NextTa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00F36EF3">
        <w:rPr>
          <w:rFonts w:cs="Arial"/>
          <w:szCs w:val="20"/>
        </w:rPr>
        <w:tab/>
      </w:r>
      <w:r w:rsidR="00EA7D71" w:rsidRPr="00F36EF3">
        <w:rPr>
          <w:rFonts w:cs="Arial"/>
          <w:b/>
          <w:szCs w:val="20"/>
        </w:rPr>
        <w:t>Next Tab:</w:t>
      </w:r>
      <w:r w:rsidR="00EA7D71">
        <w:rPr>
          <w:rFonts w:cs="Arial"/>
          <w:szCs w:val="20"/>
        </w:rPr>
        <w:t xml:space="preserve"> Has the same effect as clicking the tab to the right of the one that is currently </w:t>
      </w:r>
      <w:r w:rsidR="007F20CA">
        <w:rPr>
          <w:rFonts w:cs="Arial"/>
          <w:szCs w:val="20"/>
        </w:rPr>
        <w:t xml:space="preserve">active </w:t>
      </w:r>
      <w:r w:rsidR="00EA7D71">
        <w:rPr>
          <w:rFonts w:cs="Arial"/>
          <w:szCs w:val="20"/>
        </w:rPr>
        <w:t>in the editor pane.</w:t>
      </w:r>
    </w:p>
    <w:p w:rsidR="00EA7D71" w:rsidRPr="00E55D3E"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72C29539" wp14:editId="2DE3AA43">
            <wp:extent cx="191135" cy="191135"/>
            <wp:effectExtent l="0" t="0" r="0" b="0"/>
            <wp:docPr id="1709" name="Picture 302" descr="C:\Documents and Settings\slindsay\My Documents\Downloads\Fo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Documents and Settings\slindsay\My Documents\Downloads\FontT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Font:</w:t>
      </w:r>
      <w:r w:rsidR="00EA7D71" w:rsidRPr="00E55D3E">
        <w:rPr>
          <w:rFonts w:cs="Arial"/>
          <w:szCs w:val="20"/>
        </w:rPr>
        <w:t xml:space="preserve"> Allows selecting </w:t>
      </w:r>
      <w:r w:rsidR="00026E62">
        <w:rPr>
          <w:rFonts w:cs="Arial"/>
          <w:szCs w:val="20"/>
        </w:rPr>
        <w:t xml:space="preserve">of </w:t>
      </w:r>
      <w:r w:rsidR="00EA7D71" w:rsidRPr="00E55D3E">
        <w:rPr>
          <w:rFonts w:cs="Arial"/>
          <w:szCs w:val="20"/>
        </w:rPr>
        <w:t>an editor font.</w:t>
      </w:r>
    </w:p>
    <w:p w:rsidR="00EA7D71" w:rsidRPr="00E55D3E"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494E5217" wp14:editId="5CB02494">
            <wp:extent cx="225425" cy="225425"/>
            <wp:effectExtent l="0" t="0" r="3175" b="3175"/>
            <wp:docPr id="1708" name="Picture 67" descr="Description: Description: Description: Description: Description: Description: Description: index__files\connec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escription: Description: Description: Description: Description: Description: index__files\connect-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Bigger Font:</w:t>
      </w:r>
      <w:r w:rsidR="00EA7D71" w:rsidRPr="00E55D3E">
        <w:rPr>
          <w:rFonts w:cs="Arial"/>
          <w:szCs w:val="20"/>
        </w:rPr>
        <w:t xml:space="preserve"> Increases the editor font by 20%.</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5A964F23" wp14:editId="5366E195">
            <wp:extent cx="225425" cy="225425"/>
            <wp:effectExtent l="0" t="0" r="3175" b="3175"/>
            <wp:docPr id="1707" name="Picture 68" descr="Description: Description: Description: Description: Description: Description: Description: index__files\connec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Description: Description: Description: Description: Description: Description: index__files\connect-o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Smaller Font:</w:t>
      </w:r>
      <w:r w:rsidR="00EA7D71" w:rsidRPr="00E55D3E">
        <w:rPr>
          <w:rFonts w:cs="Arial"/>
          <w:szCs w:val="20"/>
        </w:rPr>
        <w:t xml:space="preserve"> Decreases the editor font by 20%.</w:t>
      </w:r>
    </w:p>
    <w:p w:rsidR="00C45924" w:rsidRDefault="00571FFF" w:rsidP="00B7011C">
      <w:pPr>
        <w:pStyle w:val="BodyText"/>
        <w:spacing w:after="240"/>
        <w:ind w:left="630" w:hanging="630"/>
      </w:pPr>
      <w:r>
        <w:rPr>
          <w:rFonts w:cs="Arial"/>
          <w:szCs w:val="20"/>
        </w:rPr>
        <w:lastRenderedPageBreak/>
        <w:t xml:space="preserve"> </w:t>
      </w:r>
      <w:r w:rsidR="00C45924">
        <w:rPr>
          <w:noProof/>
        </w:rPr>
        <w:drawing>
          <wp:inline distT="0" distB="0" distL="0" distR="0" wp14:anchorId="0CEEF375" wp14:editId="4FC2CB0E">
            <wp:extent cx="247619" cy="22857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7619" cy="228571"/>
                    </a:xfrm>
                    <a:prstGeom prst="rect">
                      <a:avLst/>
                    </a:prstGeom>
                  </pic:spPr>
                </pic:pic>
              </a:graphicData>
            </a:graphic>
          </wp:inline>
        </w:drawing>
      </w:r>
      <w:r w:rsidR="00C45924">
        <w:rPr>
          <w:rFonts w:cs="Arial"/>
          <w:szCs w:val="20"/>
        </w:rPr>
        <w:tab/>
      </w:r>
      <w:r w:rsidR="00C45924">
        <w:rPr>
          <w:rFonts w:cs="Arial"/>
          <w:b/>
          <w:szCs w:val="20"/>
        </w:rPr>
        <w:t>Rename Port</w:t>
      </w:r>
      <w:r w:rsidR="00C45924" w:rsidRPr="00F36EF3">
        <w:rPr>
          <w:rFonts w:cs="Arial"/>
          <w:b/>
          <w:szCs w:val="20"/>
        </w:rPr>
        <w:t>:</w:t>
      </w:r>
      <w:r w:rsidR="00C45924" w:rsidRPr="00E55D3E">
        <w:rPr>
          <w:rFonts w:cs="Arial"/>
          <w:szCs w:val="20"/>
        </w:rPr>
        <w:t xml:space="preserve"> </w:t>
      </w:r>
      <w:r>
        <w:rPr>
          <w:rFonts w:cs="Arial"/>
          <w:szCs w:val="20"/>
        </w:rPr>
        <w:t>If a Wi-Fi device is selected in the port field, this menu item allows you to rename it to fit your needs.  The name is stored in the Wi-Fi device itself for use in future sessions.</w:t>
      </w:r>
    </w:p>
    <w:p w:rsidR="00B7011C" w:rsidRDefault="00B7011C" w:rsidP="00B7011C">
      <w:pPr>
        <w:pStyle w:val="BodyText"/>
        <w:spacing w:after="240"/>
        <w:ind w:left="630" w:hanging="630"/>
        <w:rPr>
          <w:rFonts w:cs="Arial"/>
          <w:szCs w:val="20"/>
        </w:rPr>
      </w:pPr>
      <w:r>
        <w:t xml:space="preserve"> </w:t>
      </w:r>
      <w:r w:rsidR="00EE5F28">
        <w:pict>
          <v:shape id="_x0000_i1025" type="#_x0000_t75" style="width:19.35pt;height:18.25pt;visibility:visible;mso-wrap-style:square;mso-position-vertical:absolute">
            <v:imagedata r:id="rId55" o:title=""/>
          </v:shape>
        </w:pict>
      </w:r>
      <w:r>
        <w:rPr>
          <w:rFonts w:cs="Arial"/>
          <w:szCs w:val="20"/>
        </w:rPr>
        <w:tab/>
      </w:r>
      <w:r>
        <w:rPr>
          <w:rFonts w:cs="Arial"/>
          <w:b/>
          <w:szCs w:val="20"/>
        </w:rPr>
        <w:t>Update Workspace</w:t>
      </w:r>
      <w:r w:rsidRPr="00F36EF3">
        <w:rPr>
          <w:rFonts w:cs="Arial"/>
          <w:b/>
          <w:szCs w:val="20"/>
        </w:rPr>
        <w:t>:</w:t>
      </w:r>
      <w:r w:rsidRPr="00E55D3E">
        <w:rPr>
          <w:rFonts w:cs="Arial"/>
          <w:szCs w:val="20"/>
        </w:rPr>
        <w:t xml:space="preserve"> </w:t>
      </w:r>
      <w:r>
        <w:rPr>
          <w:rFonts w:cs="Arial"/>
          <w:szCs w:val="20"/>
        </w:rPr>
        <w:t xml:space="preserve">Update user workspace folders to include contents of a released archive such as the Learn Library Folder from the </w:t>
      </w:r>
      <w:r w:rsidR="00B45E37">
        <w:rPr>
          <w:rFonts w:cs="Arial"/>
          <w:szCs w:val="20"/>
        </w:rPr>
        <w:t>Learn website (</w:t>
      </w:r>
      <w:hyperlink r:id="rId56" w:history="1">
        <w:r w:rsidR="00B45E37" w:rsidRPr="00284E57">
          <w:rPr>
            <w:rStyle w:val="Hyperlink"/>
            <w:rFonts w:cs="Arial"/>
            <w:szCs w:val="20"/>
          </w:rPr>
          <w:t>learn.parallax.com</w:t>
        </w:r>
      </w:hyperlink>
      <w:r w:rsidR="00B45E37">
        <w:rPr>
          <w:rFonts w:cs="Arial"/>
          <w:szCs w:val="20"/>
        </w:rPr>
        <w:t>)</w:t>
      </w:r>
      <w:r w:rsidRPr="00E55D3E">
        <w:rPr>
          <w:rFonts w:cs="Arial"/>
          <w:szCs w:val="20"/>
        </w:rPr>
        <w:t>.</w:t>
      </w:r>
    </w:p>
    <w:p w:rsidR="00EA7D71" w:rsidRDefault="00DD04E6" w:rsidP="00F36EF3">
      <w:pPr>
        <w:pStyle w:val="BodyText"/>
        <w:spacing w:after="240"/>
        <w:ind w:left="630" w:hanging="630"/>
        <w:rPr>
          <w:rFonts w:cs="Arial"/>
          <w:szCs w:val="20"/>
        </w:rPr>
      </w:pPr>
      <w:r>
        <w:rPr>
          <w:rFonts w:cs="Arial"/>
          <w:noProof/>
          <w:szCs w:val="20"/>
        </w:rPr>
        <mc:AlternateContent>
          <mc:Choice Requires="wpg">
            <w:drawing>
              <wp:anchor distT="0" distB="0" distL="114300" distR="114300" simplePos="0" relativeHeight="251685376" behindDoc="0" locked="0" layoutInCell="1" allowOverlap="1">
                <wp:simplePos x="0" y="0"/>
                <wp:positionH relativeFrom="column">
                  <wp:posOffset>2879678</wp:posOffset>
                </wp:positionH>
                <wp:positionV relativeFrom="paragraph">
                  <wp:posOffset>63917</wp:posOffset>
                </wp:positionV>
                <wp:extent cx="3084394" cy="3951027"/>
                <wp:effectExtent l="0" t="0" r="1905" b="0"/>
                <wp:wrapTight wrapText="bothSides">
                  <wp:wrapPolygon edited="0">
                    <wp:start x="0" y="0"/>
                    <wp:lineTo x="0" y="21454"/>
                    <wp:lineTo x="21480" y="21454"/>
                    <wp:lineTo x="21480" y="0"/>
                    <wp:lineTo x="0" y="0"/>
                  </wp:wrapPolygon>
                </wp:wrapTight>
                <wp:docPr id="4" name="Group 4"/>
                <wp:cNvGraphicFramePr/>
                <a:graphic xmlns:a="http://schemas.openxmlformats.org/drawingml/2006/main">
                  <a:graphicData uri="http://schemas.microsoft.com/office/word/2010/wordprocessingGroup">
                    <wpg:wgp>
                      <wpg:cNvGrpSpPr/>
                      <wpg:grpSpPr>
                        <a:xfrm>
                          <a:off x="0" y="0"/>
                          <a:ext cx="3084394" cy="3951027"/>
                          <a:chOff x="0" y="0"/>
                          <a:chExt cx="3084394" cy="3951027"/>
                        </a:xfrm>
                      </wpg:grpSpPr>
                      <pic:pic xmlns:pic="http://schemas.openxmlformats.org/drawingml/2006/picture">
                        <pic:nvPicPr>
                          <pic:cNvPr id="57" name="Picture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77570" cy="1999397"/>
                          </a:xfrm>
                          <a:prstGeom prst="rect">
                            <a:avLst/>
                          </a:prstGeom>
                        </pic:spPr>
                      </pic:pic>
                      <pic:pic xmlns:pic="http://schemas.openxmlformats.org/drawingml/2006/picture">
                        <pic:nvPicPr>
                          <pic:cNvPr id="58" name="Picture 5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3647" y="1958454"/>
                            <a:ext cx="3070747" cy="1992573"/>
                          </a:xfrm>
                          <a:prstGeom prst="rect">
                            <a:avLst/>
                          </a:prstGeom>
                        </pic:spPr>
                      </pic:pic>
                    </wpg:wgp>
                  </a:graphicData>
                </a:graphic>
              </wp:anchor>
            </w:drawing>
          </mc:Choice>
          <mc:Fallback>
            <w:pict>
              <v:group id="Group 4" o:spid="_x0000_s1026" style="position:absolute;margin-left:226.75pt;margin-top:5.05pt;width:242.85pt;height:311.1pt;z-index:251685376" coordsize="30843,3951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">
                <v:shape id="Picture 57" o:spid="_x0000_s1027" type="#_x0000_t75" style="position:absolute;width:30775;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yg0TEAAAA2wAAAA8AAABkcnMvZG93bnJldi54bWxEj0FrwkAUhO9C/8PyCt7MpgWtRtcQCm16&#10;KBSj4PWRfSbB7NuwuzXx33cLhR6HmfmG2eWT6cWNnO8sK3hKUhDEtdUdNwpOx7fFGoQPyBp7y6Tg&#10;Th7y/cNsh5m2Ix/oVoVGRAj7DBW0IQyZlL5uyaBP7EAcvYt1BkOUrpHa4RjhppfPabqSBjuOCy0O&#10;9NpSfa2+jYIv15z6tKzK903Hxed1QHlerpSaP07FFkSgKfyH/9ofWsHyBX6/xB8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yg0TEAAAA2wAAAA8AAAAAAAAAAAAAAAAA&#10;nwIAAGRycy9kb3ducmV2LnhtbFBLBQYAAAAABAAEAPcAAACQAwAAAAA=&#10;">
                  <v:imagedata r:id="rId58" o:title=""/>
                  <v:path arrowok="t"/>
                </v:shape>
                <v:shape id="Picture 58" o:spid="_x0000_s1028" type="#_x0000_t75" style="position:absolute;left:136;top:19584;width:30707;height:19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s2mTAAAAA2wAAAA8AAABkcnMvZG93bnJldi54bWxET8uKwjAU3Q/4D+EK7sZUQRlro4igiMLA&#10;6MzC3aW5fWhzU5Ko9e8nC8Hl4byzZWcacSfna8sKRsMEBHFudc2lgt/T5vMLhA/IGhvLpOBJHpaL&#10;3keGqbYP/qH7MZQihrBPUUEVQptK6fOKDPqhbYkjV1hnMEToSqkdPmK4aeQ4SabSYM2xocKW1hXl&#10;1+PNKJidZL3/m9hvd5gdLvq8ldtrUig16HerOYhAXXiLX+6dVjCJY+OX+APk4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SzaZMAAAADbAAAADwAAAAAAAAAAAAAAAACfAgAA&#10;ZHJzL2Rvd25yZXYueG1sUEsFBgAAAAAEAAQA9wAAAIwDAAAAAA==&#10;">
                  <v:imagedata r:id="rId59" o:title=""/>
                  <v:path arrowok="t"/>
                </v:shape>
                <w10:wrap type="tight"/>
              </v:group>
            </w:pict>
          </mc:Fallback>
        </mc:AlternateContent>
      </w:r>
      <w:r w:rsidR="00F36EF3">
        <w:rPr>
          <w:rFonts w:cs="Arial"/>
          <w:szCs w:val="20"/>
        </w:rPr>
        <w:t xml:space="preserve"> </w:t>
      </w:r>
      <w:r w:rsidR="00D55384">
        <w:rPr>
          <w:rFonts w:cs="Arial"/>
          <w:noProof/>
          <w:szCs w:val="20"/>
        </w:rPr>
        <w:drawing>
          <wp:inline distT="0" distB="0" distL="0" distR="0" wp14:anchorId="363ADF94" wp14:editId="0B9FF2A2">
            <wp:extent cx="231775" cy="231775"/>
            <wp:effectExtent l="0" t="0" r="0" b="0"/>
            <wp:docPr id="1706" name="Picture 55" descr="C:\Documents and Settings\slindsay\Desktop\_side manual\24x24\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slindsay\Desktop\_side manual\24x24\Wrenc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F36EF3">
        <w:rPr>
          <w:rFonts w:cs="Arial"/>
          <w:szCs w:val="20"/>
        </w:rPr>
        <w:tab/>
      </w:r>
      <w:r w:rsidR="00EA7D71" w:rsidRPr="00F36EF3">
        <w:rPr>
          <w:rFonts w:cs="Arial"/>
          <w:b/>
          <w:szCs w:val="20"/>
        </w:rPr>
        <w:t>Properties:</w:t>
      </w:r>
      <w:r w:rsidR="00BD3515">
        <w:rPr>
          <w:rFonts w:cs="Arial"/>
          <w:szCs w:val="20"/>
        </w:rPr>
        <w:t xml:space="preserve"> Open SimpleIDE Properties</w:t>
      </w:r>
      <w:r w:rsidR="00EA7D71">
        <w:rPr>
          <w:rFonts w:cs="Arial"/>
          <w:szCs w:val="20"/>
        </w:rPr>
        <w:t>.</w:t>
      </w:r>
    </w:p>
    <w:p w:rsidR="00EE48C3" w:rsidRDefault="00EA7D71" w:rsidP="00F36EF3">
      <w:pPr>
        <w:pStyle w:val="BodyText"/>
        <w:ind w:left="630"/>
      </w:pPr>
      <w:r w:rsidRPr="00C7373F">
        <w:t>The SimpleIDE Properties dialog window allows changing</w:t>
      </w:r>
      <w:r w:rsidR="00026E62">
        <w:t xml:space="preserve"> </w:t>
      </w:r>
      <w:r w:rsidR="00DD04E6">
        <w:t xml:space="preserve">of </w:t>
      </w:r>
      <w:r w:rsidRPr="00C7373F">
        <w:t xml:space="preserve">key Folders, General properties, and Highlights.  The controls are consistent </w:t>
      </w:r>
      <w:r w:rsidR="00D65F6F">
        <w:t>across</w:t>
      </w:r>
      <w:r w:rsidRPr="00C7373F">
        <w:t xml:space="preserve"> operating systems and may be changed </w:t>
      </w:r>
      <w:r w:rsidR="00026E62">
        <w:t>while</w:t>
      </w:r>
      <w:r w:rsidRPr="00C7373F">
        <w:t xml:space="preserve"> the IDE is running to allow using another compiler directory. </w:t>
      </w:r>
      <w:r w:rsidR="00EE48C3">
        <w:t xml:space="preserve">  </w:t>
      </w:r>
    </w:p>
    <w:p w:rsidR="00EE48C3" w:rsidRDefault="00EE48C3" w:rsidP="00F36EF3">
      <w:pPr>
        <w:pStyle w:val="BodyText"/>
        <w:ind w:left="630"/>
      </w:pPr>
    </w:p>
    <w:p w:rsidR="00EA7D71" w:rsidRPr="00C7373F" w:rsidRDefault="00EE48C3" w:rsidP="00F36EF3">
      <w:pPr>
        <w:pStyle w:val="BodyText"/>
        <w:ind w:left="630"/>
      </w:pPr>
      <w:r w:rsidRPr="00EE48C3">
        <w:rPr>
          <w:b/>
        </w:rPr>
        <w:t>GCC Folders</w:t>
      </w:r>
      <w:r>
        <w:t xml:space="preserve"> and </w:t>
      </w:r>
      <w:r w:rsidRPr="00EE48C3">
        <w:rPr>
          <w:b/>
        </w:rPr>
        <w:t>Spin Folders</w:t>
      </w:r>
      <w:r>
        <w:t xml:space="preserve">: </w:t>
      </w:r>
      <w:r w:rsidR="003644E8">
        <w:t>With a default installation</w:t>
      </w:r>
      <w:r w:rsidR="00EA7D71" w:rsidRPr="00C7373F">
        <w:t>, the</w:t>
      </w:r>
      <w:r w:rsidR="003644E8">
        <w:t xml:space="preserve"> fields in the</w:t>
      </w:r>
      <w:r w:rsidR="00DD04E6">
        <w:t xml:space="preserve"> </w:t>
      </w:r>
      <w:r w:rsidR="00EA7D71" w:rsidRPr="00C7373F">
        <w:t>Folders tab</w:t>
      </w:r>
      <w:r>
        <w:t>s</w:t>
      </w:r>
      <w:r w:rsidR="00EA7D71" w:rsidRPr="00C7373F">
        <w:t xml:space="preserve"> will </w:t>
      </w:r>
      <w:r w:rsidR="003644E8">
        <w:t xml:space="preserve">be set </w:t>
      </w:r>
      <w:r w:rsidR="00C16BD0">
        <w:t xml:space="preserve">similar to what is </w:t>
      </w:r>
      <w:r w:rsidR="003644E8">
        <w:t>shown below.</w:t>
      </w:r>
      <w:r w:rsidR="00EA7D71" w:rsidRPr="00C7373F">
        <w:t xml:space="preserve"> </w:t>
      </w:r>
      <w:r>
        <w:t xml:space="preserve"> </w:t>
      </w:r>
      <w:r w:rsidR="00EA7D71" w:rsidRPr="00C7373F">
        <w:t xml:space="preserve">If the window reopens after clicking OK, it means  </w:t>
      </w:r>
      <w:r w:rsidR="003644E8">
        <w:t xml:space="preserve">the critical </w:t>
      </w:r>
      <w:r w:rsidR="00EA7D71" w:rsidRPr="00C7373F">
        <w:t>"Compiler" or "Loader Folder" i</w:t>
      </w:r>
      <w:r>
        <w:t>nformation is not correctly set</w:t>
      </w:r>
      <w:r w:rsidR="003644E8">
        <w:t>; use the Browse button to correct the entry</w:t>
      </w:r>
      <w:r>
        <w:t xml:space="preserve">. See </w:t>
      </w:r>
      <w:r>
        <w:fldChar w:fldCharType="begin"/>
      </w:r>
      <w:r>
        <w:instrText xml:space="preserve"> REF SimpleIDE_Properties \h </w:instrText>
      </w:r>
      <w:r>
        <w:fldChar w:fldCharType="separate"/>
      </w:r>
      <w:proofErr w:type="gramStart"/>
      <w:r w:rsidR="00EE5F28">
        <w:t>This</w:t>
      </w:r>
      <w:proofErr w:type="gramEnd"/>
      <w:r w:rsidR="00EE5F28">
        <w:t xml:space="preserve"> dialog will normally not appear upon first run, but if it does, it’s because there’s an error in the critical resource paths.  Typically an error will show up as one or more of the fields being blank.  </w:t>
      </w:r>
      <w:r>
        <w:fldChar w:fldCharType="end"/>
      </w:r>
      <w:proofErr w:type="gramStart"/>
      <w:r>
        <w:t xml:space="preserve">, page </w:t>
      </w:r>
      <w:r>
        <w:fldChar w:fldCharType="begin"/>
      </w:r>
      <w:r>
        <w:instrText xml:space="preserve"> PAGEREF SimpleIDE_Properties \h </w:instrText>
      </w:r>
      <w:r>
        <w:fldChar w:fldCharType="separate"/>
      </w:r>
      <w:r w:rsidR="00EE5F28">
        <w:rPr>
          <w:noProof/>
        </w:rPr>
        <w:t>5</w:t>
      </w:r>
      <w:r>
        <w:fldChar w:fldCharType="end"/>
      </w:r>
      <w:r>
        <w:t xml:space="preserve"> for more info.</w:t>
      </w:r>
      <w:proofErr w:type="gramEnd"/>
    </w:p>
    <w:p w:rsidR="00EA7D71" w:rsidRDefault="00EA7D71" w:rsidP="00EA7D71">
      <w:pPr>
        <w:ind w:left="1440" w:right="360"/>
        <w:rPr>
          <w:rFonts w:ascii="Arial" w:hAnsi="Arial" w:cs="Arial"/>
          <w:szCs w:val="20"/>
        </w:rPr>
      </w:pPr>
    </w:p>
    <w:p w:rsidR="00EE48C3" w:rsidRDefault="00EE48C3" w:rsidP="00F36EF3">
      <w:pPr>
        <w:pStyle w:val="BodyText"/>
        <w:ind w:left="630"/>
      </w:pPr>
      <w:r w:rsidRPr="00EE48C3">
        <w:rPr>
          <w:b/>
        </w:rPr>
        <w:t>General</w:t>
      </w:r>
      <w:r>
        <w:rPr>
          <w:b/>
        </w:rPr>
        <w:t xml:space="preserve"> Tab</w:t>
      </w:r>
      <w:r w:rsidRPr="00EE48C3">
        <w:t xml:space="preserve">:  </w:t>
      </w:r>
      <w:r w:rsidR="00EA7D71" w:rsidRPr="00EE48C3">
        <w:t xml:space="preserve">Some </w:t>
      </w:r>
      <w:r w:rsidR="00DB2DF4">
        <w:t>G</w:t>
      </w:r>
      <w:r w:rsidR="00EA7D71" w:rsidRPr="00EE48C3">
        <w:t xml:space="preserve">eneral property details may need to be changed for different boards. </w:t>
      </w:r>
    </w:p>
    <w:p w:rsidR="003644E8" w:rsidRDefault="003644E8" w:rsidP="00EE48C3">
      <w:pPr>
        <w:pStyle w:val="BodyText"/>
        <w:ind w:left="720"/>
      </w:pPr>
    </w:p>
    <w:p w:rsidR="00EE48C3" w:rsidRDefault="00EE48C3" w:rsidP="003644E8">
      <w:pPr>
        <w:pStyle w:val="BodyText"/>
        <w:numPr>
          <w:ilvl w:val="0"/>
          <w:numId w:val="20"/>
        </w:numPr>
        <w:spacing w:after="120"/>
      </w:pPr>
      <w:r>
        <w:rPr>
          <w:b/>
        </w:rPr>
        <w:t>Loader folder</w:t>
      </w:r>
      <w:r w:rsidRPr="00EE48C3">
        <w:t>:</w:t>
      </w:r>
      <w:r>
        <w:t xml:space="preserve"> Board </w:t>
      </w:r>
      <w:r w:rsidR="008058D5">
        <w:t xml:space="preserve">type </w:t>
      </w:r>
      <w:r>
        <w:t>configuration files are located in the Loader folder.</w:t>
      </w:r>
      <w:r w:rsidR="008058D5">
        <w:t xml:space="preserve">  The contents of this folder affect the Project Options Board Type field in the Project Manager.</w:t>
      </w:r>
      <w:r>
        <w:t xml:space="preserve">  </w:t>
      </w:r>
    </w:p>
    <w:p w:rsidR="002A2549" w:rsidRDefault="00367BD6">
      <w:pPr>
        <w:pStyle w:val="BodyText"/>
        <w:numPr>
          <w:ilvl w:val="0"/>
          <w:numId w:val="20"/>
        </w:numPr>
        <w:spacing w:after="120"/>
      </w:pPr>
      <w:r>
        <w:rPr>
          <w:noProof/>
        </w:rPr>
        <w:drawing>
          <wp:anchor distT="0" distB="0" distL="114300" distR="114300" simplePos="0" relativeHeight="251691520" behindDoc="1" locked="0" layoutInCell="1" allowOverlap="1">
            <wp:simplePos x="0" y="0"/>
            <wp:positionH relativeFrom="column">
              <wp:posOffset>2913380</wp:posOffset>
            </wp:positionH>
            <wp:positionV relativeFrom="paragraph">
              <wp:posOffset>105410</wp:posOffset>
            </wp:positionV>
            <wp:extent cx="2999105" cy="2029460"/>
            <wp:effectExtent l="38100" t="38100" r="86995" b="104140"/>
            <wp:wrapTight wrapText="bothSides">
              <wp:wrapPolygon edited="0">
                <wp:start x="0" y="-406"/>
                <wp:lineTo x="-274" y="-203"/>
                <wp:lineTo x="-274" y="21897"/>
                <wp:lineTo x="0" y="22506"/>
                <wp:lineTo x="21815" y="22506"/>
                <wp:lineTo x="22089" y="19464"/>
                <wp:lineTo x="22089" y="3041"/>
                <wp:lineTo x="21815" y="0"/>
                <wp:lineTo x="21815" y="-406"/>
                <wp:lineTo x="0" y="-40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999105" cy="20294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48C3">
        <w:rPr>
          <w:b/>
        </w:rPr>
        <w:t>Editor Tab Space Count</w:t>
      </w:r>
      <w:r w:rsidR="00EE48C3" w:rsidRPr="00EE48C3">
        <w:t>:</w:t>
      </w:r>
      <w:r w:rsidR="00EE48C3">
        <w:t xml:space="preserve"> Set the number of spaces to be inserted when the Tab key is pressed.  </w:t>
      </w:r>
      <w:r w:rsidR="00EE48C3" w:rsidRPr="00EE48C3">
        <w:t>The editor will convert "tabs" to spaces.</w:t>
      </w:r>
      <w:r w:rsidR="00EE48C3">
        <w:t xml:space="preserve"> </w:t>
      </w:r>
      <w:r w:rsidR="00EE48C3" w:rsidRPr="00EE48C3">
        <w:t xml:space="preserve"> If existing source code has hard tabs in it, SimpleIDE will not touch the tabs unless the user changes them.</w:t>
      </w:r>
    </w:p>
    <w:p w:rsidR="00D65F5E" w:rsidRDefault="00D65F5E">
      <w:pPr>
        <w:pStyle w:val="BodyText"/>
        <w:numPr>
          <w:ilvl w:val="0"/>
          <w:numId w:val="20"/>
        </w:numPr>
        <w:spacing w:after="120"/>
      </w:pPr>
      <w:r>
        <w:rPr>
          <w:b/>
        </w:rPr>
        <w:t>Loader Delay</w:t>
      </w:r>
      <w:r w:rsidRPr="00EE48C3">
        <w:t>:</w:t>
      </w:r>
      <w:r>
        <w:t xml:space="preserve"> Specifies the delay between the reset signal and the start of serial transmission delivered to the Propeller.  A value of 0 specifies </w:t>
      </w:r>
      <w:r>
        <w:lastRenderedPageBreak/>
        <w:t>the recommended delay.</w:t>
      </w:r>
    </w:p>
    <w:p w:rsidR="00EE48C3" w:rsidRDefault="00EE48C3" w:rsidP="003644E8">
      <w:pPr>
        <w:pStyle w:val="BodyText"/>
        <w:numPr>
          <w:ilvl w:val="0"/>
          <w:numId w:val="20"/>
        </w:numPr>
        <w:spacing w:after="120"/>
      </w:pPr>
      <w:r>
        <w:rPr>
          <w:b/>
        </w:rPr>
        <w:t>Reset Signal</w:t>
      </w:r>
      <w:r w:rsidRPr="00EE48C3">
        <w:t>:</w:t>
      </w:r>
      <w:r>
        <w:t xml:space="preserve"> </w:t>
      </w:r>
      <w:r w:rsidR="003644E8">
        <w:t xml:space="preserve">Options are </w:t>
      </w:r>
      <w:r>
        <w:t xml:space="preserve">DTR </w:t>
      </w:r>
      <w:r w:rsidR="003644E8">
        <w:t>(d</w:t>
      </w:r>
      <w:r>
        <w:t>efault</w:t>
      </w:r>
      <w:r w:rsidR="003644E8">
        <w:t>), RTS, and CFG</w:t>
      </w:r>
      <w:r>
        <w:t>.  S</w:t>
      </w:r>
      <w:r w:rsidRPr="00EE48C3">
        <w:t>ome USB serial devices do not have DTR for controlling Propeller reset and should use RTS instead</w:t>
      </w:r>
      <w:r>
        <w:t>.</w:t>
      </w:r>
      <w:r w:rsidRPr="00EE48C3">
        <w:t xml:space="preserve"> The CFG option cho</w:t>
      </w:r>
      <w:r w:rsidR="00DB2DF4">
        <w:t>o</w:t>
      </w:r>
      <w:r w:rsidRPr="00EE48C3">
        <w:t>ses the reset signal type specified in the board’s configuration file.</w:t>
      </w:r>
    </w:p>
    <w:p w:rsidR="002A2549" w:rsidRDefault="002A2549" w:rsidP="003644E8">
      <w:pPr>
        <w:pStyle w:val="BodyText"/>
        <w:numPr>
          <w:ilvl w:val="0"/>
          <w:numId w:val="20"/>
        </w:numPr>
        <w:spacing w:after="120"/>
      </w:pPr>
      <w:r>
        <w:rPr>
          <w:b/>
        </w:rPr>
        <w:t>Auto Include Simple Libraries</w:t>
      </w:r>
      <w:r w:rsidRPr="003644E8">
        <w:t>:</w:t>
      </w:r>
      <w:r>
        <w:t xml:space="preserve"> (default) Enables automatic inclusion of Simple Libraries in projects that use </w:t>
      </w:r>
      <w:proofErr w:type="gramStart"/>
      <w:r>
        <w:t>an</w:t>
      </w:r>
      <w:proofErr w:type="gramEnd"/>
      <w:r>
        <w:t xml:space="preserve"> </w:t>
      </w:r>
      <w:r w:rsidRPr="002F32B1">
        <w:rPr>
          <w:rFonts w:ascii="Courier New" w:hAnsi="Courier New"/>
          <w:b/>
          <w:color w:val="0000FF"/>
          <w:kern w:val="0"/>
        </w:rPr>
        <w:t>#include &lt;…&gt;</w:t>
      </w:r>
      <w:r>
        <w:t xml:space="preserve"> statement that references them; without requiring additional -I and -L settings in Project Manager.</w:t>
      </w:r>
    </w:p>
    <w:p w:rsidR="00205050" w:rsidRDefault="00367BD6" w:rsidP="003644E8">
      <w:pPr>
        <w:pStyle w:val="BodyText"/>
        <w:numPr>
          <w:ilvl w:val="0"/>
          <w:numId w:val="20"/>
        </w:numPr>
        <w:spacing w:after="120"/>
      </w:pPr>
      <w:r>
        <w:rPr>
          <w:b/>
        </w:rPr>
        <w:t>View Mode</w:t>
      </w:r>
      <w:r w:rsidR="00205050" w:rsidRPr="00EE48C3">
        <w:t>:</w:t>
      </w:r>
      <w:r w:rsidR="00205050">
        <w:t xml:space="preserve"> Enables </w:t>
      </w:r>
      <w:r>
        <w:t xml:space="preserve">Set </w:t>
      </w:r>
      <w:r w:rsidR="00205050">
        <w:t>Project</w:t>
      </w:r>
      <w:r w:rsidR="00960187">
        <w:t xml:space="preserve"> /</w:t>
      </w:r>
      <w:r w:rsidR="00205050">
        <w:t xml:space="preserve"> </w:t>
      </w:r>
      <w:r w:rsidR="00960187">
        <w:t xml:space="preserve">Simple </w:t>
      </w:r>
      <w:r w:rsidR="00205050">
        <w:t>View mode toggle</w:t>
      </w:r>
      <w:r>
        <w:t xml:space="preserve"> (in Tools menu)</w:t>
      </w:r>
      <w:r w:rsidR="00205050">
        <w:t>.</w:t>
      </w:r>
    </w:p>
    <w:p w:rsidR="003644E8" w:rsidRDefault="003644E8" w:rsidP="003644E8">
      <w:pPr>
        <w:pStyle w:val="BodyText"/>
        <w:numPr>
          <w:ilvl w:val="0"/>
          <w:numId w:val="20"/>
        </w:numPr>
        <w:spacing w:after="120"/>
      </w:pPr>
      <w:r>
        <w:rPr>
          <w:b/>
        </w:rPr>
        <w:t xml:space="preserve">Clear </w:t>
      </w:r>
      <w:r w:rsidR="002A2549">
        <w:rPr>
          <w:b/>
        </w:rPr>
        <w:t xml:space="preserve">program settings </w:t>
      </w:r>
      <w:r>
        <w:rPr>
          <w:b/>
        </w:rPr>
        <w:t xml:space="preserve">for </w:t>
      </w:r>
      <w:r w:rsidR="002A2549">
        <w:rPr>
          <w:b/>
        </w:rPr>
        <w:t>exit</w:t>
      </w:r>
      <w:r w:rsidRPr="003644E8">
        <w:t>:</w:t>
      </w:r>
      <w:r>
        <w:t xml:space="preserve"> Clears the General tab settings to restore defaults upon the next startup.</w:t>
      </w:r>
    </w:p>
    <w:p w:rsidR="00EA7D71" w:rsidRPr="006B3224" w:rsidRDefault="00EA7D71" w:rsidP="00DD04E6">
      <w:pPr>
        <w:pStyle w:val="BodyText"/>
        <w:ind w:left="630"/>
      </w:pPr>
      <w:r w:rsidRPr="00DD04E6">
        <w:rPr>
          <w:b/>
        </w:rPr>
        <w:t xml:space="preserve">Highlight </w:t>
      </w:r>
      <w:r w:rsidR="003644E8" w:rsidRPr="00DD04E6">
        <w:rPr>
          <w:b/>
        </w:rPr>
        <w:t>Tab:</w:t>
      </w:r>
      <w:r w:rsidR="003644E8">
        <w:t xml:space="preserve"> </w:t>
      </w:r>
      <w:r w:rsidR="008058D5">
        <w:t>E</w:t>
      </w:r>
      <w:r w:rsidRPr="006B3224">
        <w:t xml:space="preserve">ditor </w:t>
      </w:r>
      <w:proofErr w:type="gramStart"/>
      <w:r w:rsidRPr="006B3224">
        <w:t>syntax</w:t>
      </w:r>
      <w:proofErr w:type="gramEnd"/>
      <w:r w:rsidRPr="006B3224">
        <w:t xml:space="preserve"> color</w:t>
      </w:r>
      <w:r w:rsidR="003644E8">
        <w:t xml:space="preserve"> and bold/italic settings </w:t>
      </w:r>
      <w:r w:rsidR="008058D5">
        <w:t>can be changed here</w:t>
      </w:r>
      <w:r w:rsidRPr="006B3224">
        <w:t>.</w:t>
      </w:r>
      <w:r w:rsidR="008058D5">
        <w:t xml:space="preserve"> O</w:t>
      </w:r>
      <w:r w:rsidRPr="006B3224">
        <w:t>nly a select set of system colors are available.</w:t>
      </w:r>
    </w:p>
    <w:p w:rsidR="00EA7D71" w:rsidRDefault="00EA7D71" w:rsidP="00EA7D71">
      <w:pPr>
        <w:keepNext/>
        <w:keepLines/>
        <w:widowControl w:val="0"/>
        <w:ind w:left="1440" w:right="360"/>
        <w:rPr>
          <w:rFonts w:cs="Arial"/>
          <w:szCs w:val="20"/>
        </w:rPr>
      </w:pPr>
    </w:p>
    <w:p w:rsidR="00EA7D71" w:rsidRDefault="00DB2F9B" w:rsidP="00F568F0">
      <w:pPr>
        <w:keepNext/>
        <w:keepLines/>
        <w:widowControl w:val="0"/>
        <w:ind w:left="1440" w:right="360"/>
        <w:rPr>
          <w:rFonts w:ascii="Arial" w:hAnsi="Arial" w:cs="Arial"/>
          <w:szCs w:val="20"/>
        </w:rPr>
      </w:pPr>
      <w:r w:rsidRPr="00DB3688">
        <w:rPr>
          <w:rFonts w:ascii="Arial" w:hAnsi="Arial" w:cs="Arial"/>
          <w:noProof/>
          <w:szCs w:val="20"/>
        </w:rPr>
        <w:drawing>
          <wp:inline distT="0" distB="0" distL="0" distR="0" wp14:anchorId="7FA4108A" wp14:editId="541B84B4">
            <wp:extent cx="3160166" cy="2063782"/>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Highlight.PNG"/>
                    <pic:cNvPicPr/>
                  </pic:nvPicPr>
                  <pic:blipFill>
                    <a:blip r:embed="rId62">
                      <a:extLst>
                        <a:ext uri="{28A0092B-C50C-407E-A947-70E740481C1C}">
                          <a14:useLocalDpi xmlns:a14="http://schemas.microsoft.com/office/drawing/2010/main" val="0"/>
                        </a:ext>
                      </a:extLst>
                    </a:blip>
                    <a:stretch>
                      <a:fillRect/>
                    </a:stretch>
                  </pic:blipFill>
                  <pic:spPr>
                    <a:xfrm>
                      <a:off x="0" y="0"/>
                      <a:ext cx="3160166" cy="2063782"/>
                    </a:xfrm>
                    <a:prstGeom prst="rect">
                      <a:avLst/>
                    </a:prstGeom>
                  </pic:spPr>
                </pic:pic>
              </a:graphicData>
            </a:graphic>
          </wp:inline>
        </w:drawing>
      </w:r>
    </w:p>
    <w:p w:rsidR="00EA7D71" w:rsidRPr="00402F62" w:rsidRDefault="00EA7D71" w:rsidP="00D568BB">
      <w:pPr>
        <w:pStyle w:val="StyleHeading2CustomColorRGB686868"/>
      </w:pPr>
      <w:bookmarkStart w:id="65" w:name="TOC-Debug-Menu"/>
      <w:bookmarkStart w:id="66" w:name="_Toc325529423"/>
      <w:bookmarkStart w:id="67" w:name="_Toc325529639"/>
      <w:bookmarkStart w:id="68" w:name="_Toc355094811"/>
      <w:bookmarkStart w:id="69" w:name="_Toc472785734"/>
      <w:bookmarkEnd w:id="65"/>
      <w:r w:rsidRPr="00402F62">
        <w:t>Program Menu</w:t>
      </w:r>
      <w:bookmarkEnd w:id="66"/>
      <w:bookmarkEnd w:id="67"/>
      <w:bookmarkEnd w:id="68"/>
      <w:bookmarkEnd w:id="69"/>
    </w:p>
    <w:p w:rsidR="00EA7D71" w:rsidRPr="006B3224"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588C2B9" wp14:editId="4AA324B9">
            <wp:extent cx="231775" cy="231775"/>
            <wp:effectExtent l="0" t="0" r="0" b="0"/>
            <wp:docPr id="1701" name="Picture 48" descr="C:\propsideworkspace\Forum Alpha\userguide 0.9.x\Icon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psideworkspace\Forum Alpha\userguide 0.9.x\Icons\Termina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 </w:t>
      </w:r>
      <w:r>
        <w:rPr>
          <w:rFonts w:cs="Arial"/>
          <w:szCs w:val="20"/>
        </w:rPr>
        <w:tab/>
      </w:r>
      <w:r w:rsidR="00EA7D71" w:rsidRPr="00F36EF3">
        <w:rPr>
          <w:rFonts w:cs="Arial"/>
          <w:b/>
          <w:szCs w:val="20"/>
        </w:rPr>
        <w:t>Run with Terminal (F8):</w:t>
      </w:r>
      <w:r w:rsidR="00EA7D71" w:rsidRPr="006B3224">
        <w:rPr>
          <w:rFonts w:cs="Arial"/>
          <w:szCs w:val="20"/>
        </w:rPr>
        <w:t xml:space="preserve"> Build, load, and run program on Propeller RAM. It automatically opens a serial port console terminal window.</w:t>
      </w:r>
    </w:p>
    <w:p w:rsidR="00EA7D71" w:rsidRPr="006B3224"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75A5CBE" wp14:editId="10A4DCFD">
            <wp:extent cx="191135" cy="191135"/>
            <wp:effectExtent l="0" t="0" r="0" b="0"/>
            <wp:docPr id="1700" name="Picture 80" descr="C:\propsideworkspace\Forum Alpha\userguide 0.9.x\Icons\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propsideworkspace\Forum Alpha\userguide 0.9.x\Icons\Hamm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 </w:t>
      </w:r>
      <w:r>
        <w:rPr>
          <w:rFonts w:cs="Arial"/>
          <w:szCs w:val="20"/>
        </w:rPr>
        <w:tab/>
      </w:r>
      <w:r w:rsidR="00EA7D71" w:rsidRPr="00F36EF3">
        <w:rPr>
          <w:rFonts w:cs="Arial"/>
          <w:b/>
          <w:szCs w:val="20"/>
        </w:rPr>
        <w:t>Build Project (F9):</w:t>
      </w:r>
      <w:r w:rsidR="00EA7D71" w:rsidRPr="006B3224">
        <w:rPr>
          <w:rFonts w:cs="Arial"/>
          <w:szCs w:val="20"/>
        </w:rPr>
        <w:t xml:space="preserve"> Build program only.  Build status information (such as success, or compiler error information) will appear in the Build Status pane.  </w:t>
      </w:r>
    </w:p>
    <w:p w:rsidR="00EA7D71" w:rsidRPr="006B3224" w:rsidRDefault="00F36EF3" w:rsidP="00F36EF3">
      <w:pPr>
        <w:pStyle w:val="BodyText"/>
        <w:spacing w:after="240"/>
        <w:ind w:left="630" w:hanging="630"/>
        <w:rPr>
          <w:rFonts w:cs="Arial"/>
          <w:szCs w:val="20"/>
        </w:rPr>
      </w:pPr>
      <w:r>
        <w:rPr>
          <w:rFonts w:cs="Arial"/>
          <w:szCs w:val="20"/>
        </w:rPr>
        <w:t xml:space="preserve"> </w:t>
      </w:r>
      <w:r w:rsidR="00DB2F9B" w:rsidRPr="00DB3688">
        <w:rPr>
          <w:rFonts w:cs="Arial"/>
          <w:noProof/>
          <w:szCs w:val="20"/>
        </w:rPr>
        <w:drawing>
          <wp:inline distT="0" distB="0" distL="0" distR="0" wp14:anchorId="6A8CD970" wp14:editId="387E8F6E">
            <wp:extent cx="192024" cy="201168"/>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M.PNG"/>
                    <pic:cNvPicPr/>
                  </pic:nvPicPr>
                  <pic:blipFill>
                    <a:blip r:embed="rId65">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r w:rsidR="00EA7D71" w:rsidRPr="006B3224">
        <w:rPr>
          <w:rFonts w:cs="Arial"/>
          <w:szCs w:val="20"/>
        </w:rPr>
        <w:t> </w:t>
      </w:r>
      <w:r>
        <w:rPr>
          <w:rFonts w:cs="Arial"/>
          <w:szCs w:val="20"/>
        </w:rPr>
        <w:tab/>
      </w:r>
      <w:r w:rsidR="00EA7D71" w:rsidRPr="00F36EF3">
        <w:rPr>
          <w:rFonts w:cs="Arial"/>
          <w:b/>
          <w:szCs w:val="20"/>
        </w:rPr>
        <w:t>Load RAM &amp; Run (F10):</w:t>
      </w:r>
      <w:r w:rsidR="00EA7D71" w:rsidRPr="006B3224">
        <w:rPr>
          <w:rFonts w:cs="Arial"/>
          <w:szCs w:val="20"/>
        </w:rPr>
        <w:t xml:space="preserve"> Build, load, </w:t>
      </w:r>
      <w:r w:rsidR="008F0FA3">
        <w:rPr>
          <w:rFonts w:cs="Arial"/>
          <w:szCs w:val="20"/>
        </w:rPr>
        <w:t>and run program on Propeller RAM</w:t>
      </w:r>
      <w:r w:rsidR="00EA7D71" w:rsidRPr="006B3224">
        <w:rPr>
          <w:rFonts w:cs="Arial"/>
          <w:szCs w:val="20"/>
        </w:rPr>
        <w:t xml:space="preserve">. </w:t>
      </w:r>
    </w:p>
    <w:p w:rsidR="00EA7D71" w:rsidRDefault="00F36EF3" w:rsidP="00F36EF3">
      <w:pPr>
        <w:pStyle w:val="BodyText"/>
        <w:spacing w:after="240"/>
        <w:ind w:left="630" w:hanging="630"/>
        <w:rPr>
          <w:rFonts w:cs="Arial"/>
          <w:szCs w:val="20"/>
        </w:rPr>
      </w:pPr>
      <w:r>
        <w:rPr>
          <w:rFonts w:cs="Arial"/>
          <w:szCs w:val="20"/>
        </w:rPr>
        <w:t xml:space="preserve"> </w:t>
      </w:r>
      <w:r w:rsidR="00DB2F9B" w:rsidRPr="00DB3688">
        <w:rPr>
          <w:rFonts w:cs="Arial"/>
          <w:noProof/>
          <w:szCs w:val="20"/>
        </w:rPr>
        <w:drawing>
          <wp:inline distT="0" distB="0" distL="0" distR="0" wp14:anchorId="49D603FE" wp14:editId="3263F9EC">
            <wp:extent cx="190527" cy="1905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EEPROM.PNG"/>
                    <pic:cNvPicPr/>
                  </pic:nvPicPr>
                  <pic:blipFill>
                    <a:blip r:embed="rId66">
                      <a:extLst>
                        <a:ext uri="{28A0092B-C50C-407E-A947-70E740481C1C}">
                          <a14:useLocalDpi xmlns:a14="http://schemas.microsoft.com/office/drawing/2010/main" val="0"/>
                        </a:ext>
                      </a:extLst>
                    </a:blip>
                    <a:stretch>
                      <a:fillRect/>
                    </a:stretch>
                  </pic:blipFill>
                  <pic:spPr>
                    <a:xfrm>
                      <a:off x="0" y="0"/>
                      <a:ext cx="190527" cy="190527"/>
                    </a:xfrm>
                    <a:prstGeom prst="rect">
                      <a:avLst/>
                    </a:prstGeom>
                  </pic:spPr>
                </pic:pic>
              </a:graphicData>
            </a:graphic>
          </wp:inline>
        </w:drawing>
      </w:r>
      <w:r w:rsidR="00EA7D71" w:rsidRPr="006B3224">
        <w:rPr>
          <w:rFonts w:cs="Arial"/>
          <w:szCs w:val="20"/>
        </w:rPr>
        <w:t> </w:t>
      </w:r>
      <w:r>
        <w:rPr>
          <w:rFonts w:cs="Arial"/>
          <w:szCs w:val="20"/>
        </w:rPr>
        <w:tab/>
      </w:r>
      <w:r w:rsidR="00424E2D" w:rsidRPr="00F36EF3">
        <w:rPr>
          <w:rFonts w:cs="Arial"/>
          <w:b/>
          <w:szCs w:val="20"/>
        </w:rPr>
        <w:t>Load EEPROM &amp; Run</w:t>
      </w:r>
      <w:r w:rsidR="00EA7D71" w:rsidRPr="00F36EF3">
        <w:rPr>
          <w:rFonts w:cs="Arial"/>
          <w:b/>
          <w:szCs w:val="20"/>
        </w:rPr>
        <w:t xml:space="preserve"> </w:t>
      </w:r>
      <w:r w:rsidR="00424E2D" w:rsidRPr="00F36EF3">
        <w:rPr>
          <w:rFonts w:cs="Arial"/>
          <w:b/>
          <w:szCs w:val="20"/>
        </w:rPr>
        <w:t>(</w:t>
      </w:r>
      <w:r w:rsidR="00EA7D71" w:rsidRPr="00F36EF3">
        <w:rPr>
          <w:rFonts w:cs="Arial"/>
          <w:b/>
          <w:szCs w:val="20"/>
        </w:rPr>
        <w:t>F11):</w:t>
      </w:r>
      <w:r w:rsidR="00EA7D71" w:rsidRPr="006B3224">
        <w:rPr>
          <w:rFonts w:cs="Arial"/>
          <w:szCs w:val="20"/>
        </w:rPr>
        <w:t xml:space="preserve"> Build and load program </w:t>
      </w:r>
      <w:r w:rsidR="008058D5">
        <w:rPr>
          <w:rFonts w:cs="Arial"/>
          <w:szCs w:val="20"/>
        </w:rPr>
        <w:t>in</w:t>
      </w:r>
      <w:r w:rsidR="00EA7D71" w:rsidRPr="006B3224">
        <w:rPr>
          <w:rFonts w:cs="Arial"/>
          <w:szCs w:val="20"/>
        </w:rPr>
        <w:t>to Propeller EEPROM</w:t>
      </w:r>
      <w:r w:rsidR="00E366EF">
        <w:rPr>
          <w:rFonts w:cs="Arial"/>
          <w:szCs w:val="20"/>
        </w:rPr>
        <w:t>,</w:t>
      </w:r>
      <w:r w:rsidR="008058D5">
        <w:rPr>
          <w:rFonts w:cs="Arial"/>
          <w:szCs w:val="20"/>
        </w:rPr>
        <w:t xml:space="preserve"> then run</w:t>
      </w:r>
      <w:r w:rsidR="00EA7D71" w:rsidRPr="006B3224">
        <w:rPr>
          <w:rFonts w:cs="Arial"/>
          <w:szCs w:val="20"/>
        </w:rPr>
        <w:t xml:space="preserve">. </w:t>
      </w:r>
    </w:p>
    <w:p w:rsidR="008058D5" w:rsidRPr="00E55D3E" w:rsidRDefault="00F36EF3" w:rsidP="00F36EF3">
      <w:pPr>
        <w:pStyle w:val="BodyText"/>
        <w:spacing w:after="240"/>
        <w:ind w:left="630" w:hanging="630"/>
        <w:rPr>
          <w:rFonts w:cs="Arial"/>
          <w:szCs w:val="20"/>
        </w:rPr>
      </w:pPr>
      <w:r>
        <w:rPr>
          <w:rFonts w:cs="Arial"/>
          <w:szCs w:val="20"/>
        </w:rPr>
        <w:t xml:space="preserve"> </w:t>
      </w:r>
      <w:r w:rsidR="008058D5" w:rsidRPr="00DB3688">
        <w:rPr>
          <w:rFonts w:cs="Arial"/>
          <w:noProof/>
          <w:szCs w:val="20"/>
        </w:rPr>
        <w:drawing>
          <wp:inline distT="0" distB="0" distL="0" distR="0" wp14:anchorId="46672024" wp14:editId="7D48D5B3">
            <wp:extent cx="190500" cy="190500"/>
            <wp:effectExtent l="0" t="0" r="0" b="0"/>
            <wp:docPr id="17" name="Picture 17" descr="E:\Development\SIDE User Guide\Images\SIDE Screenshots v0.9.38\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lopment\SIDE User Guide\Images\SIDE Screenshots v0.9.38\Sto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cs="Arial"/>
          <w:szCs w:val="20"/>
        </w:rPr>
        <w:t xml:space="preserve"> </w:t>
      </w:r>
      <w:r>
        <w:rPr>
          <w:rFonts w:cs="Arial"/>
          <w:szCs w:val="20"/>
        </w:rPr>
        <w:tab/>
      </w:r>
      <w:r w:rsidR="008058D5" w:rsidRPr="00F36EF3">
        <w:rPr>
          <w:rFonts w:cs="Arial"/>
          <w:b/>
          <w:szCs w:val="20"/>
        </w:rPr>
        <w:t>Stop Build or Loader:</w:t>
      </w:r>
      <w:r w:rsidR="008058D5" w:rsidRPr="00E55D3E">
        <w:rPr>
          <w:rFonts w:cs="Arial"/>
          <w:szCs w:val="20"/>
        </w:rPr>
        <w:t xml:space="preserve"> </w:t>
      </w:r>
      <w:r w:rsidR="008058D5">
        <w:rPr>
          <w:rFonts w:cs="Arial"/>
          <w:szCs w:val="20"/>
        </w:rPr>
        <w:t>Stop the current project build or Propeller loader operations.</w:t>
      </w:r>
      <w:r w:rsidR="008058D5" w:rsidRPr="00E55D3E">
        <w:rPr>
          <w:rFonts w:cs="Arial"/>
          <w:szCs w:val="20"/>
        </w:rPr>
        <w:t xml:space="preserve"> </w:t>
      </w:r>
    </w:p>
    <w:p w:rsidR="00EA7D71" w:rsidRPr="00E55D3E"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D1F31E8" wp14:editId="60CA8532">
            <wp:extent cx="191135" cy="191135"/>
            <wp:effectExtent l="0" t="0" r="0" b="0"/>
            <wp:docPr id="1697" name="Picture 85" descr="C:\propsideworkspace\Forum Alpha\userguide 0.9.x\Icons\SaveT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propsideworkspace\Forum Alpha\userguide 0.9.x\Icons\SaveToS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 </w:t>
      </w:r>
      <w:r>
        <w:rPr>
          <w:rFonts w:cs="Arial"/>
          <w:szCs w:val="20"/>
        </w:rPr>
        <w:tab/>
      </w:r>
      <w:r w:rsidR="00EA7D71" w:rsidRPr="00F36EF3">
        <w:rPr>
          <w:rFonts w:cs="Arial"/>
          <w:b/>
          <w:szCs w:val="20"/>
        </w:rPr>
        <w:t>File to SD Card:</w:t>
      </w:r>
      <w:r w:rsidR="00EA7D71" w:rsidRPr="00E55D3E">
        <w:rPr>
          <w:rFonts w:cs="Arial"/>
          <w:szCs w:val="20"/>
        </w:rPr>
        <w:t xml:space="preserve"> If the </w:t>
      </w:r>
      <w:r w:rsidR="00D171AA">
        <w:rPr>
          <w:rFonts w:cs="Arial"/>
          <w:szCs w:val="20"/>
        </w:rPr>
        <w:t xml:space="preserve">development board includes an SD card (its board </w:t>
      </w:r>
      <w:r w:rsidR="00D171AA" w:rsidRPr="006B3224">
        <w:rPr>
          <w:rFonts w:cs="Arial"/>
          <w:szCs w:val="20"/>
        </w:rPr>
        <w:t xml:space="preserve">type </w:t>
      </w:r>
      <w:r w:rsidR="00D171AA">
        <w:rPr>
          <w:rFonts w:cs="Arial"/>
          <w:szCs w:val="20"/>
        </w:rPr>
        <w:t>has</w:t>
      </w:r>
      <w:r w:rsidR="00D171AA" w:rsidRPr="006B3224">
        <w:rPr>
          <w:rFonts w:cs="Arial"/>
          <w:szCs w:val="20"/>
        </w:rPr>
        <w:t xml:space="preserve"> SDLOAD or SDXMMC in </w:t>
      </w:r>
      <w:r w:rsidR="00D171AA">
        <w:rPr>
          <w:rFonts w:cs="Arial"/>
          <w:szCs w:val="20"/>
        </w:rPr>
        <w:t>its</w:t>
      </w:r>
      <w:r w:rsidR="00D171AA" w:rsidRPr="006B3224">
        <w:rPr>
          <w:rFonts w:cs="Arial"/>
          <w:szCs w:val="20"/>
        </w:rPr>
        <w:t xml:space="preserve"> name</w:t>
      </w:r>
      <w:r w:rsidR="00D171AA">
        <w:rPr>
          <w:rFonts w:cs="Arial"/>
          <w:szCs w:val="20"/>
        </w:rPr>
        <w:t>)</w:t>
      </w:r>
      <w:r w:rsidR="00EA7D71" w:rsidRPr="00E55D3E">
        <w:rPr>
          <w:rFonts w:cs="Arial"/>
          <w:szCs w:val="20"/>
        </w:rPr>
        <w:t xml:space="preserve">, this button can be used to send any file to the SD Card. </w:t>
      </w:r>
    </w:p>
    <w:p w:rsidR="00EA7D71" w:rsidRPr="006B3224"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34B45D09" wp14:editId="0661FBAA">
            <wp:extent cx="225425" cy="225425"/>
            <wp:effectExtent l="0" t="0" r="3175" b="3175"/>
            <wp:docPr id="1696" name="Picture 52" descr="Description: Description: Description: Description: Description: Description: Description: index__fil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Description: Description: Description: Description: index__files\consol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A31005">
        <w:rPr>
          <w:rFonts w:cs="Arial"/>
          <w:b/>
          <w:szCs w:val="20"/>
        </w:rPr>
        <w:t>Open</w:t>
      </w:r>
      <w:r w:rsidR="00B94741" w:rsidRPr="00F36EF3">
        <w:rPr>
          <w:rFonts w:cs="Arial"/>
          <w:b/>
          <w:szCs w:val="20"/>
        </w:rPr>
        <w:t xml:space="preserve"> </w:t>
      </w:r>
      <w:r w:rsidR="00EA7D71" w:rsidRPr="00F36EF3">
        <w:rPr>
          <w:rFonts w:cs="Arial"/>
          <w:b/>
          <w:szCs w:val="20"/>
        </w:rPr>
        <w:t>Terminal:</w:t>
      </w:r>
      <w:r w:rsidR="00EA7D71" w:rsidRPr="006B3224">
        <w:rPr>
          <w:rFonts w:cs="Arial"/>
          <w:szCs w:val="20"/>
        </w:rPr>
        <w:t xml:space="preserve"> </w:t>
      </w:r>
      <w:r w:rsidR="00B94741">
        <w:rPr>
          <w:rFonts w:cs="Arial"/>
          <w:szCs w:val="20"/>
        </w:rPr>
        <w:t>Toggle the display of the SimpleIDE Terminal</w:t>
      </w:r>
      <w:r w:rsidR="00EA7D71" w:rsidRPr="006B3224">
        <w:rPr>
          <w:rFonts w:cs="Arial"/>
          <w:szCs w:val="20"/>
        </w:rPr>
        <w:t xml:space="preserve">. Press to show and connect </w:t>
      </w:r>
      <w:r w:rsidR="00DA532F">
        <w:rPr>
          <w:rFonts w:cs="Arial"/>
          <w:szCs w:val="20"/>
        </w:rPr>
        <w:t xml:space="preserve">the </w:t>
      </w:r>
      <w:r w:rsidR="00EA7D71" w:rsidRPr="006B3224">
        <w:rPr>
          <w:rFonts w:cs="Arial"/>
          <w:szCs w:val="20"/>
        </w:rPr>
        <w:t xml:space="preserve">terminal window to the selected port. If pressed </w:t>
      </w:r>
      <w:r w:rsidR="00EA7D71" w:rsidRPr="00F36EF3">
        <w:rPr>
          <w:rFonts w:cs="Arial"/>
          <w:szCs w:val="20"/>
        </w:rPr>
        <w:t>(</w:t>
      </w:r>
      <w:r w:rsidR="00DA532F" w:rsidRPr="00F36EF3">
        <w:rPr>
          <w:rFonts w:cs="Arial"/>
          <w:szCs w:val="20"/>
        </w:rPr>
        <w:t xml:space="preserve">dark </w:t>
      </w:r>
      <w:r w:rsidR="00EA7D71" w:rsidRPr="006B3224">
        <w:rPr>
          <w:rFonts w:cs="Arial"/>
          <w:szCs w:val="20"/>
        </w:rPr>
        <w:t>square</w:t>
      </w:r>
      <w:r w:rsidR="00DA532F">
        <w:rPr>
          <w:rFonts w:cs="Arial"/>
          <w:szCs w:val="20"/>
        </w:rPr>
        <w:t xml:space="preserve"> appears</w:t>
      </w:r>
      <w:r w:rsidR="00EA7D71" w:rsidRPr="006B3224">
        <w:rPr>
          <w:rFonts w:cs="Arial"/>
          <w:szCs w:val="20"/>
        </w:rPr>
        <w:t xml:space="preserve"> around the button), the </w:t>
      </w:r>
      <w:r w:rsidR="00B94741">
        <w:rPr>
          <w:rFonts w:cs="Arial"/>
          <w:szCs w:val="20"/>
        </w:rPr>
        <w:lastRenderedPageBreak/>
        <w:t>terminal is visible and connected</w:t>
      </w:r>
      <w:r w:rsidR="00EA7D71" w:rsidRPr="006B3224">
        <w:rPr>
          <w:rFonts w:cs="Arial"/>
          <w:szCs w:val="20"/>
        </w:rPr>
        <w:t xml:space="preserve"> and can be </w:t>
      </w:r>
      <w:r w:rsidR="00B94741">
        <w:rPr>
          <w:rFonts w:cs="Arial"/>
          <w:szCs w:val="20"/>
        </w:rPr>
        <w:t xml:space="preserve">hidden and </w:t>
      </w:r>
      <w:r w:rsidR="00EA7D71" w:rsidRPr="006B3224">
        <w:rPr>
          <w:rFonts w:cs="Arial"/>
          <w:szCs w:val="20"/>
        </w:rPr>
        <w:t>disconnected by pressing the button again.</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4C803937" wp14:editId="6E1FC360">
            <wp:extent cx="225425" cy="225425"/>
            <wp:effectExtent l="0" t="0" r="3175" b="3175"/>
            <wp:docPr id="1695" name="Picture 45" descr="Description: Description: Description: Description: Description: Description: Description: index__file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Description: Description: Description: Description: Description: Description: index__files\rese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Reset Port:</w:t>
      </w:r>
      <w:r w:rsidR="00EA7D71" w:rsidRPr="006B3224">
        <w:rPr>
          <w:rFonts w:cs="Arial"/>
          <w:szCs w:val="20"/>
        </w:rPr>
        <w:t xml:space="preserve"> This red “power switch” button allows resetting</w:t>
      </w:r>
      <w:r w:rsidR="00DA532F">
        <w:rPr>
          <w:rFonts w:cs="Arial"/>
          <w:szCs w:val="20"/>
        </w:rPr>
        <w:t xml:space="preserve"> of</w:t>
      </w:r>
      <w:r w:rsidR="00EA7D71" w:rsidRPr="006B3224">
        <w:rPr>
          <w:rFonts w:cs="Arial"/>
          <w:szCs w:val="20"/>
        </w:rPr>
        <w:t xml:space="preserve"> the board, which causes the Propeller to grab the most recent program image from its EEPROM and start running it.  </w:t>
      </w:r>
    </w:p>
    <w:p w:rsidR="00EA7D71" w:rsidRPr="00402F62" w:rsidRDefault="00EA7D71" w:rsidP="00CA0177">
      <w:pPr>
        <w:pStyle w:val="StyleHeading2CustomColorRGB686868"/>
      </w:pPr>
      <w:bookmarkStart w:id="70" w:name="TOC-Serial-Port-Control"/>
      <w:bookmarkStart w:id="71" w:name="_Toc355094813"/>
      <w:bookmarkStart w:id="72" w:name="_Toc472785735"/>
      <w:bookmarkEnd w:id="70"/>
      <w:r w:rsidRPr="00402F62">
        <w:t>Help Menu</w:t>
      </w:r>
      <w:bookmarkEnd w:id="71"/>
      <w:bookmarkEnd w:id="72"/>
    </w:p>
    <w:p w:rsidR="002C3645" w:rsidRDefault="00EA7D71" w:rsidP="00C7373F">
      <w:pPr>
        <w:pStyle w:val="BodyText"/>
      </w:pPr>
      <w:r w:rsidRPr="00C7373F">
        <w:t xml:space="preserve">This menu provides links to </w:t>
      </w:r>
      <w:r w:rsidR="00F3597E">
        <w:t xml:space="preserve">the documentation for </w:t>
      </w:r>
      <w:r w:rsidRPr="00C7373F">
        <w:t>SimpleIDE</w:t>
      </w:r>
      <w:r w:rsidR="00F3597E">
        <w:t>, Propeller C, and Propeller GCC.</w:t>
      </w:r>
      <w:r w:rsidR="002C3645">
        <w:t xml:space="preserve">  </w:t>
      </w:r>
    </w:p>
    <w:p w:rsidR="002C3645" w:rsidRDefault="002C3645" w:rsidP="00C7373F">
      <w:pPr>
        <w:pStyle w:val="BodyText"/>
        <w:rPr>
          <w:b/>
        </w:rPr>
      </w:pPr>
    </w:p>
    <w:p w:rsidR="00EA7D71" w:rsidRDefault="002C3645" w:rsidP="00C7373F">
      <w:pPr>
        <w:pStyle w:val="BodyText"/>
      </w:pPr>
      <w:r w:rsidRPr="002C3645">
        <w:rPr>
          <w:b/>
        </w:rPr>
        <w:t>TIP:</w:t>
      </w:r>
      <w:r>
        <w:t xml:space="preserve"> In addition to the Help menu resources, there is context-sensitive help in the source editor.  In the source editor, hovering the mouse over a library function name, or over an include statement’s filename, and pressing the F1 key will bring up documentation about that item.</w:t>
      </w:r>
    </w:p>
    <w:p w:rsidR="00C7373F" w:rsidRPr="00C7373F" w:rsidRDefault="00C7373F" w:rsidP="00C7373F">
      <w:pPr>
        <w:pStyle w:val="BodyText"/>
      </w:pPr>
    </w:p>
    <w:p w:rsidR="00EA7D71" w:rsidRPr="00C7373F"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5FDBF69" wp14:editId="72A4CF9F">
            <wp:extent cx="191135" cy="191135"/>
            <wp:effectExtent l="0" t="0" r="0" b="0"/>
            <wp:docPr id="1692" name="Picture 122" descr="C:\propsideworkspace\Forum Alpha\userguide 0.9.x\Icons\Simpl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propsideworkspace\Forum Alpha\userguide 0.9.x\Icons\SimpleManu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 xml:space="preserve">SimpleIDE </w:t>
      </w:r>
      <w:r w:rsidR="001A113B">
        <w:rPr>
          <w:rFonts w:cs="Arial"/>
          <w:b/>
          <w:szCs w:val="20"/>
        </w:rPr>
        <w:t>User Guide</w:t>
      </w:r>
      <w:r w:rsidR="00EA7D71" w:rsidRPr="00F36EF3">
        <w:rPr>
          <w:rFonts w:cs="Arial"/>
          <w:b/>
          <w:szCs w:val="20"/>
        </w:rPr>
        <w:t xml:space="preserve"> (PDF):</w:t>
      </w:r>
      <w:r w:rsidR="00EA7D71" w:rsidRPr="00C7373F">
        <w:rPr>
          <w:rFonts w:cs="Arial"/>
          <w:szCs w:val="20"/>
        </w:rPr>
        <w:t xml:space="preserve"> Opens this document.</w:t>
      </w:r>
    </w:p>
    <w:p w:rsidR="00EA7D71" w:rsidRPr="00C7373F"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D5DC33E" wp14:editId="6117C856">
            <wp:extent cx="191135" cy="191135"/>
            <wp:effectExtent l="0" t="0" r="0" b="0"/>
            <wp:docPr id="1691" name="Picture 123" descr="C:\propsideworkspace\Forum Alpha\userguide 0.9.x\Icons\C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propsideworkspace\Forum Alpha\userguide 0.9.x\Icons\CTutorial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Propeller C Tutorials (Online):</w:t>
      </w:r>
      <w:r w:rsidR="00EA7D71" w:rsidRPr="00C7373F">
        <w:rPr>
          <w:rFonts w:cs="Arial"/>
          <w:szCs w:val="20"/>
        </w:rPr>
        <w:t xml:space="preserve"> Opens</w:t>
      </w:r>
      <w:r w:rsidR="002F32B1">
        <w:rPr>
          <w:rFonts w:cs="Arial"/>
          <w:szCs w:val="20"/>
        </w:rPr>
        <w:t xml:space="preserve"> </w:t>
      </w:r>
      <w:hyperlink r:id="rId73" w:history="1">
        <w:r w:rsidR="002F32B1" w:rsidRPr="001E18F8">
          <w:rPr>
            <w:rStyle w:val="Hyperlink"/>
            <w:rFonts w:cs="Arial"/>
            <w:szCs w:val="20"/>
          </w:rPr>
          <w:t>http://learn.parallax.com/propeller-c-tutorials</w:t>
        </w:r>
      </w:hyperlink>
      <w:r w:rsidR="00EA7D71" w:rsidRPr="00C7373F">
        <w:rPr>
          <w:rFonts w:cs="Arial"/>
          <w:szCs w:val="20"/>
        </w:rPr>
        <w:t>.</w:t>
      </w:r>
    </w:p>
    <w:p w:rsidR="00DB2F9B" w:rsidRPr="00C7373F" w:rsidRDefault="00F36EF3" w:rsidP="00F36EF3">
      <w:pPr>
        <w:pStyle w:val="BodyText"/>
        <w:spacing w:after="240"/>
        <w:ind w:left="630" w:hanging="630"/>
        <w:rPr>
          <w:rFonts w:cs="Arial"/>
          <w:szCs w:val="20"/>
        </w:rPr>
      </w:pPr>
      <w:r>
        <w:rPr>
          <w:rFonts w:cs="Arial"/>
          <w:szCs w:val="20"/>
        </w:rPr>
        <w:t xml:space="preserve"> </w:t>
      </w:r>
      <w:r w:rsidR="00DB2F9B" w:rsidRPr="00DB3688">
        <w:rPr>
          <w:rFonts w:cs="Arial"/>
          <w:noProof/>
          <w:szCs w:val="20"/>
        </w:rPr>
        <w:drawing>
          <wp:inline distT="0" distB="0" distL="0" distR="0" wp14:anchorId="484FE25A" wp14:editId="3BAB7255">
            <wp:extent cx="190527" cy="200053"/>
            <wp:effectExtent l="0" t="0" r="0" b="9525"/>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Library.PNG"/>
                    <pic:cNvPicPr/>
                  </pic:nvPicPr>
                  <pic:blipFill>
                    <a:blip r:embed="rId74">
                      <a:extLst>
                        <a:ext uri="{28A0092B-C50C-407E-A947-70E740481C1C}">
                          <a14:useLocalDpi xmlns:a14="http://schemas.microsoft.com/office/drawing/2010/main" val="0"/>
                        </a:ext>
                      </a:extLst>
                    </a:blip>
                    <a:stretch>
                      <a:fillRect/>
                    </a:stretch>
                  </pic:blipFill>
                  <pic:spPr>
                    <a:xfrm>
                      <a:off x="0" y="0"/>
                      <a:ext cx="190527" cy="200053"/>
                    </a:xfrm>
                    <a:prstGeom prst="rect">
                      <a:avLst/>
                    </a:prstGeom>
                  </pic:spPr>
                </pic:pic>
              </a:graphicData>
            </a:graphic>
          </wp:inline>
        </w:drawing>
      </w:r>
      <w:r>
        <w:rPr>
          <w:rFonts w:cs="Arial"/>
          <w:szCs w:val="20"/>
        </w:rPr>
        <w:tab/>
      </w:r>
      <w:r w:rsidR="00DB2F9B" w:rsidRPr="00F36EF3">
        <w:rPr>
          <w:rFonts w:cs="Arial"/>
          <w:b/>
          <w:szCs w:val="20"/>
        </w:rPr>
        <w:t>Simple Library Reference:</w:t>
      </w:r>
      <w:r w:rsidR="00DB2F9B" w:rsidRPr="00C7373F">
        <w:rPr>
          <w:rFonts w:cs="Arial"/>
          <w:szCs w:val="20"/>
        </w:rPr>
        <w:t xml:space="preserve"> Opens </w:t>
      </w:r>
      <w:r w:rsidR="00F3597E" w:rsidRPr="00F36EF3">
        <w:rPr>
          <w:rFonts w:cs="Arial"/>
          <w:szCs w:val="20"/>
        </w:rPr>
        <w:t>the Simple Library documentation</w:t>
      </w:r>
      <w:r w:rsidR="00DB2F9B" w:rsidRPr="00F36EF3">
        <w:rPr>
          <w:rFonts w:cs="Arial"/>
          <w:szCs w:val="20"/>
        </w:rPr>
        <w:t>.</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3B55FAD1" wp14:editId="6C83FB24">
            <wp:extent cx="191135" cy="191135"/>
            <wp:effectExtent l="0" t="0" r="0" b="0"/>
            <wp:docPr id="1690" name="Picture 124" descr="C:\propsideworkspace\Forum Alpha\userguide 0.9.x\Icon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propsideworkspace\Forum Alpha\userguide 0.9.x\Icons\Referenc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PropGCC Reference (Online):</w:t>
      </w:r>
      <w:r w:rsidR="00EA7D71" w:rsidRPr="00C7373F">
        <w:rPr>
          <w:rFonts w:cs="Arial"/>
          <w:szCs w:val="20"/>
        </w:rPr>
        <w:t xml:space="preserve"> Opens</w:t>
      </w:r>
      <w:r w:rsidR="002F32B1">
        <w:rPr>
          <w:rFonts w:cs="Arial"/>
          <w:szCs w:val="20"/>
        </w:rPr>
        <w:t xml:space="preserve"> </w:t>
      </w:r>
      <w:hyperlink r:id="rId76" w:history="1">
        <w:r w:rsidR="002F32B1" w:rsidRPr="001E18F8">
          <w:rPr>
            <w:rStyle w:val="Hyperlink"/>
            <w:rFonts w:cs="Arial"/>
            <w:szCs w:val="20"/>
          </w:rPr>
          <w:t>http://www.parallax.com/propeller-gcc</w:t>
        </w:r>
      </w:hyperlink>
      <w:r w:rsidR="000575BE">
        <w:rPr>
          <w:rFonts w:cs="Arial"/>
          <w:szCs w:val="20"/>
        </w:rPr>
        <w:t>.</w:t>
      </w:r>
    </w:p>
    <w:p w:rsidR="001A113B" w:rsidRPr="00C7373F" w:rsidRDefault="001A113B" w:rsidP="001A113B">
      <w:pPr>
        <w:pStyle w:val="BodyText"/>
        <w:spacing w:after="240"/>
        <w:ind w:left="630" w:hanging="630"/>
        <w:rPr>
          <w:rFonts w:cs="Arial"/>
          <w:szCs w:val="20"/>
        </w:rPr>
      </w:pPr>
      <w:r>
        <w:rPr>
          <w:rFonts w:cs="Arial"/>
          <w:szCs w:val="20"/>
        </w:rPr>
        <w:t xml:space="preserve"> </w:t>
      </w:r>
      <w:r w:rsidR="00AD2C20">
        <w:rPr>
          <w:noProof/>
        </w:rPr>
        <w:drawing>
          <wp:inline distT="0" distB="0" distL="0" distR="0" wp14:anchorId="73856A22" wp14:editId="60459D79">
            <wp:extent cx="228600" cy="22860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28600" cy="228600"/>
                    </a:xfrm>
                    <a:prstGeom prst="rect">
                      <a:avLst/>
                    </a:prstGeom>
                  </pic:spPr>
                </pic:pic>
              </a:graphicData>
            </a:graphic>
          </wp:inline>
        </w:drawing>
      </w:r>
      <w:r>
        <w:rPr>
          <w:rFonts w:cs="Arial"/>
          <w:szCs w:val="20"/>
        </w:rPr>
        <w:tab/>
      </w:r>
      <w:r>
        <w:rPr>
          <w:rFonts w:cs="Arial"/>
          <w:b/>
          <w:szCs w:val="20"/>
        </w:rPr>
        <w:t>Build Error Rescue</w:t>
      </w:r>
      <w:r w:rsidRPr="00F36EF3">
        <w:rPr>
          <w:rFonts w:cs="Arial"/>
          <w:b/>
          <w:szCs w:val="20"/>
        </w:rPr>
        <w:t>:</w:t>
      </w:r>
      <w:r w:rsidRPr="00C7373F">
        <w:rPr>
          <w:rFonts w:cs="Arial"/>
          <w:szCs w:val="20"/>
        </w:rPr>
        <w:t xml:space="preserve"> </w:t>
      </w:r>
      <w:r>
        <w:rPr>
          <w:rFonts w:cs="Arial"/>
          <w:szCs w:val="20"/>
        </w:rPr>
        <w:t>Opens the contents of the Build Status pane into a dialog where it can be easily copied and shared with others (such as with Propeller Forum members) who can help resolve project build errors.</w:t>
      </w:r>
    </w:p>
    <w:p w:rsidR="00EA7D71" w:rsidRPr="00C7373F"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116C05AB" wp14:editId="78223933">
            <wp:extent cx="210312" cy="210312"/>
            <wp:effectExtent l="0" t="0" r="0" b="0"/>
            <wp:docPr id="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Pr>
          <w:rFonts w:cs="Arial"/>
          <w:szCs w:val="20"/>
        </w:rPr>
        <w:tab/>
      </w:r>
      <w:r w:rsidR="00EA7D71" w:rsidRPr="00F36EF3">
        <w:rPr>
          <w:rFonts w:cs="Arial"/>
          <w:b/>
          <w:szCs w:val="20"/>
        </w:rPr>
        <w:t>About:</w:t>
      </w:r>
      <w:r w:rsidR="00EA7D71" w:rsidRPr="00C7373F">
        <w:rPr>
          <w:rFonts w:cs="Arial"/>
          <w:szCs w:val="20"/>
        </w:rPr>
        <w:t xml:space="preserve"> Shows the </w:t>
      </w:r>
      <w:proofErr w:type="gramStart"/>
      <w:r w:rsidR="00DD04E6">
        <w:rPr>
          <w:rFonts w:cs="Arial"/>
          <w:szCs w:val="20"/>
        </w:rPr>
        <w:t>A</w:t>
      </w:r>
      <w:r w:rsidR="00F3597E">
        <w:rPr>
          <w:rFonts w:cs="Arial"/>
          <w:szCs w:val="20"/>
        </w:rPr>
        <w:t>bout</w:t>
      </w:r>
      <w:proofErr w:type="gramEnd"/>
      <w:r w:rsidR="00F3597E" w:rsidRPr="00C7373F">
        <w:rPr>
          <w:rFonts w:cs="Arial"/>
          <w:szCs w:val="20"/>
        </w:rPr>
        <w:t xml:space="preserve"> </w:t>
      </w:r>
      <w:r w:rsidR="00F3597E">
        <w:rPr>
          <w:rFonts w:cs="Arial"/>
          <w:szCs w:val="20"/>
        </w:rPr>
        <w:t>window</w:t>
      </w:r>
      <w:r w:rsidR="00211E54">
        <w:rPr>
          <w:rFonts w:cs="Arial"/>
          <w:szCs w:val="20"/>
        </w:rPr>
        <w:t xml:space="preserve"> with details about</w:t>
      </w:r>
      <w:r w:rsidR="00EA7D71" w:rsidRPr="00C7373F">
        <w:rPr>
          <w:rFonts w:cs="Arial"/>
          <w:szCs w:val="20"/>
        </w:rPr>
        <w:t xml:space="preserve"> SimpleIDE.</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3C878238" wp14:editId="359B82F9">
            <wp:extent cx="210312" cy="210312"/>
            <wp:effectExtent l="0" t="0" r="0" b="0"/>
            <wp:docPr id="1688" name="Picture 95" descr="https://mail-attachment.googleusercontent.com/attachment/u/0/?saduie=AG9B_P8RjGrdt7ujUbCtQlTSpx11&amp;attid=0.14&amp;disp=emb&amp;view=att&amp;th=13c7467621d50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il-attachment.googleusercontent.com/attachment/u/0/?saduie=AG9B_P8RjGrdt7ujUbCtQlTSpx11&amp;attid=0.14&amp;disp=emb&amp;view=att&amp;th=13c7467621d50b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Pr>
          <w:rFonts w:cs="Arial"/>
          <w:szCs w:val="20"/>
        </w:rPr>
        <w:tab/>
      </w:r>
      <w:r w:rsidR="00EA7D71" w:rsidRPr="00F36EF3">
        <w:rPr>
          <w:rFonts w:cs="Arial"/>
          <w:b/>
          <w:szCs w:val="20"/>
        </w:rPr>
        <w:t>Credits:</w:t>
      </w:r>
      <w:r w:rsidR="00EA7D71" w:rsidRPr="00C7373F">
        <w:rPr>
          <w:rFonts w:cs="Arial"/>
          <w:szCs w:val="20"/>
        </w:rPr>
        <w:t xml:space="preserve"> Shows links to third-party information and translation credits. License texts are distributed with the SimpleIDE package. Translations are greatly appreciated.</w:t>
      </w:r>
    </w:p>
    <w:p w:rsidR="00EA7D71" w:rsidRPr="00C7373F" w:rsidRDefault="00EA7D71" w:rsidP="00D87580">
      <w:pPr>
        <w:pStyle w:val="StyleHeading2CustomColorRGB686868"/>
      </w:pPr>
      <w:bookmarkStart w:id="73" w:name="_Toc355094814"/>
      <w:bookmarkStart w:id="74" w:name="_Toc472785736"/>
      <w:r w:rsidRPr="00402F62">
        <w:t>Button Bar</w:t>
      </w:r>
      <w:bookmarkEnd w:id="73"/>
      <w:bookmarkEnd w:id="74"/>
    </w:p>
    <w:p w:rsidR="00EA7D71" w:rsidRPr="00C7373F" w:rsidRDefault="00EA7D71" w:rsidP="00C7373F">
      <w:pPr>
        <w:pStyle w:val="BodyText"/>
      </w:pPr>
      <w:r w:rsidRPr="00C7373F">
        <w:t>The button bar has buttons for the most frequently used menu items.</w:t>
      </w:r>
      <w:r w:rsidR="00D87580">
        <w:t xml:space="preserve">  Point and hover the mouse over each button to see the function it will activate</w:t>
      </w:r>
      <w:r w:rsidR="00DD04E6">
        <w:t xml:space="preserve"> when pressed</w:t>
      </w:r>
      <w:r w:rsidR="00D87580">
        <w:t>.</w:t>
      </w:r>
      <w:r w:rsidRPr="00C7373F">
        <w:t xml:space="preserve">  </w:t>
      </w:r>
      <w:r w:rsidR="00211E54">
        <w:t xml:space="preserve">NOTE: The button selection will be different if using the advanced Project View mode; not recommended for beginners.  See the </w:t>
      </w:r>
      <w:r w:rsidR="00211E54">
        <w:fldChar w:fldCharType="begin"/>
      </w:r>
      <w:r w:rsidR="00211E54">
        <w:instrText xml:space="preserve"> REF TOC_Project_View \h </w:instrText>
      </w:r>
      <w:r w:rsidR="00211E54">
        <w:fldChar w:fldCharType="separate"/>
      </w:r>
      <w:r w:rsidR="00EE5F28">
        <w:t>Project View</w:t>
      </w:r>
      <w:r w:rsidR="00211E54">
        <w:fldChar w:fldCharType="end"/>
      </w:r>
      <w:r w:rsidR="00211E54">
        <w:t xml:space="preserve"> section on page </w:t>
      </w:r>
      <w:r w:rsidR="00211E54">
        <w:fldChar w:fldCharType="begin"/>
      </w:r>
      <w:r w:rsidR="00211E54">
        <w:instrText xml:space="preserve"> PAGEREF TOC_Project_View \h </w:instrText>
      </w:r>
      <w:r w:rsidR="00211E54">
        <w:fldChar w:fldCharType="separate"/>
      </w:r>
      <w:r w:rsidR="00EE5F28">
        <w:rPr>
          <w:noProof/>
        </w:rPr>
        <w:t>14</w:t>
      </w:r>
      <w:r w:rsidR="00211E54">
        <w:fldChar w:fldCharType="end"/>
      </w:r>
      <w:r w:rsidR="00211E54">
        <w:t>.</w:t>
      </w:r>
    </w:p>
    <w:p w:rsidR="00EA7D71" w:rsidRPr="00C7373F" w:rsidRDefault="00EA7D71" w:rsidP="00C7373F">
      <w:pPr>
        <w:pStyle w:val="BodyText"/>
      </w:pPr>
    </w:p>
    <w:p w:rsidR="00EA7D71" w:rsidRPr="00C7373F" w:rsidRDefault="00211E54" w:rsidP="00C7373F">
      <w:pPr>
        <w:pStyle w:val="BodyText"/>
      </w:pPr>
      <w:r>
        <w:rPr>
          <w:noProof/>
        </w:rPr>
        <w:drawing>
          <wp:inline distT="0" distB="0" distL="0" distR="0" wp14:anchorId="6D53F8CB" wp14:editId="44D9C153">
            <wp:extent cx="5318150" cy="209140"/>
            <wp:effectExtent l="0" t="0" r="0" b="635"/>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8799" cy="212705"/>
                    </a:xfrm>
                    <a:prstGeom prst="rect">
                      <a:avLst/>
                    </a:prstGeom>
                  </pic:spPr>
                </pic:pic>
              </a:graphicData>
            </a:graphic>
          </wp:inline>
        </w:drawing>
      </w:r>
    </w:p>
    <w:p w:rsidR="00EA7D71" w:rsidRPr="00C7373F" w:rsidRDefault="00EA7D71" w:rsidP="00C7373F">
      <w:pPr>
        <w:pStyle w:val="BodyText"/>
      </w:pPr>
    </w:p>
    <w:p w:rsidR="00C7373F" w:rsidRDefault="00EA7D71" w:rsidP="00D87580">
      <w:pPr>
        <w:pStyle w:val="BodyText"/>
      </w:pPr>
      <w:r w:rsidRPr="00C7373F">
        <w:t>To add additional butt</w:t>
      </w:r>
      <w:r w:rsidR="00392750">
        <w:t xml:space="preserve">ons to Simple View’s button bar, </w:t>
      </w:r>
      <w:r w:rsidRPr="00C7373F">
        <w:t xml:space="preserve">simply right-click the button bar and select a button group to add. </w:t>
      </w:r>
      <w:r w:rsidR="00392750">
        <w:t>The change will last until the window is closed.</w:t>
      </w:r>
    </w:p>
    <w:p w:rsidR="00A31005" w:rsidRPr="00D87580" w:rsidRDefault="00D87580" w:rsidP="00D87580">
      <w:pPr>
        <w:pStyle w:val="Heading3"/>
      </w:pPr>
      <w:bookmarkStart w:id="75" w:name="_Toc472785737"/>
      <w:bookmarkStart w:id="76" w:name="_Toc355094815"/>
      <w:r>
        <w:t xml:space="preserve">Port </w:t>
      </w:r>
      <w:r w:rsidR="00A31005" w:rsidRPr="00402F62">
        <w:t>Dropdown</w:t>
      </w:r>
      <w:bookmarkEnd w:id="75"/>
    </w:p>
    <w:p w:rsidR="00AA3C02" w:rsidRDefault="00A31005" w:rsidP="00A31005">
      <w:pPr>
        <w:pStyle w:val="BodyText"/>
      </w:pPr>
      <w:r>
        <w:t xml:space="preserve">The </w:t>
      </w:r>
      <w:r w:rsidR="00D87580">
        <w:t xml:space="preserve">rectangular port </w:t>
      </w:r>
      <w:r w:rsidRPr="00371D0D">
        <w:t xml:space="preserve">dropdown </w:t>
      </w:r>
      <w:r>
        <w:t xml:space="preserve">field </w:t>
      </w:r>
      <w:r w:rsidR="00D87580">
        <w:t>on the right side of the button bar allows selection of the desired Propeller communication port.  The list always shows the available ports whether or not there are any Propellers connected to the computer.  When a USB-based Propeller development device is connected, this port field will automatically open to display the new selected port.</w:t>
      </w:r>
      <w:r w:rsidR="00960187">
        <w:t xml:space="preserve">  </w:t>
      </w:r>
    </w:p>
    <w:p w:rsidR="00AA3C02" w:rsidRDefault="00AA3C02" w:rsidP="00A31005">
      <w:pPr>
        <w:pStyle w:val="BodyText"/>
      </w:pPr>
    </w:p>
    <w:p w:rsidR="00067D1F" w:rsidRDefault="00960187" w:rsidP="00AA3C02">
      <w:pPr>
        <w:pStyle w:val="BodyText"/>
        <w:rPr>
          <w:rFonts w:ascii="Arial" w:hAnsi="Arial" w:cs="Arial"/>
          <w:b/>
          <w:bCs w:val="0"/>
          <w:color w:val="365F91" w:themeColor="accent1" w:themeShade="BF"/>
          <w:sz w:val="28"/>
        </w:rPr>
      </w:pPr>
      <w:r>
        <w:lastRenderedPageBreak/>
        <w:t>To select a Wi-Fi-based port, select the port dropdown field to see the current list of available ports and select the desired one.</w:t>
      </w:r>
      <w:r w:rsidR="00AA3C02">
        <w:t xml:space="preserve">  For proper operation, the Wi-Fi-based development board must have a 5 MHz crystal installed.</w:t>
      </w:r>
    </w:p>
    <w:p w:rsidR="00EA7D71" w:rsidRPr="00402F62" w:rsidRDefault="00EA7D71" w:rsidP="00CA0177">
      <w:pPr>
        <w:pStyle w:val="StyleHeading2CustomColorRGB686868"/>
      </w:pPr>
      <w:bookmarkStart w:id="77" w:name="_Toc472785738"/>
      <w:r w:rsidRPr="00402F62">
        <w:t>Status Bar</w:t>
      </w:r>
      <w:bookmarkEnd w:id="76"/>
      <w:bookmarkEnd w:id="77"/>
    </w:p>
    <w:p w:rsidR="00392750" w:rsidRDefault="00392750" w:rsidP="00C7373F">
      <w:pPr>
        <w:pStyle w:val="BodyText"/>
      </w:pPr>
      <w:r>
        <w:t xml:space="preserve">The Status Bar shows </w:t>
      </w:r>
      <w:r w:rsidR="00EA7D71" w:rsidRPr="00C7373F">
        <w:t>status information</w:t>
      </w:r>
      <w:r w:rsidR="000575BE">
        <w:t xml:space="preserve"> like</w:t>
      </w:r>
      <w:r w:rsidR="00EA7D71" w:rsidRPr="00C7373F">
        <w:t xml:space="preserve"> </w:t>
      </w:r>
      <w:r>
        <w:t xml:space="preserve">code size, </w:t>
      </w:r>
      <w:r w:rsidR="00EA7D71" w:rsidRPr="00C7373F">
        <w:t>program build</w:t>
      </w:r>
      <w:r>
        <w:t xml:space="preserve">, and load progress.  </w:t>
      </w:r>
    </w:p>
    <w:p w:rsidR="00705852" w:rsidRDefault="00705852" w:rsidP="00C7373F">
      <w:pPr>
        <w:pStyle w:val="BodyText"/>
      </w:pPr>
    </w:p>
    <w:p w:rsidR="00EA7D71" w:rsidRPr="00C7373F" w:rsidRDefault="00D55384" w:rsidP="00C7373F">
      <w:pPr>
        <w:pStyle w:val="BodyText"/>
      </w:pPr>
      <w:r>
        <w:rPr>
          <w:noProof/>
        </w:rPr>
        <w:drawing>
          <wp:inline distT="0" distB="0" distL="0" distR="0" wp14:anchorId="51EBF720" wp14:editId="64747811">
            <wp:extent cx="5672138" cy="326802"/>
            <wp:effectExtent l="0" t="0" r="0" b="0"/>
            <wp:docPr id="168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81">
                      <a:extLst>
                        <a:ext uri="{28A0092B-C50C-407E-A947-70E740481C1C}">
                          <a14:useLocalDpi xmlns:a14="http://schemas.microsoft.com/office/drawing/2010/main" val="0"/>
                        </a:ext>
                      </a:extLst>
                    </a:blip>
                    <a:srcRect l="833" t="4189"/>
                    <a:stretch/>
                  </pic:blipFill>
                  <pic:spPr bwMode="auto">
                    <a:xfrm>
                      <a:off x="0" y="0"/>
                      <a:ext cx="5670563" cy="326711"/>
                    </a:xfrm>
                    <a:prstGeom prst="rect">
                      <a:avLst/>
                    </a:prstGeom>
                    <a:noFill/>
                    <a:ln>
                      <a:noFill/>
                    </a:ln>
                    <a:extLst>
                      <a:ext uri="{53640926-AAD7-44D8-BBD7-CCE9431645EC}">
                        <a14:shadowObscured xmlns:a14="http://schemas.microsoft.com/office/drawing/2010/main"/>
                      </a:ext>
                    </a:extLst>
                  </pic:spPr>
                </pic:pic>
              </a:graphicData>
            </a:graphic>
          </wp:inline>
        </w:drawing>
      </w:r>
    </w:p>
    <w:p w:rsidR="00392750" w:rsidRDefault="00392750" w:rsidP="00392750">
      <w:pPr>
        <w:pStyle w:val="BodyText"/>
      </w:pPr>
    </w:p>
    <w:p w:rsidR="00392750" w:rsidRPr="00C7373F" w:rsidRDefault="008725A6" w:rsidP="00392750">
      <w:pPr>
        <w:pStyle w:val="BodyText"/>
      </w:pPr>
      <w:r>
        <w:t xml:space="preserve">If the </w:t>
      </w:r>
      <w:r w:rsidR="00392750" w:rsidRPr="00C7373F">
        <w:t>Show/Hide Project Manager and Show/Hide Build status</w:t>
      </w:r>
      <w:r>
        <w:t xml:space="preserve"> buttons are visible, clicking them will toggle the corresponding pane in the workspace area above the status bar.</w:t>
      </w:r>
    </w:p>
    <w:p w:rsidR="00EA7D71" w:rsidRPr="00C7373F" w:rsidRDefault="00EA7D71" w:rsidP="00C7373F">
      <w:pPr>
        <w:pStyle w:val="BodyText"/>
      </w:pPr>
    </w:p>
    <w:p w:rsidR="00392750" w:rsidRPr="00C7373F" w:rsidRDefault="008725A6" w:rsidP="008725A6">
      <w:pPr>
        <w:pStyle w:val="BodyText"/>
      </w:pPr>
      <w:r>
        <w:t xml:space="preserve">The “Code Size…” notification indicates </w:t>
      </w:r>
      <w:r w:rsidR="00392750" w:rsidRPr="00C7373F">
        <w:t>the program image size</w:t>
      </w:r>
      <w:r>
        <w:t>; (program + RAM size in parentheses).</w:t>
      </w:r>
    </w:p>
    <w:p w:rsidR="00EA7D71" w:rsidRPr="00C7373F" w:rsidRDefault="00EA7D71" w:rsidP="00C7373F">
      <w:pPr>
        <w:pStyle w:val="BodyText"/>
      </w:pPr>
    </w:p>
    <w:p w:rsidR="00392750" w:rsidRDefault="008725A6" w:rsidP="00392750">
      <w:pPr>
        <w:pStyle w:val="BodyText"/>
      </w:pPr>
      <w:r>
        <w:t xml:space="preserve">The “Building…” notification indicates build and </w:t>
      </w:r>
      <w:proofErr w:type="gramStart"/>
      <w:r>
        <w:t>download</w:t>
      </w:r>
      <w:proofErr w:type="gramEnd"/>
      <w:r>
        <w:t xml:space="preserve"> status</w:t>
      </w:r>
      <w:r w:rsidR="000575BE">
        <w:t>.</w:t>
      </w:r>
      <w:r w:rsidR="00392750">
        <w:t xml:space="preserve"> </w:t>
      </w:r>
      <w:r w:rsidR="00BC521B">
        <w:t>A g</w:t>
      </w:r>
      <w:r w:rsidR="00392750">
        <w:t xml:space="preserve">reen </w:t>
      </w:r>
      <w:r w:rsidR="00BC521B">
        <w:t>background indicates</w:t>
      </w:r>
      <w:r w:rsidR="00392750">
        <w:t xml:space="preserve"> a successful operation</w:t>
      </w:r>
      <w:r w:rsidR="000575BE">
        <w:t>;</w:t>
      </w:r>
      <w:r w:rsidR="00392750">
        <w:t xml:space="preserve"> </w:t>
      </w:r>
      <w:r w:rsidR="000575BE">
        <w:t>a</w:t>
      </w:r>
      <w:r w:rsidR="00BC521B">
        <w:t xml:space="preserve"> r</w:t>
      </w:r>
      <w:r w:rsidR="00392750">
        <w:t xml:space="preserve">ed </w:t>
      </w:r>
      <w:r w:rsidR="00BC521B">
        <w:t xml:space="preserve">background </w:t>
      </w:r>
      <w:r>
        <w:t xml:space="preserve">indicates </w:t>
      </w:r>
      <w:r w:rsidR="00392750">
        <w:t xml:space="preserve">failure.  </w:t>
      </w:r>
      <w:r>
        <w:t>T</w:t>
      </w:r>
      <w:r w:rsidR="00392750">
        <w:t>he Build Status</w:t>
      </w:r>
      <w:r w:rsidR="00BC521B">
        <w:t xml:space="preserve"> pane</w:t>
      </w:r>
      <w:r w:rsidR="00392750">
        <w:t xml:space="preserve"> automatically </w:t>
      </w:r>
      <w:r w:rsidR="00BC521B">
        <w:t>open</w:t>
      </w:r>
      <w:r>
        <w:t>s, as needed</w:t>
      </w:r>
      <w:r w:rsidR="00392750">
        <w:t>.</w:t>
      </w:r>
    </w:p>
    <w:p w:rsidR="00EA7D71" w:rsidRPr="00C7373F" w:rsidRDefault="00EA7D71" w:rsidP="00C7373F">
      <w:pPr>
        <w:pStyle w:val="BodyText"/>
      </w:pPr>
    </w:p>
    <w:p w:rsidR="00C64132" w:rsidRDefault="008725A6" w:rsidP="008725A6">
      <w:pPr>
        <w:pStyle w:val="BodyText"/>
        <w:rPr>
          <w:rFonts w:ascii="Arial" w:hAnsi="Arial" w:cs="Arial"/>
          <w:b/>
          <w:color w:val="365F91" w:themeColor="accent1" w:themeShade="BF"/>
          <w:sz w:val="28"/>
        </w:rPr>
      </w:pPr>
      <w:r>
        <w:t>The download status appears as a progress bar and percentage complete indication at the right side of the status bar</w:t>
      </w:r>
      <w:bookmarkStart w:id="78" w:name="_Toc355094816"/>
      <w:r>
        <w:t>.</w:t>
      </w:r>
    </w:p>
    <w:p w:rsidR="00EA7D71" w:rsidRPr="00402F62" w:rsidRDefault="00EA7D71" w:rsidP="00CA0177">
      <w:pPr>
        <w:pStyle w:val="StyleHeading2CustomColorRGB686868"/>
      </w:pPr>
      <w:bookmarkStart w:id="79" w:name="_Toc472785739"/>
      <w:r w:rsidRPr="00402F62">
        <w:t>Build Status</w:t>
      </w:r>
      <w:bookmarkEnd w:id="78"/>
      <w:bookmarkEnd w:id="79"/>
    </w:p>
    <w:p w:rsidR="00547C66" w:rsidRDefault="00F568F0" w:rsidP="00C7373F">
      <w:pPr>
        <w:pStyle w:val="BodyText"/>
      </w:pPr>
      <w:r>
        <w:rPr>
          <w:noProof/>
        </w:rPr>
        <w:drawing>
          <wp:anchor distT="0" distB="0" distL="114300" distR="114300" simplePos="0" relativeHeight="251687424" behindDoc="1" locked="0" layoutInCell="1" allowOverlap="1" wp14:anchorId="7E6F820F" wp14:editId="16DD7B14">
            <wp:simplePos x="0" y="0"/>
            <wp:positionH relativeFrom="column">
              <wp:posOffset>2135505</wp:posOffset>
            </wp:positionH>
            <wp:positionV relativeFrom="paragraph">
              <wp:posOffset>54610</wp:posOffset>
            </wp:positionV>
            <wp:extent cx="3877056" cy="1819656"/>
            <wp:effectExtent l="38100" t="38100" r="85725" b="104775"/>
            <wp:wrapTight wrapText="bothSides">
              <wp:wrapPolygon edited="0">
                <wp:start x="0" y="-452"/>
                <wp:lineTo x="-212" y="-226"/>
                <wp:lineTo x="-212" y="21487"/>
                <wp:lineTo x="0" y="22618"/>
                <wp:lineTo x="21759" y="22618"/>
                <wp:lineTo x="21971" y="21487"/>
                <wp:lineTo x="21971" y="3393"/>
                <wp:lineTo x="21759" y="0"/>
                <wp:lineTo x="21759" y="-452"/>
                <wp:lineTo x="0" y="-452"/>
              </wp:wrapPolygon>
            </wp:wrapTight>
            <wp:docPr id="167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77056" cy="1819656"/>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A7D71" w:rsidRPr="00C7373F">
        <w:t xml:space="preserve">The </w:t>
      </w:r>
      <w:r w:rsidR="00BC521B">
        <w:t>B</w:t>
      </w:r>
      <w:r w:rsidR="00EA7D71" w:rsidRPr="00C7373F">
        <w:t xml:space="preserve">uild </w:t>
      </w:r>
      <w:r w:rsidR="00BC521B">
        <w:t>S</w:t>
      </w:r>
      <w:r w:rsidR="00EA7D71" w:rsidRPr="00C7373F">
        <w:t xml:space="preserve">tatus pane displays detailed reports from programs that cover </w:t>
      </w:r>
      <w:r w:rsidR="00547C66">
        <w:t>the processes for code compilation</w:t>
      </w:r>
      <w:r w:rsidR="00EA7D71" w:rsidRPr="00C7373F">
        <w:t xml:space="preserve"> and transfer to </w:t>
      </w:r>
      <w:r w:rsidR="00547C66">
        <w:t xml:space="preserve">the </w:t>
      </w:r>
      <w:r w:rsidR="00EA7D71" w:rsidRPr="00C7373F">
        <w:t>Propeller</w:t>
      </w:r>
      <w:r w:rsidR="00547C66">
        <w:t xml:space="preserve"> system</w:t>
      </w:r>
      <w:r w:rsidR="00EA7D71" w:rsidRPr="00C7373F">
        <w:t xml:space="preserve">.  </w:t>
      </w:r>
    </w:p>
    <w:p w:rsidR="00547C66" w:rsidRDefault="00547C66" w:rsidP="00C7373F">
      <w:pPr>
        <w:pStyle w:val="BodyText"/>
      </w:pPr>
    </w:p>
    <w:p w:rsidR="00EA7D71" w:rsidRPr="00C7373F" w:rsidRDefault="00F568F0" w:rsidP="00C7373F">
      <w:pPr>
        <w:pStyle w:val="BodyText"/>
      </w:pPr>
      <w:r>
        <w:rPr>
          <w:noProof/>
        </w:rPr>
        <w:drawing>
          <wp:anchor distT="0" distB="0" distL="114300" distR="114300" simplePos="0" relativeHeight="251688448" behindDoc="1" locked="0" layoutInCell="1" allowOverlap="1" wp14:anchorId="202DAF05" wp14:editId="13A020F8">
            <wp:simplePos x="0" y="0"/>
            <wp:positionH relativeFrom="column">
              <wp:posOffset>2135505</wp:posOffset>
            </wp:positionH>
            <wp:positionV relativeFrom="paragraph">
              <wp:posOffset>1116330</wp:posOffset>
            </wp:positionV>
            <wp:extent cx="3858768" cy="2176272"/>
            <wp:effectExtent l="38100" t="38100" r="104140" b="90805"/>
            <wp:wrapTight wrapText="bothSides">
              <wp:wrapPolygon edited="0">
                <wp:start x="0" y="-378"/>
                <wp:lineTo x="-213" y="-189"/>
                <wp:lineTo x="-213" y="21745"/>
                <wp:lineTo x="0" y="22312"/>
                <wp:lineTo x="21863" y="22312"/>
                <wp:lineTo x="22076" y="21178"/>
                <wp:lineTo x="22076" y="2836"/>
                <wp:lineTo x="21863" y="0"/>
                <wp:lineTo x="21863" y="-378"/>
                <wp:lineTo x="0" y="-378"/>
              </wp:wrapPolygon>
            </wp:wrapTight>
            <wp:docPr id="167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58768" cy="2176272"/>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04EA5">
        <w:t>T</w:t>
      </w:r>
      <w:r w:rsidR="00EA7D71" w:rsidRPr="00C7373F">
        <w:t>he project directory is displayed first</w:t>
      </w:r>
      <w:r w:rsidR="00704EA5">
        <w:t xml:space="preserve"> followed by command strings </w:t>
      </w:r>
      <w:r w:rsidR="00EA7D71" w:rsidRPr="00C7373F">
        <w:t xml:space="preserve">passed to </w:t>
      </w:r>
      <w:r w:rsidR="00704EA5">
        <w:t xml:space="preserve">compiler </w:t>
      </w:r>
      <w:r w:rsidR="00EA7D71" w:rsidRPr="00C7373F">
        <w:t>and its report back</w:t>
      </w:r>
      <w:r w:rsidR="00682636">
        <w:t>,</w:t>
      </w:r>
      <w:r w:rsidR="00EA7D71" w:rsidRPr="00C7373F">
        <w:t xml:space="preserve"> </w:t>
      </w:r>
      <w:r w:rsidR="00682636">
        <w:t xml:space="preserve">“Done. </w:t>
      </w:r>
      <w:r w:rsidR="00EA7D71" w:rsidRPr="00C7373F">
        <w:t>Build Succeeded!</w:t>
      </w:r>
      <w:r w:rsidR="00682636">
        <w:t>”</w:t>
      </w:r>
      <w:r w:rsidR="00EA7D71" w:rsidRPr="00C7373F">
        <w:t xml:space="preserve">  It then shows</w:t>
      </w:r>
      <w:r w:rsidR="00704EA5">
        <w:t xml:space="preserve"> the</w:t>
      </w:r>
      <w:r w:rsidR="00EA7D71" w:rsidRPr="00C7373F">
        <w:t xml:space="preserve"> </w:t>
      </w:r>
      <w:r w:rsidR="00704EA5">
        <w:t>command string for the loader</w:t>
      </w:r>
      <w:r w:rsidR="00EA7D71" w:rsidRPr="00C7373F">
        <w:t xml:space="preserve">, the status of the program image transfer, and verification that the program </w:t>
      </w:r>
      <w:r w:rsidR="00682636">
        <w:t>was properly transferred to RAM/EEPROM</w:t>
      </w:r>
      <w:r w:rsidR="00EA7D71" w:rsidRPr="00C7373F">
        <w:t xml:space="preserve">. </w:t>
      </w:r>
    </w:p>
    <w:p w:rsidR="00EA7D71" w:rsidRDefault="00EA7D71" w:rsidP="00C7373F">
      <w:pPr>
        <w:pStyle w:val="BodyText"/>
      </w:pPr>
    </w:p>
    <w:p w:rsidR="00EA7D71" w:rsidRDefault="00EA7D71" w:rsidP="00C7373F">
      <w:pPr>
        <w:pStyle w:val="BodyText"/>
        <w:rPr>
          <w:color w:val="auto"/>
        </w:rPr>
      </w:pPr>
      <w:r>
        <w:t xml:space="preserve">If there is a compiler </w:t>
      </w:r>
      <w:r w:rsidR="00960187">
        <w:t xml:space="preserve">or download </w:t>
      </w:r>
      <w:r>
        <w:t xml:space="preserve">error, the </w:t>
      </w:r>
      <w:r w:rsidR="00547C66">
        <w:t>B</w:t>
      </w:r>
      <w:r>
        <w:t xml:space="preserve">uild Status pane will report it </w:t>
      </w:r>
      <w:r w:rsidR="00704EA5">
        <w:t>a</w:t>
      </w:r>
      <w:r>
        <w:t xml:space="preserve">nd </w:t>
      </w:r>
      <w:r w:rsidR="00704EA5">
        <w:t xml:space="preserve">will highlight </w:t>
      </w:r>
      <w:r>
        <w:t xml:space="preserve">the first detected error.  In </w:t>
      </w:r>
      <w:r w:rsidR="00962104">
        <w:t xml:space="preserve">the </w:t>
      </w:r>
      <w:r>
        <w:t>example</w:t>
      </w:r>
      <w:r w:rsidR="00704EA5">
        <w:t xml:space="preserve"> </w:t>
      </w:r>
      <w:r w:rsidR="00F568F0">
        <w:t>here</w:t>
      </w:r>
      <w:r>
        <w:t xml:space="preserve">, an opening </w:t>
      </w:r>
      <w:r w:rsidR="00682636">
        <w:t>parenthesis</w:t>
      </w:r>
      <w:r w:rsidR="00704EA5">
        <w:t xml:space="preserve"> is missing</w:t>
      </w:r>
      <w:r>
        <w:t xml:space="preserve"> on line 21</w:t>
      </w:r>
      <w:r w:rsidR="00E37644">
        <w:rPr>
          <w:color w:val="auto"/>
        </w:rPr>
        <w:t>.</w:t>
      </w:r>
    </w:p>
    <w:p w:rsidR="00704EA5" w:rsidRPr="00E61982" w:rsidRDefault="00704EA5" w:rsidP="00C7373F">
      <w:pPr>
        <w:pStyle w:val="BodyText"/>
        <w:rPr>
          <w:color w:val="auto"/>
        </w:rPr>
      </w:pPr>
    </w:p>
    <w:p w:rsidR="00C64132" w:rsidRDefault="00C64132" w:rsidP="00704EA5">
      <w:pPr>
        <w:pStyle w:val="BodyText"/>
        <w:rPr>
          <w:rFonts w:ascii="Arial" w:hAnsi="Arial"/>
          <w:b/>
          <w:bCs w:val="0"/>
          <w:color w:val="365F91" w:themeColor="accent1" w:themeShade="BF"/>
          <w:sz w:val="40"/>
          <w:szCs w:val="20"/>
        </w:rPr>
      </w:pPr>
      <w:bookmarkStart w:id="80" w:name="_Toc353457421"/>
      <w:bookmarkStart w:id="81" w:name="_Ref354853180"/>
      <w:bookmarkStart w:id="82" w:name="_Ref354853185"/>
      <w:bookmarkStart w:id="83" w:name="_Toc355094817"/>
      <w:r>
        <w:br w:type="page"/>
      </w:r>
    </w:p>
    <w:p w:rsidR="00B32BC7" w:rsidRDefault="00B32BC7" w:rsidP="00B32BC7">
      <w:pPr>
        <w:pStyle w:val="StyleHeading2CustomColorRGB686868"/>
      </w:pPr>
      <w:bookmarkStart w:id="84" w:name="TOC_Project_View"/>
      <w:bookmarkStart w:id="85" w:name="_Toc472785740"/>
      <w:bookmarkStart w:id="86" w:name="_Toc355094818"/>
      <w:bookmarkEnd w:id="80"/>
      <w:bookmarkEnd w:id="81"/>
      <w:bookmarkEnd w:id="82"/>
      <w:bookmarkEnd w:id="83"/>
      <w:r>
        <w:lastRenderedPageBreak/>
        <w:t>Project View</w:t>
      </w:r>
      <w:bookmarkEnd w:id="84"/>
      <w:r>
        <w:t xml:space="preserve"> (advanced users)</w:t>
      </w:r>
      <w:bookmarkEnd w:id="85"/>
    </w:p>
    <w:p w:rsidR="00673DCE" w:rsidRDefault="00673DCE" w:rsidP="0048661D">
      <w:pPr>
        <w:pStyle w:val="BodyText"/>
      </w:pPr>
      <w:r>
        <w:t xml:space="preserve">TIP: Beginners may skip this section and move on to the </w:t>
      </w:r>
      <w:r>
        <w:fldChar w:fldCharType="begin"/>
      </w:r>
      <w:r>
        <w:instrText xml:space="preserve"> REF TOC_SimpleIDE_Terminal \h </w:instrText>
      </w:r>
      <w:r>
        <w:fldChar w:fldCharType="separate"/>
      </w:r>
      <w:r w:rsidR="00EE5F28" w:rsidRPr="00EA7D71">
        <w:t>SimpleIDE Terminal</w:t>
      </w:r>
      <w:r>
        <w:fldChar w:fldCharType="end"/>
      </w:r>
      <w:r>
        <w:t xml:space="preserve"> section on page </w:t>
      </w:r>
      <w:r>
        <w:fldChar w:fldCharType="begin"/>
      </w:r>
      <w:r>
        <w:instrText xml:space="preserve"> PAGEREF TOC_SimpleIDE_Terminal \h </w:instrText>
      </w:r>
      <w:r>
        <w:fldChar w:fldCharType="separate"/>
      </w:r>
      <w:r w:rsidR="00EE5F28">
        <w:rPr>
          <w:noProof/>
        </w:rPr>
        <w:t>20</w:t>
      </w:r>
      <w:r>
        <w:fldChar w:fldCharType="end"/>
      </w:r>
      <w:r>
        <w:t>.</w:t>
      </w:r>
    </w:p>
    <w:p w:rsidR="00673DCE" w:rsidRDefault="00673DCE" w:rsidP="0048661D">
      <w:pPr>
        <w:pStyle w:val="BodyText"/>
      </w:pPr>
    </w:p>
    <w:p w:rsidR="00673DCE" w:rsidRDefault="0048661D" w:rsidP="0048661D">
      <w:pPr>
        <w:pStyle w:val="BodyText"/>
      </w:pPr>
      <w:r>
        <w:t>The default features of SimpleIDE (described in all other sections of this manual) are recommended for beginner-level users and classes focused on the Propeller C Tutorials from the Learn website (</w:t>
      </w:r>
      <w:hyperlink r:id="rId84" w:history="1">
        <w:r w:rsidRPr="00960187">
          <w:rPr>
            <w:rStyle w:val="Hyperlink"/>
          </w:rPr>
          <w:t>learn.parallax.com</w:t>
        </w:r>
      </w:hyperlink>
      <w:r>
        <w:t xml:space="preserve">).  </w:t>
      </w:r>
    </w:p>
    <w:p w:rsidR="00673DCE" w:rsidRDefault="00673DCE" w:rsidP="0048661D">
      <w:pPr>
        <w:pStyle w:val="BodyText"/>
      </w:pPr>
    </w:p>
    <w:p w:rsidR="00B57E7C" w:rsidRDefault="0048661D" w:rsidP="0048661D">
      <w:pPr>
        <w:pStyle w:val="BodyText"/>
      </w:pPr>
      <w:r>
        <w:t xml:space="preserve">For advanced users, an additional </w:t>
      </w:r>
      <w:r w:rsidR="00B57E7C">
        <w:t>feature</w:t>
      </w:r>
      <w:r w:rsidR="00787D48" w:rsidRPr="00787D48">
        <w:t xml:space="preserve"> </w:t>
      </w:r>
      <w:r w:rsidR="00787D48">
        <w:t>called Project View</w:t>
      </w:r>
      <w:r w:rsidR="00B57E7C">
        <w:t xml:space="preserve"> can be enabled</w:t>
      </w:r>
      <w:r w:rsidR="00787D48">
        <w:t xml:space="preserve"> that</w:t>
      </w:r>
      <w:r w:rsidR="00B57E7C">
        <w:t xml:space="preserve"> requires more attention to project configuration; it is not recommended except for advanced users.</w:t>
      </w:r>
    </w:p>
    <w:p w:rsidR="00B57E7C" w:rsidRDefault="00B57E7C" w:rsidP="0048661D">
      <w:pPr>
        <w:pStyle w:val="BodyText"/>
      </w:pPr>
    </w:p>
    <w:p w:rsidR="00B57E7C" w:rsidRDefault="00B57E7C" w:rsidP="0048661D">
      <w:pPr>
        <w:pStyle w:val="BodyText"/>
      </w:pPr>
      <w:r>
        <w:t>To enable the Project view feature</w:t>
      </w:r>
      <w:r w:rsidR="00787D48">
        <w:t>:</w:t>
      </w:r>
      <w:r>
        <w:t xml:space="preserve"> select the Tools &gt; Properties menu, go to the General tab, select the </w:t>
      </w:r>
      <w:r w:rsidR="00960187">
        <w:t>View Mode</w:t>
      </w:r>
      <w:r>
        <w:t xml:space="preserve"> checkbox, and click the OK button.  Then</w:t>
      </w:r>
      <w:r w:rsidR="0094296A">
        <w:t xml:space="preserve"> select the Tools &gt; Set Project View</w:t>
      </w:r>
      <w:r>
        <w:t xml:space="preserve"> </w:t>
      </w:r>
      <w:r w:rsidR="0094296A">
        <w:t>menu.  This is a toggle option; selecting it again will switch back to Simple View.</w:t>
      </w:r>
    </w:p>
    <w:p w:rsidR="00B57E7C" w:rsidRDefault="00B57E7C" w:rsidP="0048661D">
      <w:pPr>
        <w:pStyle w:val="BodyText"/>
      </w:pPr>
    </w:p>
    <w:p w:rsidR="00B32BC7" w:rsidRDefault="0094296A" w:rsidP="0048661D">
      <w:pPr>
        <w:pStyle w:val="BodyText"/>
      </w:pPr>
      <w:r>
        <w:t>Project View adds items to some of the menus</w:t>
      </w:r>
      <w:r w:rsidR="00F827DE">
        <w:t xml:space="preserve"> and button bar</w:t>
      </w:r>
      <w:r>
        <w:t>, as described below.</w:t>
      </w:r>
    </w:p>
    <w:p w:rsidR="00B32BC7" w:rsidRDefault="00B32BC7" w:rsidP="000B3BAC">
      <w:pPr>
        <w:pStyle w:val="Heading3"/>
        <w:rPr>
          <w:szCs w:val="20"/>
        </w:rPr>
      </w:pPr>
      <w:bookmarkStart w:id="87" w:name="_Toc472785741"/>
      <w:r w:rsidRPr="00402F62">
        <w:t>File Menu</w:t>
      </w:r>
      <w:bookmarkEnd w:id="87"/>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011D8EE2" wp14:editId="65FF1DD6">
            <wp:extent cx="225425" cy="225425"/>
            <wp:effectExtent l="0" t="0" r="3175" b="3175"/>
            <wp:docPr id="42" name="Picture 18" descr="Description: Description: Description: Description: Description: Description: Description: index__files\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Description: Description: index__files\newfi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New:</w:t>
      </w:r>
      <w:r w:rsidR="00B32BC7" w:rsidRPr="00621F97">
        <w:rPr>
          <w:rFonts w:cs="Arial"/>
          <w:szCs w:val="20"/>
        </w:rPr>
        <w:t xml:space="preserve"> Creates a new file called "untitled" in the tabbed editor space.</w:t>
      </w:r>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07287B41" wp14:editId="370D29C1">
            <wp:extent cx="225425" cy="225425"/>
            <wp:effectExtent l="0" t="0" r="3175" b="3175"/>
            <wp:docPr id="44" name="Picture 19" descr="Description: Description: Description: Description: Description: Description: Description: index__files\op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escription: Description: Description: Description: Description: Description: index__files\openfi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Open:</w:t>
      </w:r>
      <w:r w:rsidR="00B32BC7" w:rsidRPr="00621F97">
        <w:rPr>
          <w:rFonts w:cs="Arial"/>
          <w:szCs w:val="20"/>
        </w:rPr>
        <w:t xml:space="preserve"> Opens an existing file in</w:t>
      </w:r>
      <w:r w:rsidR="00B32BC7">
        <w:rPr>
          <w:rFonts w:cs="Arial"/>
          <w:szCs w:val="20"/>
        </w:rPr>
        <w:t>to a new editor tab</w:t>
      </w:r>
      <w:r w:rsidR="00B32BC7" w:rsidRPr="00621F97">
        <w:rPr>
          <w:rFonts w:cs="Arial"/>
          <w:szCs w:val="20"/>
        </w:rPr>
        <w:t>.</w:t>
      </w:r>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0F07B359" wp14:editId="357815D4">
            <wp:extent cx="225425" cy="225425"/>
            <wp:effectExtent l="0" t="0" r="3175" b="3175"/>
            <wp:docPr id="45" name="Picture 20" descr="Description: Description: Description: Description: Description: Description: Description: index__files\sav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Description: Description: Description: Description: Description: index__files\savefil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Save:</w:t>
      </w:r>
      <w:r w:rsidR="00B32BC7" w:rsidRPr="00621F97">
        <w:rPr>
          <w:rFonts w:cs="Arial"/>
          <w:szCs w:val="20"/>
        </w:rPr>
        <w:t xml:space="preserve"> Saves </w:t>
      </w:r>
      <w:r w:rsidR="00B32BC7">
        <w:rPr>
          <w:rFonts w:cs="Arial"/>
          <w:szCs w:val="20"/>
        </w:rPr>
        <w:t>the</w:t>
      </w:r>
      <w:r w:rsidR="00B32BC7" w:rsidRPr="00621F97">
        <w:rPr>
          <w:rFonts w:cs="Arial"/>
          <w:szCs w:val="20"/>
        </w:rPr>
        <w:t xml:space="preserve"> text </w:t>
      </w:r>
      <w:r w:rsidR="00B32BC7">
        <w:rPr>
          <w:rFonts w:cs="Arial"/>
          <w:szCs w:val="20"/>
        </w:rPr>
        <w:t xml:space="preserve">of the active editor tab </w:t>
      </w:r>
      <w:r w:rsidR="00B32BC7" w:rsidRPr="00621F97">
        <w:rPr>
          <w:rFonts w:cs="Arial"/>
          <w:szCs w:val="20"/>
        </w:rPr>
        <w:t>to the file shown on the tab.</w:t>
      </w:r>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5AEA3E34" wp14:editId="67614913">
            <wp:extent cx="225425" cy="225425"/>
            <wp:effectExtent l="0" t="0" r="3175" b="3175"/>
            <wp:docPr id="48" name="Picture 21" descr="Description: Description: Description: Description: Description: Description: Description: index__files\savea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Description: Description: Description: index__files\saveasfile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Save As:</w:t>
      </w:r>
      <w:r w:rsidR="00B32BC7" w:rsidRPr="00621F97">
        <w:rPr>
          <w:rFonts w:cs="Arial"/>
          <w:szCs w:val="20"/>
        </w:rPr>
        <w:t xml:space="preserve"> Saves the </w:t>
      </w:r>
      <w:r w:rsidR="00B32BC7">
        <w:rPr>
          <w:rFonts w:cs="Arial"/>
          <w:szCs w:val="20"/>
        </w:rPr>
        <w:t xml:space="preserve">active editor tab’s </w:t>
      </w:r>
      <w:r w:rsidR="00B32BC7" w:rsidRPr="00621F97">
        <w:rPr>
          <w:rFonts w:cs="Arial"/>
          <w:szCs w:val="20"/>
        </w:rPr>
        <w:t xml:space="preserve">text to </w:t>
      </w:r>
      <w:r w:rsidR="00B32BC7">
        <w:rPr>
          <w:rFonts w:cs="Arial"/>
          <w:szCs w:val="20"/>
        </w:rPr>
        <w:t>a</w:t>
      </w:r>
      <w:r w:rsidR="00B32BC7" w:rsidRPr="00621F97">
        <w:rPr>
          <w:rFonts w:cs="Arial"/>
          <w:szCs w:val="20"/>
        </w:rPr>
        <w:t xml:space="preserve"> file</w:t>
      </w:r>
      <w:r w:rsidR="00B32BC7">
        <w:rPr>
          <w:rFonts w:cs="Arial"/>
          <w:szCs w:val="20"/>
        </w:rPr>
        <w:t>name of your choice</w:t>
      </w:r>
      <w:r w:rsidR="00B32BC7" w:rsidRPr="00621F97">
        <w:rPr>
          <w:rFonts w:cs="Arial"/>
          <w:szCs w:val="20"/>
        </w:rPr>
        <w:t>.</w:t>
      </w:r>
    </w:p>
    <w:p w:rsidR="00B32BC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1A3D453B" wp14:editId="3B95AE6B">
            <wp:extent cx="225425" cy="225425"/>
            <wp:effectExtent l="0" t="0" r="3175" b="3175"/>
            <wp:docPr id="51" name="Picture 22" descr="Description: Description: Description: Description: Description: Description: Description: index__fil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Description: Description: Description: Description: Description: index__files\Delet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Close:</w:t>
      </w:r>
      <w:r w:rsidR="00B32BC7" w:rsidRPr="00621F97">
        <w:rPr>
          <w:rFonts w:cs="Arial"/>
          <w:szCs w:val="20"/>
        </w:rPr>
        <w:t xml:space="preserve"> Closes the currently visible tabbed editor.</w:t>
      </w:r>
    </w:p>
    <w:p w:rsidR="0094296A" w:rsidRDefault="0094296A" w:rsidP="001B412C">
      <w:pPr>
        <w:pStyle w:val="BodyText"/>
        <w:spacing w:after="240"/>
        <w:ind w:left="630"/>
        <w:rPr>
          <w:rFonts w:cs="Arial"/>
          <w:szCs w:val="20"/>
        </w:rPr>
      </w:pPr>
      <w:r w:rsidRPr="001B412C">
        <w:rPr>
          <w:rFonts w:cs="Arial"/>
          <w:b/>
          <w:szCs w:val="20"/>
        </w:rPr>
        <w:t>(Previous file names):</w:t>
      </w:r>
      <w:r w:rsidRPr="00621F97">
        <w:rPr>
          <w:rFonts w:cs="Arial"/>
          <w:szCs w:val="20"/>
        </w:rPr>
        <w:t xml:space="preserve"> Lists the last </w:t>
      </w:r>
      <w:r w:rsidR="00960187">
        <w:rPr>
          <w:rFonts w:cs="Arial"/>
          <w:szCs w:val="20"/>
        </w:rPr>
        <w:t>10</w:t>
      </w:r>
      <w:r w:rsidRPr="00621F97">
        <w:rPr>
          <w:rFonts w:cs="Arial"/>
          <w:szCs w:val="20"/>
        </w:rPr>
        <w:t xml:space="preserve"> opened files.</w:t>
      </w:r>
    </w:p>
    <w:p w:rsidR="000B3BAC" w:rsidRPr="00402F62" w:rsidRDefault="000B3BAC" w:rsidP="000B3BAC">
      <w:pPr>
        <w:pStyle w:val="Heading3"/>
      </w:pPr>
      <w:bookmarkStart w:id="88" w:name="_Toc472785742"/>
      <w:r w:rsidRPr="00402F62">
        <w:t>Project Menu</w:t>
      </w:r>
      <w:bookmarkEnd w:id="88"/>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78510B5F" wp14:editId="582E26CF">
            <wp:extent cx="191135" cy="191135"/>
            <wp:effectExtent l="0" t="0" r="0" b="0"/>
            <wp:docPr id="63" name="Picture 72" descr="C:\Documents and Settings\slindsay\My Documents\Downloads\AddFileCop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slindsay\My Documents\Downloads\AddFileCopyProjec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File Copy:</w:t>
      </w:r>
      <w:r w:rsidR="000B3BAC">
        <w:rPr>
          <w:rFonts w:cs="Arial"/>
          <w:szCs w:val="20"/>
        </w:rPr>
        <w:t xml:space="preserve"> </w:t>
      </w:r>
      <w:proofErr w:type="gramStart"/>
      <w:r w:rsidR="000B3BAC">
        <w:rPr>
          <w:rFonts w:cs="Arial"/>
          <w:szCs w:val="20"/>
        </w:rPr>
        <w:t>Adds</w:t>
      </w:r>
      <w:proofErr w:type="gramEnd"/>
      <w:r w:rsidR="000B3BAC">
        <w:rPr>
          <w:rFonts w:cs="Arial"/>
          <w:szCs w:val="20"/>
        </w:rPr>
        <w:t xml:space="preserve"> a copy of an existing file to the current project. </w:t>
      </w:r>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7D93B13B" wp14:editId="26032310">
            <wp:extent cx="191135" cy="191135"/>
            <wp:effectExtent l="0" t="0" r="0" b="0"/>
            <wp:docPr id="1638" name="Picture 74" descr="C:\Documents and Settings\slindsay\My Documents\Downloads\AddFileLink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slindsay\My Documents\Downloads\AddFileLinkProjec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File Link:</w:t>
      </w:r>
      <w:r w:rsidR="000B3BAC">
        <w:rPr>
          <w:rFonts w:cs="Arial"/>
          <w:szCs w:val="20"/>
        </w:rPr>
        <w:t xml:space="preserve"> </w:t>
      </w:r>
      <w:proofErr w:type="gramStart"/>
      <w:r w:rsidR="000B3BAC">
        <w:rPr>
          <w:rFonts w:cs="Arial"/>
          <w:szCs w:val="20"/>
        </w:rPr>
        <w:t>Adds</w:t>
      </w:r>
      <w:proofErr w:type="gramEnd"/>
      <w:r w:rsidR="000B3BAC">
        <w:rPr>
          <w:rFonts w:cs="Arial"/>
          <w:szCs w:val="20"/>
        </w:rPr>
        <w:t xml:space="preserve"> a link to an existing file to the current project settings. </w:t>
      </w:r>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6164F5C0" wp14:editId="7934B7E3">
            <wp:extent cx="191135" cy="191135"/>
            <wp:effectExtent l="0" t="0" r="0" b="0"/>
            <wp:docPr id="1639" name="Picture 75" descr="C:\Documents and Settings\slindsay\My Documents\Downloads\AddProjec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slindsay\My Documents\Downloads\AddProjectPat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Include Path:</w:t>
      </w:r>
      <w:r w:rsidR="000B3BAC">
        <w:rPr>
          <w:rFonts w:cs="Arial"/>
          <w:szCs w:val="20"/>
        </w:rPr>
        <w:t xml:space="preserve"> </w:t>
      </w:r>
      <w:proofErr w:type="gramStart"/>
      <w:r w:rsidR="000B3BAC">
        <w:rPr>
          <w:rFonts w:cs="Arial"/>
          <w:szCs w:val="20"/>
        </w:rPr>
        <w:t>Adds</w:t>
      </w:r>
      <w:proofErr w:type="gramEnd"/>
      <w:r w:rsidR="000B3BAC">
        <w:rPr>
          <w:rFonts w:cs="Arial"/>
          <w:szCs w:val="20"/>
        </w:rPr>
        <w:t xml:space="preserve"> a path to the current project settings pointing to a folder containing header files the project will use. </w:t>
      </w:r>
    </w:p>
    <w:p w:rsidR="000B3BAC" w:rsidRPr="00E55C26" w:rsidRDefault="001B412C" w:rsidP="00A93881">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13AA3E6B" wp14:editId="05293949">
            <wp:extent cx="191135" cy="191135"/>
            <wp:effectExtent l="0" t="0" r="0" b="0"/>
            <wp:docPr id="1640" name="Picture 76" descr="C:\Documents and Settings\slindsay\My Documents\Downloads\AddLibrary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slindsay\My Documents\Downloads\AddLibraryPath.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Library Path:</w:t>
      </w:r>
      <w:r w:rsidR="000B3BAC" w:rsidRPr="00935905">
        <w:rPr>
          <w:rFonts w:cs="Arial"/>
          <w:szCs w:val="20"/>
        </w:rPr>
        <w:t xml:space="preserve"> </w:t>
      </w:r>
      <w:proofErr w:type="gramStart"/>
      <w:r w:rsidR="000B3BAC" w:rsidRPr="00935905">
        <w:rPr>
          <w:rFonts w:cs="Arial"/>
          <w:szCs w:val="20"/>
        </w:rPr>
        <w:t>Adds</w:t>
      </w:r>
      <w:proofErr w:type="gramEnd"/>
      <w:r w:rsidR="000B3BAC" w:rsidRPr="00935905">
        <w:rPr>
          <w:rFonts w:cs="Arial"/>
          <w:szCs w:val="20"/>
        </w:rPr>
        <w:t xml:space="preserve"> a path </w:t>
      </w:r>
      <w:r w:rsidR="000B3BAC">
        <w:rPr>
          <w:rFonts w:cs="Arial"/>
          <w:szCs w:val="20"/>
        </w:rPr>
        <w:t xml:space="preserve">to the current project settings pointing </w:t>
      </w:r>
      <w:r w:rsidR="000B3BAC" w:rsidRPr="00935905">
        <w:rPr>
          <w:rFonts w:cs="Arial"/>
          <w:szCs w:val="20"/>
        </w:rPr>
        <w:t>to a folder contain</w:t>
      </w:r>
      <w:r w:rsidR="000B3BAC">
        <w:rPr>
          <w:rFonts w:cs="Arial"/>
          <w:szCs w:val="20"/>
        </w:rPr>
        <w:t>ing</w:t>
      </w:r>
      <w:r w:rsidR="000B3BAC" w:rsidRPr="00935905">
        <w:rPr>
          <w:rFonts w:cs="Arial"/>
          <w:szCs w:val="20"/>
        </w:rPr>
        <w:t xml:space="preserve"> memory model folders, which in turn contain archived library (.a) files.  </w:t>
      </w:r>
      <w:r w:rsidR="00673DCE">
        <w:rPr>
          <w:rFonts w:cs="Arial"/>
          <w:szCs w:val="20"/>
        </w:rPr>
        <w:t>For more information, s</w:t>
      </w:r>
      <w:r w:rsidR="000B3BAC">
        <w:rPr>
          <w:rFonts w:cs="Arial"/>
          <w:szCs w:val="20"/>
        </w:rPr>
        <w:t>ee the</w:t>
      </w:r>
      <w:r w:rsidR="00FC6FDE">
        <w:rPr>
          <w:rFonts w:cs="Arial"/>
          <w:szCs w:val="20"/>
        </w:rPr>
        <w:t xml:space="preserve"> </w:t>
      </w:r>
      <w:r w:rsidR="00A93881">
        <w:rPr>
          <w:rFonts w:cs="Arial"/>
          <w:szCs w:val="20"/>
        </w:rPr>
        <w:t xml:space="preserve">File Manager Tab </w:t>
      </w:r>
      <w:r w:rsidR="00FC6FDE">
        <w:rPr>
          <w:rFonts w:cs="Arial"/>
          <w:szCs w:val="20"/>
        </w:rPr>
        <w:t xml:space="preserve">on page </w:t>
      </w:r>
      <w:r w:rsidR="00A93881">
        <w:rPr>
          <w:rFonts w:cs="Arial"/>
          <w:szCs w:val="20"/>
        </w:rPr>
        <w:fldChar w:fldCharType="begin"/>
      </w:r>
      <w:r w:rsidR="00A93881">
        <w:rPr>
          <w:rFonts w:cs="Arial"/>
          <w:szCs w:val="20"/>
        </w:rPr>
        <w:instrText xml:space="preserve"> PAGEREF File_Manager_Tab \h </w:instrText>
      </w:r>
      <w:r w:rsidR="00A93881">
        <w:rPr>
          <w:rFonts w:cs="Arial"/>
          <w:szCs w:val="20"/>
        </w:rPr>
      </w:r>
      <w:r w:rsidR="00A93881">
        <w:rPr>
          <w:rFonts w:cs="Arial"/>
          <w:szCs w:val="20"/>
        </w:rPr>
        <w:fldChar w:fldCharType="separate"/>
      </w:r>
      <w:r w:rsidR="00EE5F28">
        <w:rPr>
          <w:rFonts w:cs="Arial"/>
          <w:noProof/>
          <w:szCs w:val="20"/>
        </w:rPr>
        <w:t>16</w:t>
      </w:r>
      <w:r w:rsidR="00A93881">
        <w:rPr>
          <w:rFonts w:cs="Arial"/>
          <w:szCs w:val="20"/>
        </w:rPr>
        <w:fldChar w:fldCharType="end"/>
      </w:r>
      <w:r w:rsidR="00FC6FDE">
        <w:rPr>
          <w:rFonts w:cs="Arial"/>
          <w:szCs w:val="20"/>
        </w:rPr>
        <w:t xml:space="preserve">.  </w:t>
      </w:r>
      <w:r w:rsidR="00FC6FDE" w:rsidRPr="00935905">
        <w:rPr>
          <w:rFonts w:cs="Arial"/>
          <w:szCs w:val="20"/>
        </w:rPr>
        <w:t>This</w:t>
      </w:r>
      <w:r w:rsidR="00FC6FDE">
        <w:rPr>
          <w:rFonts w:cs="Arial"/>
          <w:szCs w:val="20"/>
        </w:rPr>
        <w:t xml:space="preserve"> feature</w:t>
      </w:r>
      <w:r w:rsidR="00FC6FDE" w:rsidRPr="00935905">
        <w:rPr>
          <w:rFonts w:cs="Arial"/>
          <w:szCs w:val="20"/>
        </w:rPr>
        <w:t xml:space="preserve"> is not for including source libraries (.c/.</w:t>
      </w:r>
      <w:proofErr w:type="spellStart"/>
      <w:r w:rsidR="00FC6FDE" w:rsidRPr="00935905">
        <w:rPr>
          <w:rFonts w:cs="Arial"/>
          <w:szCs w:val="20"/>
        </w:rPr>
        <w:t>cpp</w:t>
      </w:r>
      <w:proofErr w:type="spellEnd"/>
      <w:r w:rsidR="00FC6FDE" w:rsidRPr="00935905">
        <w:rPr>
          <w:rFonts w:cs="Arial"/>
          <w:szCs w:val="20"/>
        </w:rPr>
        <w:t>/.</w:t>
      </w:r>
      <w:proofErr w:type="spellStart"/>
      <w:r w:rsidR="00FC6FDE" w:rsidRPr="00935905">
        <w:rPr>
          <w:rFonts w:cs="Arial"/>
          <w:szCs w:val="20"/>
        </w:rPr>
        <w:t>cogc</w:t>
      </w:r>
      <w:proofErr w:type="spellEnd"/>
      <w:r w:rsidR="00FC6FDE" w:rsidRPr="00935905">
        <w:rPr>
          <w:rFonts w:cs="Arial"/>
          <w:szCs w:val="20"/>
        </w:rPr>
        <w:t>)</w:t>
      </w:r>
      <w:r w:rsidR="00FC6FDE">
        <w:rPr>
          <w:rFonts w:cs="Arial"/>
          <w:szCs w:val="20"/>
        </w:rPr>
        <w:t>; u</w:t>
      </w:r>
      <w:r w:rsidR="00FC6FDE" w:rsidRPr="00935905">
        <w:rPr>
          <w:rFonts w:cs="Arial"/>
          <w:szCs w:val="20"/>
        </w:rPr>
        <w:t>se Add File Copy or Add File Link for those.</w:t>
      </w:r>
      <w:r w:rsidR="000B3BAC">
        <w:rPr>
          <w:rFonts w:cs="Arial"/>
          <w:szCs w:val="20"/>
        </w:rPr>
        <w:t xml:space="preserve"> </w:t>
      </w:r>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43D7A58E" wp14:editId="42F7187F">
            <wp:extent cx="225425" cy="225425"/>
            <wp:effectExtent l="0" t="0" r="3175" b="3175"/>
            <wp:docPr id="1642" name="Picture 44" descr="Description: Description: Description: Description: Description: Description: Description: index__fil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Description: Description: Description: Description: Description: Description: index__files\projec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0B3BAC" w:rsidRPr="001B412C">
        <w:rPr>
          <w:rFonts w:cs="Arial"/>
          <w:b/>
          <w:szCs w:val="20"/>
        </w:rPr>
        <w:t>Set Project:</w:t>
      </w:r>
      <w:r w:rsidR="000B3BAC">
        <w:rPr>
          <w:rFonts w:cs="Arial"/>
          <w:szCs w:val="20"/>
        </w:rPr>
        <w:t xml:space="preserve"> </w:t>
      </w:r>
      <w:r w:rsidR="000B3BAC" w:rsidRPr="00621F97">
        <w:rPr>
          <w:rFonts w:cs="Arial"/>
          <w:szCs w:val="20"/>
        </w:rPr>
        <w:t xml:space="preserve">The </w:t>
      </w:r>
      <w:r w:rsidR="000B3BAC">
        <w:rPr>
          <w:rFonts w:cs="Arial"/>
          <w:szCs w:val="20"/>
        </w:rPr>
        <w:t>S</w:t>
      </w:r>
      <w:r w:rsidR="000B3BAC" w:rsidRPr="00621F97">
        <w:rPr>
          <w:rFonts w:cs="Arial"/>
          <w:szCs w:val="20"/>
        </w:rPr>
        <w:t xml:space="preserve">et </w:t>
      </w:r>
      <w:r w:rsidR="000B3BAC">
        <w:rPr>
          <w:rFonts w:cs="Arial"/>
          <w:szCs w:val="20"/>
        </w:rPr>
        <w:t>P</w:t>
      </w:r>
      <w:r w:rsidR="000B3BAC" w:rsidRPr="00621F97">
        <w:rPr>
          <w:rFonts w:cs="Arial"/>
          <w:szCs w:val="20"/>
        </w:rPr>
        <w:t>roject button (F4 or Project-&gt;Set Project) make</w:t>
      </w:r>
      <w:r w:rsidR="000B3BAC">
        <w:rPr>
          <w:rFonts w:cs="Arial"/>
          <w:szCs w:val="20"/>
        </w:rPr>
        <w:t>s</w:t>
      </w:r>
      <w:r w:rsidR="000B3BAC" w:rsidRPr="00621F97">
        <w:rPr>
          <w:rFonts w:cs="Arial"/>
          <w:szCs w:val="20"/>
        </w:rPr>
        <w:t xml:space="preserve"> a project us</w:t>
      </w:r>
      <w:r w:rsidR="000B3BAC">
        <w:rPr>
          <w:rFonts w:cs="Arial"/>
          <w:szCs w:val="20"/>
        </w:rPr>
        <w:t>e</w:t>
      </w:r>
      <w:r w:rsidR="000B3BAC" w:rsidRPr="00621F97">
        <w:rPr>
          <w:rFonts w:cs="Arial"/>
          <w:szCs w:val="20"/>
        </w:rPr>
        <w:t xml:space="preserve"> the currently visible user program.</w:t>
      </w:r>
      <w:r w:rsidR="000B3BAC">
        <w:rPr>
          <w:rFonts w:cs="Arial"/>
          <w:szCs w:val="20"/>
        </w:rPr>
        <w:t xml:space="preserve">  For C language projects, this needs to be the main file.  </w:t>
      </w:r>
    </w:p>
    <w:p w:rsidR="00787D48" w:rsidRPr="00402F62" w:rsidRDefault="00787D48" w:rsidP="00787D48">
      <w:pPr>
        <w:pStyle w:val="Heading3"/>
      </w:pPr>
      <w:bookmarkStart w:id="89" w:name="_Toc472785743"/>
      <w:r>
        <w:lastRenderedPageBreak/>
        <w:t>Tools</w:t>
      </w:r>
      <w:r w:rsidRPr="00402F62">
        <w:t xml:space="preserve"> Menu</w:t>
      </w:r>
      <w:bookmarkEnd w:id="89"/>
    </w:p>
    <w:p w:rsidR="00787D48" w:rsidRDefault="00787D48" w:rsidP="001B412C">
      <w:pPr>
        <w:pStyle w:val="BodyText"/>
        <w:spacing w:after="240"/>
        <w:ind w:left="630" w:hanging="630"/>
        <w:rPr>
          <w:rFonts w:cs="Arial"/>
          <w:szCs w:val="20"/>
        </w:rPr>
      </w:pPr>
      <w:r>
        <w:rPr>
          <w:rFonts w:cs="Arial"/>
          <w:noProof/>
          <w:szCs w:val="20"/>
        </w:rPr>
        <w:drawing>
          <wp:inline distT="0" distB="0" distL="0" distR="0" wp14:anchorId="1C7386CC" wp14:editId="1706FE9A">
            <wp:extent cx="191135" cy="191135"/>
            <wp:effectExtent l="0" t="0" r="0" b="0"/>
            <wp:docPr id="1713" name="Picture 87" descr="C:\propsideworkspace\Forum Alpha\userguide 0.9.x\Icons\Vi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propsideworkspace\Forum Alpha\userguide 0.9.x\Icons\ViewProjec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Pr="00F36EF3">
        <w:rPr>
          <w:rFonts w:cs="Arial"/>
          <w:b/>
          <w:szCs w:val="20"/>
        </w:rPr>
        <w:t>Set Project View</w:t>
      </w:r>
      <w:r>
        <w:rPr>
          <w:rFonts w:cs="Arial"/>
          <w:b/>
          <w:szCs w:val="20"/>
        </w:rPr>
        <w:t xml:space="preserve"> / Simple View</w:t>
      </w:r>
      <w:r w:rsidRPr="00F36EF3">
        <w:rPr>
          <w:rFonts w:cs="Arial"/>
          <w:b/>
          <w:szCs w:val="20"/>
        </w:rPr>
        <w:t>:</w:t>
      </w:r>
      <w:r>
        <w:rPr>
          <w:rFonts w:cs="Arial"/>
          <w:szCs w:val="20"/>
        </w:rPr>
        <w:t xml:space="preserve"> Toggles between Simple View and Project View workspace modes.  </w:t>
      </w:r>
    </w:p>
    <w:p w:rsidR="00211E54" w:rsidRPr="00402F62" w:rsidRDefault="00211E54" w:rsidP="00F827DE">
      <w:pPr>
        <w:pStyle w:val="Heading3"/>
      </w:pPr>
      <w:bookmarkStart w:id="90" w:name="_Toc472785744"/>
      <w:r w:rsidRPr="00402F62">
        <w:t>Button Bar</w:t>
      </w:r>
      <w:bookmarkEnd w:id="90"/>
    </w:p>
    <w:p w:rsidR="00211E54" w:rsidRDefault="00211E54" w:rsidP="00211E54">
      <w:pPr>
        <w:pStyle w:val="BodyText"/>
      </w:pPr>
      <w:r w:rsidRPr="00C7373F">
        <w:t xml:space="preserve">The button bar </w:t>
      </w:r>
      <w:r w:rsidR="00F827DE">
        <w:t>in Project View adds a few buttons as shows below.</w:t>
      </w:r>
      <w:r w:rsidR="00AA3C02">
        <w:t xml:space="preserve"> </w:t>
      </w:r>
      <w:r w:rsidR="00F827DE">
        <w:t xml:space="preserve"> Point and hover the mouse over each button to see the function it will activate.</w:t>
      </w:r>
    </w:p>
    <w:p w:rsidR="00F827DE" w:rsidRPr="00C7373F" w:rsidRDefault="00F827DE" w:rsidP="00211E54">
      <w:pPr>
        <w:pStyle w:val="BodyText"/>
      </w:pPr>
    </w:p>
    <w:p w:rsidR="00211E54" w:rsidRPr="00C7373F" w:rsidRDefault="00211E54" w:rsidP="00211E54">
      <w:pPr>
        <w:pStyle w:val="BodyText"/>
      </w:pPr>
      <w:r>
        <w:rPr>
          <w:noProof/>
        </w:rPr>
        <w:drawing>
          <wp:inline distT="0" distB="0" distL="0" distR="0" wp14:anchorId="02622028" wp14:editId="09785994">
            <wp:extent cx="5369357" cy="250684"/>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57113" cy="254781"/>
                    </a:xfrm>
                    <a:prstGeom prst="rect">
                      <a:avLst/>
                    </a:prstGeom>
                  </pic:spPr>
                </pic:pic>
              </a:graphicData>
            </a:graphic>
          </wp:inline>
        </w:drawing>
      </w:r>
    </w:p>
    <w:p w:rsidR="00211E54" w:rsidRPr="00C7373F" w:rsidRDefault="00211E54" w:rsidP="00211E54">
      <w:pPr>
        <w:pStyle w:val="BodyText"/>
      </w:pPr>
    </w:p>
    <w:p w:rsidR="000B3BAC" w:rsidRPr="00621F97" w:rsidRDefault="000B3BAC" w:rsidP="00F827DE">
      <w:pPr>
        <w:pStyle w:val="BodyText"/>
        <w:spacing w:after="240"/>
        <w:rPr>
          <w:rFonts w:cs="Arial"/>
          <w:szCs w:val="20"/>
        </w:rPr>
      </w:pPr>
    </w:p>
    <w:p w:rsidR="00EA7D71" w:rsidRPr="00F24BCE" w:rsidRDefault="0003543E" w:rsidP="008D660C">
      <w:pPr>
        <w:pStyle w:val="StyleHeading1CustomColorRGB79129189Before0ptAft"/>
      </w:pPr>
      <w:bookmarkStart w:id="91" w:name="_Toc472785745"/>
      <w:r>
        <w:rPr>
          <w:noProof/>
        </w:rPr>
        <w:drawing>
          <wp:anchor distT="0" distB="0" distL="114300" distR="114300" simplePos="0" relativeHeight="251676160" behindDoc="1" locked="0" layoutInCell="1" allowOverlap="1" wp14:anchorId="69113B56" wp14:editId="551E4865">
            <wp:simplePos x="0" y="0"/>
            <wp:positionH relativeFrom="column">
              <wp:posOffset>3225165</wp:posOffset>
            </wp:positionH>
            <wp:positionV relativeFrom="paragraph">
              <wp:posOffset>316865</wp:posOffset>
            </wp:positionV>
            <wp:extent cx="2713990" cy="3781425"/>
            <wp:effectExtent l="38100" t="38100" r="86360" b="104775"/>
            <wp:wrapTight wrapText="bothSides">
              <wp:wrapPolygon edited="0">
                <wp:start x="0" y="-218"/>
                <wp:lineTo x="-303" y="-109"/>
                <wp:lineTo x="-303" y="21763"/>
                <wp:lineTo x="0" y="22090"/>
                <wp:lineTo x="21832" y="22090"/>
                <wp:lineTo x="22136" y="20893"/>
                <wp:lineTo x="22136" y="1632"/>
                <wp:lineTo x="21832" y="0"/>
                <wp:lineTo x="21832" y="-218"/>
                <wp:lineTo x="0" y="-218"/>
              </wp:wrapPolygon>
            </wp:wrapTight>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r.PNG"/>
                    <pic:cNvPicPr/>
                  </pic:nvPicPr>
                  <pic:blipFill>
                    <a:blip r:embed="rId97">
                      <a:extLst>
                        <a:ext uri="{28A0092B-C50C-407E-A947-70E740481C1C}">
                          <a14:useLocalDpi xmlns:a14="http://schemas.microsoft.com/office/drawing/2010/main" val="0"/>
                        </a:ext>
                      </a:extLst>
                    </a:blip>
                    <a:stretch>
                      <a:fillRect/>
                    </a:stretch>
                  </pic:blipFill>
                  <pic:spPr>
                    <a:xfrm>
                      <a:off x="0" y="0"/>
                      <a:ext cx="2713990" cy="37814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A7D71" w:rsidRPr="00F24BCE">
        <w:t>Project Manager</w:t>
      </w:r>
      <w:bookmarkEnd w:id="86"/>
      <w:bookmarkEnd w:id="91"/>
    </w:p>
    <w:p w:rsidR="0003543E" w:rsidRDefault="00EA7D71" w:rsidP="00C7373F">
      <w:pPr>
        <w:pStyle w:val="BodyText"/>
      </w:pPr>
      <w:r w:rsidRPr="00C7373F">
        <w:t>Projects typically consist of several files</w:t>
      </w:r>
      <w:r w:rsidR="0003543E">
        <w:t xml:space="preserve"> and settings</w:t>
      </w:r>
      <w:r w:rsidR="0003543E" w:rsidRPr="0003543E">
        <w:t xml:space="preserve"> </w:t>
      </w:r>
      <w:r w:rsidR="0003543E">
        <w:t xml:space="preserve">that guide how the </w:t>
      </w:r>
      <w:r w:rsidR="0003543E" w:rsidRPr="00C7373F">
        <w:t xml:space="preserve">project </w:t>
      </w:r>
      <w:r w:rsidR="0003543E">
        <w:t xml:space="preserve">is </w:t>
      </w:r>
      <w:r w:rsidR="0003543E" w:rsidRPr="00C7373F">
        <w:t>built and run.</w:t>
      </w:r>
      <w:r w:rsidR="00690E93">
        <w:t xml:space="preserve"> </w:t>
      </w:r>
      <w:r w:rsidR="0003543E">
        <w:t xml:space="preserve">These are </w:t>
      </w:r>
      <w:r w:rsidRPr="00C7373F">
        <w:t>listed in the Project Manager</w:t>
      </w:r>
      <w:r w:rsidR="0003543E">
        <w:t>;</w:t>
      </w:r>
      <w:r w:rsidR="00690E93">
        <w:t xml:space="preserve"> </w:t>
      </w:r>
      <w:r w:rsidR="0003543E">
        <w:t>closed by default.</w:t>
      </w:r>
      <w:r w:rsidRPr="00C7373F">
        <w:t xml:space="preserve">  </w:t>
      </w:r>
      <w:r w:rsidR="0003543E">
        <w:t xml:space="preserve">If you are experimenting with Propeller C Tutorials, these project settings are already configured for you.  </w:t>
      </w:r>
    </w:p>
    <w:p w:rsidR="0003543E" w:rsidRDefault="0003543E" w:rsidP="00C7373F">
      <w:pPr>
        <w:pStyle w:val="BodyText"/>
      </w:pPr>
    </w:p>
    <w:p w:rsidR="00EA7D71" w:rsidRDefault="00EA7D71" w:rsidP="00C7373F">
      <w:pPr>
        <w:pStyle w:val="BodyText"/>
      </w:pPr>
      <w:r w:rsidRPr="00C7373F">
        <w:t>The minimum required file in a project is the</w:t>
      </w:r>
      <w:r w:rsidR="00690E93">
        <w:t xml:space="preserve"> </w:t>
      </w:r>
      <w:r w:rsidRPr="00C7373F">
        <w:t>.c file with the main function</w:t>
      </w:r>
      <w:r w:rsidR="00690E93">
        <w:t xml:space="preserve"> (where code execution will start)</w:t>
      </w:r>
      <w:r w:rsidRPr="00C7373F">
        <w:t xml:space="preserve">.  In </w:t>
      </w:r>
      <w:r w:rsidR="0003543E">
        <w:t>this</w:t>
      </w:r>
      <w:r w:rsidRPr="00C7373F">
        <w:t xml:space="preserve"> example, the project’s name is </w:t>
      </w:r>
      <w:proofErr w:type="spellStart"/>
      <w:r w:rsidR="002643EF">
        <w:t>libwavplayer</w:t>
      </w:r>
      <w:r w:rsidRPr="00C7373F">
        <w:t>.side</w:t>
      </w:r>
      <w:proofErr w:type="spellEnd"/>
      <w:r w:rsidRPr="00C7373F">
        <w:t>.  The .side extension is an abbreviation of SimpleIDE, and it stores the project manager settings.  The file with the main function has the same name, but ends in the .c extension, and is at the top of the Project Manager’s file list.</w:t>
      </w:r>
    </w:p>
    <w:p w:rsidR="00EA7D71" w:rsidRPr="00C7373F" w:rsidRDefault="00EA7D71" w:rsidP="00C7373F">
      <w:pPr>
        <w:pStyle w:val="BodyText"/>
      </w:pPr>
    </w:p>
    <w:p w:rsidR="00EA7D71" w:rsidRPr="00C7373F" w:rsidRDefault="00690E93" w:rsidP="00C7373F">
      <w:pPr>
        <w:pStyle w:val="BodyText"/>
      </w:pPr>
      <w:r>
        <w:t xml:space="preserve">You can see how </w:t>
      </w:r>
      <w:r w:rsidR="00EA7D71" w:rsidRPr="00C7373F">
        <w:t xml:space="preserve">SimpleIDE uses </w:t>
      </w:r>
      <w:r>
        <w:t>the Pr</w:t>
      </w:r>
      <w:r w:rsidR="00EA7D71" w:rsidRPr="00C7373F">
        <w:t xml:space="preserve">oject </w:t>
      </w:r>
      <w:r>
        <w:t>M</w:t>
      </w:r>
      <w:r w:rsidR="00EA7D71" w:rsidRPr="00C7373F">
        <w:t xml:space="preserve">anager to keep a list of any library, folder, and file resources the project utilizes that are not part of Propeller GCC.  Libraries that are not part of </w:t>
      </w:r>
      <w:r w:rsidR="00E37644">
        <w:t>P</w:t>
      </w:r>
      <w:r w:rsidR="00EA7D71" w:rsidRPr="00C7373F">
        <w:t>ropeller GCC</w:t>
      </w:r>
      <w:r w:rsidR="002643EF">
        <w:t>, or Simple Tools,</w:t>
      </w:r>
      <w:r w:rsidR="00EA7D71" w:rsidRPr="00C7373F">
        <w:t xml:space="preserve"> have to be added to the project so that the compiler can find them.   </w:t>
      </w:r>
      <w:r w:rsidR="002643EF">
        <w:t>For example, y</w:t>
      </w:r>
      <w:r w:rsidR="00EA7D71" w:rsidRPr="00C7373F">
        <w:t xml:space="preserve">ou will not see </w:t>
      </w:r>
      <w:proofErr w:type="spellStart"/>
      <w:r w:rsidR="00EA7D71" w:rsidRPr="00C7373F">
        <w:t>stdlib</w:t>
      </w:r>
      <w:proofErr w:type="spellEnd"/>
      <w:r w:rsidR="00EA7D71" w:rsidRPr="00C7373F">
        <w:t xml:space="preserve"> listed here because that is part of Propeller GCC, so a simple </w:t>
      </w:r>
      <w:r w:rsidR="00EA7D71" w:rsidRPr="002F32B1">
        <w:rPr>
          <w:rFonts w:ascii="Courier New" w:hAnsi="Courier New"/>
          <w:b/>
          <w:color w:val="0000FF"/>
          <w:kern w:val="0"/>
        </w:rPr>
        <w:t>#</w:t>
      </w:r>
      <w:proofErr w:type="gramStart"/>
      <w:r w:rsidR="00EA7D71" w:rsidRPr="002F32B1">
        <w:rPr>
          <w:rFonts w:ascii="Courier New" w:hAnsi="Courier New"/>
          <w:b/>
          <w:color w:val="0000FF"/>
          <w:kern w:val="0"/>
        </w:rPr>
        <w:t>include</w:t>
      </w:r>
      <w:proofErr w:type="gramEnd"/>
      <w:r w:rsidR="00EA7D71" w:rsidRPr="002F32B1">
        <w:rPr>
          <w:rFonts w:ascii="Courier New" w:hAnsi="Courier New"/>
          <w:b/>
          <w:color w:val="0000FF"/>
          <w:kern w:val="0"/>
        </w:rPr>
        <w:t xml:space="preserve"> &lt;</w:t>
      </w:r>
      <w:proofErr w:type="spellStart"/>
      <w:r w:rsidR="00EA7D71" w:rsidRPr="002F32B1">
        <w:rPr>
          <w:rFonts w:ascii="Courier New" w:hAnsi="Courier New"/>
          <w:b/>
          <w:color w:val="0000FF"/>
          <w:kern w:val="0"/>
        </w:rPr>
        <w:t>stdio.h</w:t>
      </w:r>
      <w:proofErr w:type="spellEnd"/>
      <w:r w:rsidR="00EA7D71" w:rsidRPr="002F32B1">
        <w:rPr>
          <w:rFonts w:ascii="Courier New" w:hAnsi="Courier New"/>
          <w:b/>
          <w:color w:val="0000FF"/>
          <w:kern w:val="0"/>
        </w:rPr>
        <w:t>&gt;</w:t>
      </w:r>
      <w:r w:rsidR="00EA7D71" w:rsidRPr="00C7373F">
        <w:t xml:space="preserve"> in the </w:t>
      </w:r>
      <w:r w:rsidR="002643EF">
        <w:t xml:space="preserve">program’s source code </w:t>
      </w:r>
      <w:r w:rsidR="00EA7D71" w:rsidRPr="00C7373F">
        <w:t xml:space="preserve">would be all that’s required.  </w:t>
      </w:r>
    </w:p>
    <w:p w:rsidR="00EA7D71" w:rsidRPr="00C7373F" w:rsidRDefault="00EA7D71" w:rsidP="00C7373F">
      <w:pPr>
        <w:pStyle w:val="BodyText"/>
      </w:pPr>
    </w:p>
    <w:p w:rsidR="00EA7D71" w:rsidRPr="00C7373F" w:rsidRDefault="00EA7D71" w:rsidP="00C7373F">
      <w:pPr>
        <w:pStyle w:val="BodyText"/>
      </w:pPr>
      <w:r w:rsidRPr="00C7373F">
        <w:t xml:space="preserve">NOTES </w:t>
      </w:r>
    </w:p>
    <w:p w:rsidR="00EA7D71" w:rsidRPr="00C7373F" w:rsidRDefault="008F0FA3" w:rsidP="0006001B">
      <w:pPr>
        <w:pStyle w:val="BodyText"/>
        <w:numPr>
          <w:ilvl w:val="0"/>
          <w:numId w:val="10"/>
        </w:numPr>
        <w:spacing w:after="120"/>
      </w:pPr>
      <w:r>
        <w:t>For C/C++,</w:t>
      </w:r>
      <w:r w:rsidR="00EA7D71" w:rsidRPr="00C7373F">
        <w:t xml:space="preserve"> the project manager defines what is built regardless of what </w:t>
      </w:r>
      <w:r w:rsidR="0003543E">
        <w:t xml:space="preserve">editor tab </w:t>
      </w:r>
      <w:r w:rsidR="00EA7D71" w:rsidRPr="00C7373F">
        <w:t xml:space="preserve">is </w:t>
      </w:r>
      <w:r w:rsidR="0003543E">
        <w:t>active and visible in the main display</w:t>
      </w:r>
      <w:r w:rsidR="00EA7D71" w:rsidRPr="00C7373F">
        <w:t>.</w:t>
      </w:r>
    </w:p>
    <w:p w:rsidR="00EA7D71" w:rsidRPr="00C7373F" w:rsidRDefault="00EA7D71" w:rsidP="0006001B">
      <w:pPr>
        <w:pStyle w:val="BodyText"/>
        <w:numPr>
          <w:ilvl w:val="0"/>
          <w:numId w:val="10"/>
        </w:numPr>
        <w:spacing w:after="120"/>
      </w:pPr>
      <w:r w:rsidRPr="00C7373F">
        <w:t>There is generally no issue using a main .c type file for projects that include C++ in Propeller</w:t>
      </w:r>
      <w:r w:rsidR="002643EF">
        <w:t> </w:t>
      </w:r>
      <w:r w:rsidRPr="00C7373F">
        <w:t>GCC, provided the Compiler Type is set to C++.   </w:t>
      </w:r>
    </w:p>
    <w:p w:rsidR="001D5B57" w:rsidRPr="00AA3C02" w:rsidRDefault="00EA7D71" w:rsidP="001D5B57">
      <w:pPr>
        <w:pStyle w:val="BodyText"/>
        <w:numPr>
          <w:ilvl w:val="0"/>
          <w:numId w:val="10"/>
        </w:numPr>
        <w:spacing w:after="120"/>
      </w:pPr>
      <w:r w:rsidRPr="00C7373F">
        <w:t>Although .h files are not listed by name, they must exist in the project folder or in one of the specified include paths for successful builds.</w:t>
      </w:r>
      <w:bookmarkStart w:id="92" w:name="_Ref354851329"/>
      <w:bookmarkStart w:id="93" w:name="_Ref354851332"/>
      <w:bookmarkStart w:id="94" w:name="_Toc355094819"/>
    </w:p>
    <w:p w:rsidR="00AA3C02" w:rsidRDefault="00AA3C02">
      <w:pPr>
        <w:rPr>
          <w:rFonts w:ascii="Arial" w:hAnsi="Arial" w:cs="Arial"/>
          <w:b/>
          <w:bCs/>
          <w:color w:val="365F91" w:themeColor="accent1" w:themeShade="BF"/>
          <w:kern w:val="32"/>
          <w:sz w:val="28"/>
          <w:szCs w:val="32"/>
        </w:rPr>
      </w:pPr>
      <w:r>
        <w:br w:type="page"/>
      </w:r>
    </w:p>
    <w:p w:rsidR="00EA7D71" w:rsidRPr="00402F62" w:rsidRDefault="00EA7D71" w:rsidP="00CA0177">
      <w:pPr>
        <w:pStyle w:val="StyleHeading2CustomColorRGB686868"/>
      </w:pPr>
      <w:bookmarkStart w:id="95" w:name="File_Manager_Tab"/>
      <w:bookmarkStart w:id="96" w:name="_Toc472785746"/>
      <w:bookmarkEnd w:id="95"/>
      <w:r w:rsidRPr="00402F62">
        <w:lastRenderedPageBreak/>
        <w:t>File Manager Tab</w:t>
      </w:r>
      <w:bookmarkEnd w:id="92"/>
      <w:bookmarkEnd w:id="93"/>
      <w:bookmarkEnd w:id="94"/>
      <w:bookmarkEnd w:id="96"/>
    </w:p>
    <w:p w:rsidR="00EA7D71" w:rsidRPr="00C7373F" w:rsidRDefault="00EA7D71" w:rsidP="00C7373F">
      <w:pPr>
        <w:pStyle w:val="BodyText"/>
      </w:pPr>
      <w:r w:rsidRPr="00C7373F">
        <w:t>To s</w:t>
      </w:r>
      <w:r w:rsidR="00690E93">
        <w:t>ee the contents of a file, left-</w:t>
      </w:r>
      <w:r w:rsidRPr="00C7373F">
        <w:t>click on the file name</w:t>
      </w:r>
      <w:r w:rsidR="00A56933">
        <w:t xml:space="preserve"> to open the file in the editor</w:t>
      </w:r>
      <w:r w:rsidRPr="00C7373F">
        <w:t xml:space="preserve">. </w:t>
      </w:r>
      <w:r w:rsidR="0003543E">
        <w:t>If there are any e</w:t>
      </w:r>
      <w:r w:rsidRPr="00C7373F">
        <w:t xml:space="preserve">ntries starting with -I and </w:t>
      </w:r>
      <w:r w:rsidR="002F32B1" w:rsidRPr="00C7373F">
        <w:t>-</w:t>
      </w:r>
      <w:r w:rsidRPr="00C7373F">
        <w:t>L</w:t>
      </w:r>
      <w:r w:rsidR="0003543E">
        <w:t xml:space="preserve">, they </w:t>
      </w:r>
      <w:r w:rsidRPr="00C7373F">
        <w:t>specify paths, not files</w:t>
      </w:r>
      <w:r w:rsidR="00A56933">
        <w:t xml:space="preserve"> – they will not open any content in the editor</w:t>
      </w:r>
      <w:r w:rsidRPr="00C7373F">
        <w:t xml:space="preserve">. </w:t>
      </w:r>
      <w:r w:rsidR="00BE2F11">
        <w:t>Similarly, c</w:t>
      </w:r>
      <w:r w:rsidRPr="00C7373F">
        <w:t xml:space="preserve">licking the .side file </w:t>
      </w:r>
      <w:r w:rsidR="00BE2F11">
        <w:t xml:space="preserve">(the project file) </w:t>
      </w:r>
      <w:r w:rsidRPr="00C7373F">
        <w:t>does nothing.</w:t>
      </w:r>
      <w:r w:rsidR="00C760C7">
        <w:t xml:space="preserve">  </w:t>
      </w:r>
      <w:r w:rsidRPr="00C7373F">
        <w:t xml:space="preserve">Controls for adding files and paths to the file list are available by right clicking one of the entries.  </w:t>
      </w:r>
    </w:p>
    <w:p w:rsidR="00EA7D71" w:rsidRPr="004971B2" w:rsidRDefault="00EA7D71" w:rsidP="0003543E">
      <w:pPr>
        <w:ind w:left="360" w:right="360"/>
      </w:pPr>
    </w:p>
    <w:p w:rsidR="00EA7D71" w:rsidRPr="004971B2" w:rsidRDefault="00673DCE" w:rsidP="0006001B">
      <w:pPr>
        <w:pStyle w:val="BodyText"/>
        <w:numPr>
          <w:ilvl w:val="0"/>
          <w:numId w:val="10"/>
        </w:numPr>
        <w:spacing w:after="80"/>
      </w:pPr>
      <w:r>
        <w:rPr>
          <w:noProof/>
        </w:rPr>
        <w:drawing>
          <wp:anchor distT="0" distB="0" distL="114300" distR="114300" simplePos="0" relativeHeight="251677184" behindDoc="1" locked="0" layoutInCell="1" allowOverlap="1" wp14:anchorId="196DE190" wp14:editId="27732250">
            <wp:simplePos x="0" y="0"/>
            <wp:positionH relativeFrom="column">
              <wp:posOffset>3130550</wp:posOffset>
            </wp:positionH>
            <wp:positionV relativeFrom="paragraph">
              <wp:posOffset>54610</wp:posOffset>
            </wp:positionV>
            <wp:extent cx="2860040" cy="2435860"/>
            <wp:effectExtent l="0" t="0" r="0" b="2540"/>
            <wp:wrapTight wrapText="bothSides">
              <wp:wrapPolygon edited="0">
                <wp:start x="0" y="0"/>
                <wp:lineTo x="0" y="21454"/>
                <wp:lineTo x="21437" y="21454"/>
                <wp:lineTo x="21437" y="0"/>
                <wp:lineTo x="0" y="0"/>
              </wp:wrapPolygon>
            </wp:wrapTight>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2860040" cy="2435860"/>
                    </a:xfrm>
                    <a:prstGeom prst="rect">
                      <a:avLst/>
                    </a:prstGeom>
                  </pic:spPr>
                </pic:pic>
              </a:graphicData>
            </a:graphic>
            <wp14:sizeRelH relativeFrom="page">
              <wp14:pctWidth>0</wp14:pctWidth>
            </wp14:sizeRelH>
            <wp14:sizeRelV relativeFrom="page">
              <wp14:pctHeight>0</wp14:pctHeight>
            </wp14:sizeRelV>
          </wp:anchor>
        </w:drawing>
      </w:r>
      <w:r w:rsidR="00EA7D71" w:rsidRPr="00C760C7">
        <w:rPr>
          <w:b/>
        </w:rPr>
        <w:t>Add File Copy:</w:t>
      </w:r>
      <w:r w:rsidR="00EA7D71" w:rsidRPr="004971B2">
        <w:t xml:space="preserve"> </w:t>
      </w:r>
      <w:proofErr w:type="gramStart"/>
      <w:r w:rsidR="00EA7D71" w:rsidRPr="004971B2">
        <w:t>Add</w:t>
      </w:r>
      <w:r w:rsidR="004D3183">
        <w:t>s</w:t>
      </w:r>
      <w:proofErr w:type="gramEnd"/>
      <w:r w:rsidR="00EA7D71" w:rsidRPr="004971B2">
        <w:t xml:space="preserve"> a copy of a</w:t>
      </w:r>
      <w:r w:rsidR="004D3183">
        <w:t>n existing</w:t>
      </w:r>
      <w:r w:rsidR="00EA7D71" w:rsidRPr="004971B2">
        <w:t xml:space="preserve"> file to the project. If </w:t>
      </w:r>
      <w:r w:rsidR="004D3183">
        <w:t>the</w:t>
      </w:r>
      <w:r w:rsidR="004D3183" w:rsidRPr="004971B2">
        <w:t xml:space="preserve"> </w:t>
      </w:r>
      <w:r w:rsidR="00EA7D71" w:rsidRPr="004971B2">
        <w:t xml:space="preserve">file </w:t>
      </w:r>
      <w:r w:rsidR="004D3183">
        <w:t xml:space="preserve">is </w:t>
      </w:r>
      <w:r w:rsidR="00EA7D71" w:rsidRPr="004971B2">
        <w:t>outside of the project directory, the file will be copied to the directory. File names are added in alphabetical order except the main project file which must always be</w:t>
      </w:r>
      <w:r w:rsidR="00A366D1">
        <w:t xml:space="preserve"> listed</w:t>
      </w:r>
      <w:r w:rsidR="00EA7D71" w:rsidRPr="004971B2">
        <w:t xml:space="preserve"> first.</w:t>
      </w:r>
    </w:p>
    <w:p w:rsidR="00EA7D71" w:rsidRPr="004971B2" w:rsidRDefault="00EA7D71" w:rsidP="0006001B">
      <w:pPr>
        <w:pStyle w:val="BodyText"/>
        <w:numPr>
          <w:ilvl w:val="0"/>
          <w:numId w:val="10"/>
        </w:numPr>
        <w:spacing w:after="80"/>
      </w:pPr>
      <w:r w:rsidRPr="00C760C7">
        <w:rPr>
          <w:b/>
        </w:rPr>
        <w:t>Add File Link:</w:t>
      </w:r>
      <w:r w:rsidRPr="004971B2">
        <w:t xml:space="preserve"> Add</w:t>
      </w:r>
      <w:r w:rsidR="004D3183">
        <w:t>s</w:t>
      </w:r>
      <w:r w:rsidRPr="004971B2">
        <w:t xml:space="preserve"> a link to</w:t>
      </w:r>
      <w:r w:rsidR="00016688">
        <w:t xml:space="preserve"> </w:t>
      </w:r>
      <w:r w:rsidR="004D3183">
        <w:t xml:space="preserve">an existing file into </w:t>
      </w:r>
      <w:r w:rsidR="00016688">
        <w:t>the project</w:t>
      </w:r>
      <w:r w:rsidRPr="004971B2">
        <w:t xml:space="preserve">. </w:t>
      </w:r>
      <w:r w:rsidR="004D3183">
        <w:t>Unlike the above option, a linked</w:t>
      </w:r>
      <w:r w:rsidRPr="004971B2">
        <w:t xml:space="preserve"> file will not be copied to the project directory. </w:t>
      </w:r>
      <w:r w:rsidR="004D3183">
        <w:t>This is useful for reusing existing code maintained outside of this project; however, a</w:t>
      </w:r>
      <w:r w:rsidRPr="004971B2">
        <w:t xml:space="preserve"> disadvantage </w:t>
      </w:r>
      <w:r w:rsidR="004D3183">
        <w:t>is that the project’s code is not all in</w:t>
      </w:r>
      <w:r w:rsidRPr="004971B2">
        <w:t xml:space="preserve"> same folder.</w:t>
      </w:r>
      <w:r w:rsidR="004D3183">
        <w:t xml:space="preserve">  Linked files are displayed in the Project Manager as</w:t>
      </w:r>
      <w:r w:rsidR="004D3183" w:rsidRPr="004971B2">
        <w:t xml:space="preserve"> the short file name </w:t>
      </w:r>
      <w:r w:rsidR="004D3183">
        <w:t>with “-</w:t>
      </w:r>
      <w:r w:rsidR="004D3183" w:rsidRPr="004971B2">
        <w:t>&gt;</w:t>
      </w:r>
      <w:r w:rsidR="004D3183">
        <w:t xml:space="preserve">” and the </w:t>
      </w:r>
      <w:r w:rsidR="004D3183" w:rsidRPr="004971B2">
        <w:t xml:space="preserve">full path </w:t>
      </w:r>
      <w:r w:rsidR="004D3183">
        <w:t>and filename afterward.</w:t>
      </w:r>
    </w:p>
    <w:p w:rsidR="00EA7D71" w:rsidRPr="004971B2" w:rsidRDefault="00EA7D71" w:rsidP="0006001B">
      <w:pPr>
        <w:pStyle w:val="BodyText"/>
        <w:numPr>
          <w:ilvl w:val="0"/>
          <w:numId w:val="10"/>
        </w:numPr>
        <w:spacing w:after="80"/>
      </w:pPr>
      <w:r w:rsidRPr="00C760C7">
        <w:rPr>
          <w:b/>
        </w:rPr>
        <w:t>Add Include Path:</w:t>
      </w:r>
      <w:r w:rsidRPr="004971B2">
        <w:t xml:space="preserve"> </w:t>
      </w:r>
      <w:proofErr w:type="gramStart"/>
      <w:r w:rsidRPr="004971B2">
        <w:t>Add</w:t>
      </w:r>
      <w:r w:rsidR="004D3183">
        <w:t>s</w:t>
      </w:r>
      <w:proofErr w:type="gramEnd"/>
      <w:r w:rsidRPr="004971B2">
        <w:t xml:space="preserve"> a path </w:t>
      </w:r>
      <w:r w:rsidR="004D3183">
        <w:t>into the current project pointing to a folder containing header files (</w:t>
      </w:r>
      <w:r w:rsidRPr="004971B2">
        <w:t>.h</w:t>
      </w:r>
      <w:r w:rsidR="004D3183">
        <w:t>)</w:t>
      </w:r>
      <w:r w:rsidRPr="004971B2">
        <w:t xml:space="preserve"> </w:t>
      </w:r>
      <w:r w:rsidR="004D3183">
        <w:t xml:space="preserve">that are </w:t>
      </w:r>
      <w:r w:rsidRPr="004971B2">
        <w:t xml:space="preserve">not </w:t>
      </w:r>
      <w:r w:rsidR="00214B7A">
        <w:t xml:space="preserve">already </w:t>
      </w:r>
      <w:r w:rsidRPr="004971B2">
        <w:t>in the project folder or tool-chain library folder. This adds a</w:t>
      </w:r>
      <w:r w:rsidR="00690E93">
        <w:t>n</w:t>
      </w:r>
      <w:r w:rsidRPr="004971B2">
        <w:t xml:space="preserve"> -I path to the project.</w:t>
      </w:r>
    </w:p>
    <w:p w:rsidR="00EA7D71" w:rsidRPr="004971B2" w:rsidRDefault="00EA7D71" w:rsidP="0006001B">
      <w:pPr>
        <w:pStyle w:val="BodyText"/>
        <w:numPr>
          <w:ilvl w:val="0"/>
          <w:numId w:val="10"/>
        </w:numPr>
        <w:spacing w:after="80"/>
      </w:pPr>
      <w:r w:rsidRPr="00C760C7">
        <w:rPr>
          <w:b/>
        </w:rPr>
        <w:t>Add Library Path:</w:t>
      </w:r>
      <w:r w:rsidRPr="004971B2">
        <w:t xml:space="preserve"> </w:t>
      </w:r>
      <w:proofErr w:type="gramStart"/>
      <w:r w:rsidRPr="004971B2">
        <w:t>Adds</w:t>
      </w:r>
      <w:proofErr w:type="gramEnd"/>
      <w:r w:rsidRPr="004971B2">
        <w:t xml:space="preserve"> a path </w:t>
      </w:r>
      <w:r w:rsidR="004D3183">
        <w:t xml:space="preserve">into the current project pointing </w:t>
      </w:r>
      <w:r w:rsidRPr="004971B2">
        <w:t>to a folder contain</w:t>
      </w:r>
      <w:r w:rsidR="004D3183">
        <w:t>ing</w:t>
      </w:r>
      <w:r w:rsidRPr="004971B2">
        <w:t xml:space="preserve"> one or more </w:t>
      </w:r>
      <w:r w:rsidR="004D3183">
        <w:t xml:space="preserve">memory model folders for a particular library.  </w:t>
      </w:r>
      <w:r w:rsidRPr="004971B2">
        <w:t>Th</w:t>
      </w:r>
      <w:r w:rsidR="004D3183">
        <w:t xml:space="preserve">e memory model </w:t>
      </w:r>
      <w:r w:rsidRPr="004971B2">
        <w:t>subfolders</w:t>
      </w:r>
      <w:r w:rsidR="004D3183">
        <w:t>,</w:t>
      </w:r>
      <w:r w:rsidRPr="004971B2">
        <w:t xml:space="preserve"> with memory model names (</w:t>
      </w:r>
      <w:proofErr w:type="spellStart"/>
      <w:r w:rsidRPr="004971B2">
        <w:t>cmm</w:t>
      </w:r>
      <w:proofErr w:type="spellEnd"/>
      <w:r w:rsidRPr="004971B2">
        <w:t xml:space="preserve">, </w:t>
      </w:r>
      <w:proofErr w:type="spellStart"/>
      <w:r w:rsidRPr="004971B2">
        <w:t>lmm</w:t>
      </w:r>
      <w:proofErr w:type="spellEnd"/>
      <w:r w:rsidRPr="004971B2">
        <w:t xml:space="preserve">, etc.), each </w:t>
      </w:r>
      <w:r w:rsidR="004D3183">
        <w:t>contain</w:t>
      </w:r>
      <w:r w:rsidRPr="004971B2">
        <w:t xml:space="preserve"> one or more .a files that have been </w:t>
      </w:r>
      <w:r w:rsidR="004D3183">
        <w:t>pre-</w:t>
      </w:r>
      <w:r w:rsidRPr="004971B2">
        <w:t xml:space="preserve">compiled for that memory model.  Assuming each folder contains </w:t>
      </w:r>
      <w:proofErr w:type="spellStart"/>
      <w:proofErr w:type="gramStart"/>
      <w:r w:rsidRPr="004971B2">
        <w:t>libname.a</w:t>
      </w:r>
      <w:proofErr w:type="spellEnd"/>
      <w:r w:rsidRPr="004971B2">
        <w:t>,</w:t>
      </w:r>
      <w:proofErr w:type="gramEnd"/>
      <w:r w:rsidRPr="004971B2">
        <w:t xml:space="preserve"> -</w:t>
      </w:r>
      <w:proofErr w:type="spellStart"/>
      <w:r w:rsidRPr="004971B2">
        <w:t>lname</w:t>
      </w:r>
      <w:proofErr w:type="spellEnd"/>
      <w:r w:rsidRPr="004971B2">
        <w:t xml:space="preserve"> should </w:t>
      </w:r>
      <w:r w:rsidR="004D3183">
        <w:t>be manually entered into</w:t>
      </w:r>
      <w:r w:rsidRPr="004971B2">
        <w:t xml:space="preserve"> the Linker tab’s Other Linker Options field.</w:t>
      </w:r>
      <w:r w:rsidR="004D3183">
        <w:t xml:space="preserve">  </w:t>
      </w:r>
      <w:r w:rsidR="004D3183" w:rsidRPr="00935905">
        <w:rPr>
          <w:rFonts w:cs="Arial"/>
          <w:szCs w:val="20"/>
        </w:rPr>
        <w:t>This</w:t>
      </w:r>
      <w:r w:rsidR="004D3183">
        <w:rPr>
          <w:rFonts w:cs="Arial"/>
          <w:szCs w:val="20"/>
        </w:rPr>
        <w:t xml:space="preserve"> feature</w:t>
      </w:r>
      <w:r w:rsidR="004D3183" w:rsidRPr="00935905">
        <w:rPr>
          <w:rFonts w:cs="Arial"/>
          <w:szCs w:val="20"/>
        </w:rPr>
        <w:t xml:space="preserve"> is not for including source libraries (.c/.</w:t>
      </w:r>
      <w:proofErr w:type="spellStart"/>
      <w:r w:rsidR="004D3183" w:rsidRPr="00935905">
        <w:rPr>
          <w:rFonts w:cs="Arial"/>
          <w:szCs w:val="20"/>
        </w:rPr>
        <w:t>cpp</w:t>
      </w:r>
      <w:proofErr w:type="spellEnd"/>
      <w:r w:rsidR="004D3183" w:rsidRPr="00935905">
        <w:rPr>
          <w:rFonts w:cs="Arial"/>
          <w:szCs w:val="20"/>
        </w:rPr>
        <w:t>/.</w:t>
      </w:r>
      <w:proofErr w:type="spellStart"/>
      <w:r w:rsidR="004D3183" w:rsidRPr="00935905">
        <w:rPr>
          <w:rFonts w:cs="Arial"/>
          <w:szCs w:val="20"/>
        </w:rPr>
        <w:t>cogc</w:t>
      </w:r>
      <w:proofErr w:type="spellEnd"/>
      <w:r w:rsidR="004D3183" w:rsidRPr="00935905">
        <w:rPr>
          <w:rFonts w:cs="Arial"/>
          <w:szCs w:val="20"/>
        </w:rPr>
        <w:t>)</w:t>
      </w:r>
      <w:r w:rsidR="004D3183">
        <w:rPr>
          <w:rFonts w:cs="Arial"/>
          <w:szCs w:val="20"/>
        </w:rPr>
        <w:t>; u</w:t>
      </w:r>
      <w:r w:rsidR="004D3183" w:rsidRPr="00935905">
        <w:rPr>
          <w:rFonts w:cs="Arial"/>
          <w:szCs w:val="20"/>
        </w:rPr>
        <w:t>se Add File Copy or Add File Link for those.</w:t>
      </w:r>
      <w:r w:rsidRPr="004971B2">
        <w:t xml:space="preserve">  </w:t>
      </w:r>
    </w:p>
    <w:p w:rsidR="00EA7D71" w:rsidRPr="004971B2" w:rsidRDefault="00EA7D71" w:rsidP="0006001B">
      <w:pPr>
        <w:pStyle w:val="BodyText"/>
        <w:numPr>
          <w:ilvl w:val="0"/>
          <w:numId w:val="10"/>
        </w:numPr>
        <w:spacing w:after="80"/>
      </w:pPr>
      <w:r w:rsidRPr="00C760C7">
        <w:rPr>
          <w:b/>
        </w:rPr>
        <w:t>Delete:</w:t>
      </w:r>
      <w:r w:rsidRPr="004971B2">
        <w:t xml:space="preserve"> This</w:t>
      </w:r>
      <w:r w:rsidR="00813BFB">
        <w:t xml:space="preserve"> option deletes a file or path from the project settings.  It </w:t>
      </w:r>
      <w:r w:rsidRPr="004971B2">
        <w:t xml:space="preserve">does not </w:t>
      </w:r>
      <w:r w:rsidR="00813BFB">
        <w:t>delete a</w:t>
      </w:r>
      <w:r w:rsidRPr="004971B2">
        <w:t xml:space="preserve"> file itself</w:t>
      </w:r>
      <w:r w:rsidR="00737C37">
        <w:t>; rather</w:t>
      </w:r>
      <w:r w:rsidRPr="004971B2">
        <w:t xml:space="preserve">, it just removes it from the project settings.  </w:t>
      </w:r>
      <w:r w:rsidR="00737C37">
        <w:t>T</w:t>
      </w:r>
      <w:r w:rsidRPr="004971B2">
        <w:t>he top file</w:t>
      </w:r>
      <w:r w:rsidR="00737C37">
        <w:t xml:space="preserve"> cannot be deleted since </w:t>
      </w:r>
      <w:r w:rsidRPr="004971B2">
        <w:t>it has a special meaning</w:t>
      </w:r>
      <w:r w:rsidR="00737C37">
        <w:t xml:space="preserve"> to the project</w:t>
      </w:r>
      <w:r w:rsidRPr="004971B2">
        <w:t xml:space="preserve">. The top file in the project must always have the </w:t>
      </w:r>
      <w:proofErr w:type="gramStart"/>
      <w:r w:rsidRPr="002F32B1">
        <w:rPr>
          <w:rFonts w:ascii="Courier New" w:hAnsi="Courier New"/>
          <w:b/>
          <w:color w:val="0000FF"/>
          <w:kern w:val="0"/>
        </w:rPr>
        <w:t>main(</w:t>
      </w:r>
      <w:proofErr w:type="gramEnd"/>
      <w:r w:rsidRPr="002F32B1">
        <w:rPr>
          <w:rFonts w:ascii="Courier New" w:hAnsi="Courier New"/>
          <w:b/>
          <w:color w:val="0000FF"/>
          <w:kern w:val="0"/>
        </w:rPr>
        <w:t>)</w:t>
      </w:r>
      <w:r w:rsidRPr="004971B2">
        <w:t xml:space="preserve"> function required by C/C++. </w:t>
      </w:r>
      <w:r w:rsidR="00737C37">
        <w:t>Note that i</w:t>
      </w:r>
      <w:r w:rsidRPr="004971B2">
        <w:t>f another top file is needed, either create it or open i</w:t>
      </w:r>
      <w:r w:rsidR="00737C37">
        <w:t>t</w:t>
      </w:r>
      <w:r w:rsidRPr="004971B2">
        <w:t xml:space="preserve"> in Project View, and then use Project -&gt; Set Project to set it as the </w:t>
      </w:r>
      <w:r w:rsidR="00737C37">
        <w:t>top</w:t>
      </w:r>
      <w:r w:rsidRPr="004971B2">
        <w:t xml:space="preserve"> file.  </w:t>
      </w:r>
    </w:p>
    <w:p w:rsidR="00EA7D71" w:rsidRPr="004971B2" w:rsidRDefault="00EA7D71" w:rsidP="0006001B">
      <w:pPr>
        <w:pStyle w:val="BodyText"/>
        <w:numPr>
          <w:ilvl w:val="0"/>
          <w:numId w:val="10"/>
        </w:numPr>
        <w:spacing w:after="80"/>
      </w:pPr>
      <w:r w:rsidRPr="00C760C7">
        <w:rPr>
          <w:b/>
        </w:rPr>
        <w:t>Show Assembly:</w:t>
      </w:r>
      <w:r w:rsidR="00690E93">
        <w:t> </w:t>
      </w:r>
      <w:r w:rsidR="0016747A">
        <w:t>Displays</w:t>
      </w:r>
      <w:r w:rsidRPr="004971B2">
        <w:t xml:space="preserve"> the </w:t>
      </w:r>
      <w:r w:rsidR="00673DCE">
        <w:t xml:space="preserve">file’s </w:t>
      </w:r>
      <w:r w:rsidRPr="004971B2">
        <w:t>Propeller</w:t>
      </w:r>
      <w:r w:rsidR="0016747A">
        <w:t xml:space="preserve"> </w:t>
      </w:r>
      <w:r w:rsidRPr="004971B2">
        <w:t>GCC assembly with C source comments.</w:t>
      </w:r>
    </w:p>
    <w:p w:rsidR="00EA7D71" w:rsidRPr="004971B2" w:rsidRDefault="00EA7D71" w:rsidP="0006001B">
      <w:pPr>
        <w:pStyle w:val="BodyText"/>
        <w:numPr>
          <w:ilvl w:val="0"/>
          <w:numId w:val="10"/>
        </w:numPr>
        <w:spacing w:after="80"/>
      </w:pPr>
      <w:r w:rsidRPr="00C760C7">
        <w:rPr>
          <w:b/>
        </w:rPr>
        <w:t>Show Map File:</w:t>
      </w:r>
      <w:r w:rsidR="00690E93">
        <w:t> </w:t>
      </w:r>
      <w:r w:rsidR="0016747A">
        <w:t>Displays</w:t>
      </w:r>
      <w:r w:rsidRPr="004971B2">
        <w:t xml:space="preserve"> the Propeller</w:t>
      </w:r>
      <w:r w:rsidR="0016747A">
        <w:t xml:space="preserve"> </w:t>
      </w:r>
      <w:r w:rsidRPr="004971B2">
        <w:t>GCC code map</w:t>
      </w:r>
      <w:r w:rsidR="0016747A">
        <w:t xml:space="preserve"> for a particular file</w:t>
      </w:r>
      <w:r w:rsidRPr="004971B2">
        <w:t>.</w:t>
      </w:r>
    </w:p>
    <w:p w:rsidR="00EA7D71" w:rsidRPr="004971B2" w:rsidRDefault="00EA7D71" w:rsidP="0006001B">
      <w:pPr>
        <w:pStyle w:val="BodyText"/>
        <w:numPr>
          <w:ilvl w:val="0"/>
          <w:numId w:val="10"/>
        </w:numPr>
        <w:spacing w:after="80"/>
      </w:pPr>
      <w:r w:rsidRPr="00C760C7">
        <w:rPr>
          <w:b/>
        </w:rPr>
        <w:t>Show File:</w:t>
      </w:r>
      <w:r w:rsidRPr="004971B2">
        <w:t xml:space="preserve"> This is the same as left</w:t>
      </w:r>
      <w:r w:rsidR="0016747A">
        <w:t>-</w:t>
      </w:r>
      <w:r w:rsidRPr="004971B2">
        <w:t>clicking on a file name</w:t>
      </w:r>
      <w:r w:rsidR="0016747A">
        <w:t>; it will either open that file or activate the editor tab that already contains it</w:t>
      </w:r>
      <w:r w:rsidRPr="004971B2">
        <w:t>.</w:t>
      </w:r>
    </w:p>
    <w:p w:rsidR="00EA7D71" w:rsidRPr="00C242FF" w:rsidRDefault="00EA7D71" w:rsidP="00D55384">
      <w:pPr>
        <w:pStyle w:val="Heading3"/>
      </w:pPr>
      <w:bookmarkStart w:id="97" w:name="_Toc355094820"/>
      <w:bookmarkStart w:id="98" w:name="_Toc472785747"/>
      <w:r w:rsidRPr="00D55384">
        <w:t>Project</w:t>
      </w:r>
      <w:r w:rsidRPr="00C242FF">
        <w:t xml:space="preserve"> File Types</w:t>
      </w:r>
      <w:bookmarkEnd w:id="97"/>
      <w:bookmarkEnd w:id="98"/>
    </w:p>
    <w:p w:rsidR="00EA7D71" w:rsidRPr="00D55384" w:rsidRDefault="00EA7D71" w:rsidP="00D55384">
      <w:pPr>
        <w:pStyle w:val="BodyText"/>
      </w:pPr>
      <w:r w:rsidRPr="00D55384">
        <w:rPr>
          <w:b/>
        </w:rPr>
        <w:t>Source Files</w:t>
      </w:r>
      <w:r w:rsidR="00D55384">
        <w:rPr>
          <w:b/>
        </w:rPr>
        <w:t xml:space="preserve">: </w:t>
      </w:r>
      <w:r w:rsidRPr="00D55384">
        <w:t>These files can be added to the project manager by right clicking an existing project file and using the popup menu.</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C files (.c</w:t>
      </w:r>
      <w:r w:rsidR="00433242">
        <w:t>,</w:t>
      </w:r>
      <w:r w:rsidRPr="00D55384">
        <w:t xml:space="preserve"> .cc</w:t>
      </w:r>
      <w:r w:rsidR="00433242">
        <w:t>,</w:t>
      </w:r>
      <w:r w:rsidRPr="00D55384">
        <w:t xml:space="preserve"> .</w:t>
      </w:r>
      <w:proofErr w:type="spellStart"/>
      <w:r w:rsidRPr="00D55384">
        <w:t>cpp</w:t>
      </w:r>
      <w:proofErr w:type="spellEnd"/>
      <w:r w:rsidRPr="00D55384">
        <w:t>) typically contain function or class method implementations.</w:t>
      </w:r>
    </w:p>
    <w:p w:rsidR="00EA7D71" w:rsidRPr="00D55384" w:rsidRDefault="00EA7D71" w:rsidP="0006001B">
      <w:pPr>
        <w:pStyle w:val="BodyText"/>
        <w:numPr>
          <w:ilvl w:val="0"/>
          <w:numId w:val="11"/>
        </w:numPr>
        <w:spacing w:after="120"/>
      </w:pPr>
      <w:r w:rsidRPr="00D55384">
        <w:t>COG C files (.</w:t>
      </w:r>
      <w:proofErr w:type="spellStart"/>
      <w:r w:rsidRPr="00D55384">
        <w:t>cogc</w:t>
      </w:r>
      <w:proofErr w:type="spellEnd"/>
      <w:r w:rsidRPr="00D55384">
        <w:t xml:space="preserve">) </w:t>
      </w:r>
      <w:r w:rsidR="00433242">
        <w:t>are</w:t>
      </w:r>
      <w:r w:rsidRPr="00D55384">
        <w:t xml:space="preserve"> a special type of C file that will compile to an image that will run in a </w:t>
      </w:r>
      <w:r w:rsidR="00690E93">
        <w:t>cog</w:t>
      </w:r>
      <w:r w:rsidRPr="00D55384">
        <w:t>.</w:t>
      </w:r>
    </w:p>
    <w:p w:rsidR="00EA7D71" w:rsidRPr="00D55384" w:rsidRDefault="00EA7D71" w:rsidP="0006001B">
      <w:pPr>
        <w:pStyle w:val="BodyText"/>
        <w:numPr>
          <w:ilvl w:val="0"/>
          <w:numId w:val="11"/>
        </w:numPr>
        <w:spacing w:after="120"/>
      </w:pPr>
      <w:r w:rsidRPr="00D55384">
        <w:t xml:space="preserve">SPIN files (.spin) contain PASM that can be compiled and extracted for starting in a </w:t>
      </w:r>
      <w:r w:rsidR="00690E93">
        <w:t>cog</w:t>
      </w:r>
      <w:r w:rsidRPr="00D55384">
        <w:t>.</w:t>
      </w:r>
    </w:p>
    <w:p w:rsidR="00EA7D71" w:rsidRPr="00D55384" w:rsidRDefault="00EA7D71" w:rsidP="0006001B">
      <w:pPr>
        <w:pStyle w:val="BodyText"/>
        <w:numPr>
          <w:ilvl w:val="0"/>
          <w:numId w:val="11"/>
        </w:numPr>
        <w:spacing w:after="120"/>
      </w:pPr>
      <w:r w:rsidRPr="00D55384">
        <w:lastRenderedPageBreak/>
        <w:t>GAS files (.s</w:t>
      </w:r>
      <w:r w:rsidR="00433242">
        <w:t>,</w:t>
      </w:r>
      <w:r w:rsidRPr="00D55384">
        <w:t xml:space="preserve"> .S) contain </w:t>
      </w:r>
      <w:r w:rsidR="003B3685" w:rsidRPr="00D55384">
        <w:t>PASM</w:t>
      </w:r>
      <w:r w:rsidR="003B3685">
        <w:t>-</w:t>
      </w:r>
      <w:r w:rsidRPr="00D55384">
        <w:t xml:space="preserve">like GNU Assembly that can be compiled and extracted for starting in a </w:t>
      </w:r>
      <w:r w:rsidR="00690E93">
        <w:t>cog</w:t>
      </w:r>
      <w:r w:rsidRPr="00D55384">
        <w:t>.</w:t>
      </w:r>
    </w:p>
    <w:p w:rsidR="00EA7D71" w:rsidRPr="00D55384" w:rsidRDefault="00EA7D71" w:rsidP="00D55384">
      <w:pPr>
        <w:pStyle w:val="BodyText"/>
      </w:pPr>
      <w:r w:rsidRPr="00D55384">
        <w:br/>
      </w:r>
      <w:r w:rsidRPr="00D55384">
        <w:rPr>
          <w:b/>
        </w:rPr>
        <w:t>Include Files</w:t>
      </w:r>
      <w:r w:rsidR="00D55384" w:rsidRPr="00D55384">
        <w:rPr>
          <w:b/>
        </w:rPr>
        <w:t>:</w:t>
      </w:r>
      <w:r w:rsidR="00D55384">
        <w:t xml:space="preserve"> </w:t>
      </w:r>
      <w:r w:rsidRPr="00D55384">
        <w:t>These files are also known as header files, and usually contain interface information.</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Header files (.h) are used to define data types and declare functions that may be in libraries.</w:t>
      </w:r>
    </w:p>
    <w:p w:rsidR="00EA7D71" w:rsidRPr="00D55384" w:rsidRDefault="00EA7D71" w:rsidP="0006001B">
      <w:pPr>
        <w:pStyle w:val="BodyText"/>
        <w:numPr>
          <w:ilvl w:val="0"/>
          <w:numId w:val="11"/>
        </w:numPr>
        <w:spacing w:after="120"/>
      </w:pPr>
      <w:r w:rsidRPr="00D55384">
        <w:t xml:space="preserve">Header files are included in C source </w:t>
      </w:r>
      <w:r w:rsidR="003B3685">
        <w:t xml:space="preserve">using </w:t>
      </w:r>
      <w:r w:rsidR="003B3685" w:rsidRPr="003644E8">
        <w:rPr>
          <w:rFonts w:ascii="Courier New" w:hAnsi="Courier New"/>
          <w:b/>
          <w:color w:val="0000FF"/>
          <w:kern w:val="0"/>
        </w:rPr>
        <w:t>#include</w:t>
      </w:r>
      <w:r w:rsidR="003B3685">
        <w:t xml:space="preserve"> statements and </w:t>
      </w:r>
      <w:r w:rsidRPr="00D55384">
        <w:t xml:space="preserve">do not need to be added to the </w:t>
      </w:r>
      <w:r w:rsidR="00433242">
        <w:t>P</w:t>
      </w:r>
      <w:r w:rsidRPr="00D55384">
        <w:t xml:space="preserve">roject </w:t>
      </w:r>
      <w:r w:rsidR="00433242">
        <w:t>M</w:t>
      </w:r>
      <w:r w:rsidRPr="00D55384">
        <w:t>anager</w:t>
      </w:r>
      <w:r w:rsidR="003B3685">
        <w:t xml:space="preserve"> specifically</w:t>
      </w:r>
      <w:r w:rsidRPr="00D55384">
        <w:t xml:space="preserve">.  However, it is a good idea to add a file link because </w:t>
      </w:r>
      <w:r w:rsidR="003B3685">
        <w:t xml:space="preserve">it can be used to </w:t>
      </w:r>
      <w:r w:rsidRPr="00D55384">
        <w:t>conveniently open</w:t>
      </w:r>
      <w:r w:rsidR="003B3685">
        <w:t xml:space="preserve"> the header</w:t>
      </w:r>
      <w:r w:rsidRPr="00D55384">
        <w:t xml:space="preserve"> into a tab.</w:t>
      </w:r>
    </w:p>
    <w:p w:rsidR="00EA7D71" w:rsidRPr="00D55384" w:rsidRDefault="00EA7D71" w:rsidP="0006001B">
      <w:pPr>
        <w:pStyle w:val="BodyText"/>
        <w:numPr>
          <w:ilvl w:val="0"/>
          <w:numId w:val="11"/>
        </w:numPr>
        <w:spacing w:after="120"/>
      </w:pPr>
      <w:r w:rsidRPr="00D55384">
        <w:t xml:space="preserve">If the header file is not in the same folder </w:t>
      </w:r>
      <w:r w:rsidR="003B3685">
        <w:t>as</w:t>
      </w:r>
      <w:r w:rsidR="003B3685" w:rsidRPr="00D55384">
        <w:t xml:space="preserve"> </w:t>
      </w:r>
      <w:r w:rsidRPr="00D55384">
        <w:t xml:space="preserve">the project, a path to the folder that contains the header file should be specified.  </w:t>
      </w:r>
    </w:p>
    <w:p w:rsidR="003F43D2" w:rsidRPr="00D55384" w:rsidRDefault="003F43D2" w:rsidP="003F43D2">
      <w:pPr>
        <w:pStyle w:val="BodyText"/>
        <w:numPr>
          <w:ilvl w:val="0"/>
          <w:numId w:val="11"/>
        </w:numPr>
        <w:spacing w:after="120"/>
      </w:pPr>
      <w:r w:rsidRPr="00D55384">
        <w:t>An include path can added by right</w:t>
      </w:r>
      <w:r>
        <w:t>-</w:t>
      </w:r>
      <w:r w:rsidRPr="00D55384">
        <w:t xml:space="preserve">clicking any item in the Project </w:t>
      </w:r>
      <w:r>
        <w:t>M</w:t>
      </w:r>
      <w:r w:rsidRPr="00D55384">
        <w:t xml:space="preserve">anager and selecting Add Include Path.  </w:t>
      </w:r>
      <w:r>
        <w:t xml:space="preserve">Also, while in </w:t>
      </w:r>
      <w:r w:rsidRPr="00D55384">
        <w:t>Project View</w:t>
      </w:r>
      <w:r>
        <w:t xml:space="preserve">, the Project menu’s </w:t>
      </w:r>
      <w:r w:rsidRPr="00D55384">
        <w:t>Add Include Path item</w:t>
      </w:r>
      <w:r>
        <w:t xml:space="preserve"> can be used</w:t>
      </w:r>
      <w:r w:rsidRPr="00D55384">
        <w:t>.</w:t>
      </w:r>
    </w:p>
    <w:p w:rsidR="00EA7D71" w:rsidRPr="00D55384" w:rsidRDefault="00EA7D71" w:rsidP="0006001B">
      <w:pPr>
        <w:pStyle w:val="BodyText"/>
        <w:numPr>
          <w:ilvl w:val="0"/>
          <w:numId w:val="11"/>
        </w:numPr>
        <w:spacing w:after="120"/>
      </w:pPr>
      <w:r w:rsidRPr="00D55384">
        <w:t xml:space="preserve">An include path can </w:t>
      </w:r>
      <w:r w:rsidR="003F43D2">
        <w:t xml:space="preserve">also </w:t>
      </w:r>
      <w:r w:rsidRPr="00D55384">
        <w:t>be added with "-I folder" in the Other Compiler Options box</w:t>
      </w:r>
      <w:r w:rsidR="00094E71">
        <w:t>.</w:t>
      </w:r>
    </w:p>
    <w:p w:rsidR="00D55384" w:rsidRDefault="00D55384" w:rsidP="00D55384">
      <w:pPr>
        <w:pStyle w:val="BodyText"/>
      </w:pPr>
    </w:p>
    <w:p w:rsidR="00EA7D71" w:rsidRDefault="00EA7D71" w:rsidP="00D55384">
      <w:pPr>
        <w:pStyle w:val="BodyText"/>
      </w:pPr>
      <w:r w:rsidRPr="00D55384">
        <w:rPr>
          <w:b/>
        </w:rPr>
        <w:t>Object Files</w:t>
      </w:r>
      <w:r w:rsidR="00D55384">
        <w:t xml:space="preserve">: </w:t>
      </w:r>
      <w:r w:rsidRPr="00D55384">
        <w:t xml:space="preserve">These files are generated by the build process and are not added to the </w:t>
      </w:r>
      <w:r w:rsidR="00433242">
        <w:t>P</w:t>
      </w:r>
      <w:r w:rsidRPr="00D55384">
        <w:t xml:space="preserve">roject </w:t>
      </w:r>
      <w:r w:rsidR="00433242">
        <w:t>M</w:t>
      </w:r>
      <w:r w:rsidRPr="00D55384">
        <w:t>anager.</w:t>
      </w:r>
    </w:p>
    <w:p w:rsidR="00D55384" w:rsidRPr="00D55384" w:rsidRDefault="00D55384" w:rsidP="00D55384">
      <w:pPr>
        <w:pStyle w:val="BodyText"/>
      </w:pPr>
    </w:p>
    <w:p w:rsidR="00EA7D71" w:rsidRPr="00D55384" w:rsidRDefault="00EA7D71" w:rsidP="0006001B">
      <w:pPr>
        <w:pStyle w:val="BodyText"/>
        <w:numPr>
          <w:ilvl w:val="0"/>
          <w:numId w:val="11"/>
        </w:numPr>
        <w:spacing w:after="120"/>
      </w:pPr>
      <w:r w:rsidRPr="00D55384">
        <w:t xml:space="preserve">Object files (.o): </w:t>
      </w:r>
      <w:r w:rsidR="00433242">
        <w:t>O</w:t>
      </w:r>
      <w:r w:rsidRPr="00D55384">
        <w:t>bject files are always generated by the compiler.</w:t>
      </w:r>
    </w:p>
    <w:p w:rsidR="00EA7D71" w:rsidRPr="00D55384" w:rsidRDefault="00EA7D71" w:rsidP="0006001B">
      <w:pPr>
        <w:pStyle w:val="BodyText"/>
        <w:numPr>
          <w:ilvl w:val="0"/>
          <w:numId w:val="11"/>
        </w:numPr>
        <w:spacing w:after="120"/>
      </w:pPr>
      <w:r w:rsidRPr="00D55384">
        <w:t xml:space="preserve">COG Object file (.cog): </w:t>
      </w:r>
      <w:r w:rsidR="00433242">
        <w:t>T</w:t>
      </w:r>
      <w:r w:rsidRPr="00D55384">
        <w:t>his is a generated object file created from a .</w:t>
      </w:r>
      <w:proofErr w:type="spellStart"/>
      <w:r w:rsidRPr="00D55384">
        <w:t>cogc</w:t>
      </w:r>
      <w:proofErr w:type="spellEnd"/>
      <w:r w:rsidRPr="00D55384">
        <w:t xml:space="preserve"> file.</w:t>
      </w:r>
    </w:p>
    <w:p w:rsidR="00EA7D71" w:rsidRPr="00D55384" w:rsidRDefault="00EA7D71" w:rsidP="0006001B">
      <w:pPr>
        <w:pStyle w:val="BodyText"/>
        <w:numPr>
          <w:ilvl w:val="0"/>
          <w:numId w:val="11"/>
        </w:numPr>
        <w:spacing w:after="120"/>
      </w:pPr>
      <w:proofErr w:type="spellStart"/>
      <w:r w:rsidRPr="00D55384">
        <w:t>Dat</w:t>
      </w:r>
      <w:proofErr w:type="spellEnd"/>
      <w:r w:rsidRPr="00D55384">
        <w:t xml:space="preserve"> files (.</w:t>
      </w:r>
      <w:proofErr w:type="spellStart"/>
      <w:r w:rsidRPr="00D55384">
        <w:t>dat</w:t>
      </w:r>
      <w:proofErr w:type="spellEnd"/>
      <w:r w:rsidRPr="00D55384">
        <w:t xml:space="preserve">): </w:t>
      </w:r>
      <w:r w:rsidR="00433242">
        <w:t>T</w:t>
      </w:r>
      <w:r w:rsidRPr="00D55384">
        <w:t xml:space="preserve">his type of file is generated by Spin </w:t>
      </w:r>
      <w:r w:rsidR="00AF1BD7">
        <w:t>compilers</w:t>
      </w:r>
      <w:r w:rsidR="00AF1BD7" w:rsidRPr="00D55384">
        <w:t xml:space="preserve"> </w:t>
      </w:r>
      <w:r w:rsidRPr="00D55384">
        <w:t>used for making PASM COG code.</w:t>
      </w:r>
    </w:p>
    <w:p w:rsidR="00EA7D71" w:rsidRPr="00402F62" w:rsidRDefault="00EA7D71" w:rsidP="00CA0177">
      <w:pPr>
        <w:pStyle w:val="StyleHeading2CustomColorRGB686868"/>
      </w:pPr>
      <w:bookmarkStart w:id="99" w:name="_Toc355094821"/>
      <w:bookmarkStart w:id="100" w:name="_Toc472785748"/>
      <w:r w:rsidRPr="00402F62">
        <w:t>Project Options</w:t>
      </w:r>
      <w:bookmarkEnd w:id="99"/>
      <w:bookmarkEnd w:id="100"/>
    </w:p>
    <w:p w:rsidR="004971B2" w:rsidRDefault="00EA7D71" w:rsidP="004971B2">
      <w:pPr>
        <w:pStyle w:val="BodyText"/>
      </w:pPr>
      <w:r w:rsidRPr="004971B2">
        <w:t xml:space="preserve">The Project Options tab is for choosing </w:t>
      </w:r>
      <w:r w:rsidR="006B1DD0">
        <w:t>common project settings</w:t>
      </w:r>
      <w:r w:rsidRPr="004971B2">
        <w:t>.  These options are automatically saved in the .side project file.</w:t>
      </w:r>
    </w:p>
    <w:p w:rsidR="002F32B1" w:rsidRPr="004971B2" w:rsidRDefault="002F32B1" w:rsidP="004971B2">
      <w:pPr>
        <w:pStyle w:val="BodyText"/>
      </w:pPr>
    </w:p>
    <w:p w:rsidR="00EA7D71" w:rsidRPr="004971B2" w:rsidRDefault="00DB2F9B" w:rsidP="004971B2">
      <w:pPr>
        <w:pStyle w:val="BodyText"/>
      </w:pPr>
      <w:r>
        <w:rPr>
          <w:noProof/>
        </w:rPr>
        <w:drawing>
          <wp:inline distT="0" distB="0" distL="0" distR="0" wp14:anchorId="78D12A29" wp14:editId="0B4B5006">
            <wp:extent cx="2848373" cy="1810003"/>
            <wp:effectExtent l="0" t="0" r="9525"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ptions.PNG"/>
                    <pic:cNvPicPr/>
                  </pic:nvPicPr>
                  <pic:blipFill>
                    <a:blip r:embed="rId99">
                      <a:extLst>
                        <a:ext uri="{28A0092B-C50C-407E-A947-70E740481C1C}">
                          <a14:useLocalDpi xmlns:a14="http://schemas.microsoft.com/office/drawing/2010/main" val="0"/>
                        </a:ext>
                      </a:extLst>
                    </a:blip>
                    <a:stretch>
                      <a:fillRect/>
                    </a:stretch>
                  </pic:blipFill>
                  <pic:spPr>
                    <a:xfrm>
                      <a:off x="0" y="0"/>
                      <a:ext cx="2848373" cy="1810003"/>
                    </a:xfrm>
                    <a:prstGeom prst="rect">
                      <a:avLst/>
                    </a:prstGeom>
                  </pic:spPr>
                </pic:pic>
              </a:graphicData>
            </a:graphic>
          </wp:inline>
        </w:drawing>
      </w:r>
    </w:p>
    <w:p w:rsidR="00066141" w:rsidRDefault="00066141" w:rsidP="004971B2">
      <w:pPr>
        <w:pStyle w:val="Heading3"/>
      </w:pPr>
      <w:bookmarkStart w:id="101" w:name="_Ref363134463"/>
    </w:p>
    <w:p w:rsidR="004971B2" w:rsidRDefault="00EA7D71" w:rsidP="004971B2">
      <w:pPr>
        <w:pStyle w:val="Heading3"/>
      </w:pPr>
      <w:bookmarkStart w:id="102" w:name="_Toc472785749"/>
      <w:r w:rsidRPr="004971B2">
        <w:t>Board Type</w:t>
      </w:r>
      <w:bookmarkEnd w:id="101"/>
      <w:bookmarkEnd w:id="102"/>
      <w:r w:rsidRPr="004971B2">
        <w:t xml:space="preserve"> </w:t>
      </w:r>
    </w:p>
    <w:p w:rsidR="004971B2" w:rsidRDefault="00DE42F6" w:rsidP="004971B2">
      <w:pPr>
        <w:pStyle w:val="BodyText"/>
      </w:pPr>
      <w:r>
        <w:t>This field, to</w:t>
      </w:r>
      <w:r w:rsidR="00EA7D71" w:rsidRPr="004971B2">
        <w:t xml:space="preserve"> the right side of the green puzzle piece</w:t>
      </w:r>
      <w:r>
        <w:t>, selects the target development board type</w:t>
      </w:r>
      <w:r w:rsidR="00EA7D71" w:rsidRPr="004971B2">
        <w:t xml:space="preserve">. Most commercially available Propeller boards are listed here and an abbreviated list is included in Simple </w:t>
      </w:r>
      <w:r w:rsidR="00690E93">
        <w:t>V</w:t>
      </w:r>
      <w:r w:rsidR="00EA7D71" w:rsidRPr="004971B2">
        <w:t xml:space="preserve">iew.  </w:t>
      </w:r>
      <w:r w:rsidR="00690E93">
        <w:t>C</w:t>
      </w:r>
      <w:r w:rsidR="00EA7D71" w:rsidRPr="004971B2">
        <w:t>lick this dropdown to select the board you will be loading the program into.  The selected board type is saved in the .side project file.</w:t>
      </w:r>
    </w:p>
    <w:p w:rsidR="00EA7D71" w:rsidRPr="004971B2" w:rsidRDefault="00EA7D71" w:rsidP="004971B2">
      <w:pPr>
        <w:pStyle w:val="BodyText"/>
      </w:pPr>
      <w:r w:rsidRPr="004971B2">
        <w:br/>
        <w:t>Board types with SDLOAD are special</w:t>
      </w:r>
      <w:r w:rsidR="00DE42F6">
        <w:t>,</w:t>
      </w:r>
      <w:r w:rsidRPr="004971B2">
        <w:t xml:space="preserve"> and when selected tell the IDE that </w:t>
      </w:r>
      <w:r w:rsidR="00E366EF">
        <w:t>files can be loaded into the SD card</w:t>
      </w:r>
      <w:r w:rsidRPr="004971B2">
        <w:t xml:space="preserve">.  In some cases, modes like RCFAST or RCSLOW select system clock settings that have special purposes, but can be used on any board.  See the </w:t>
      </w:r>
      <w:r w:rsidR="00691BFD">
        <w:fldChar w:fldCharType="begin"/>
      </w:r>
      <w:r w:rsidR="00691BFD">
        <w:instrText xml:space="preserve"> REF Board_Types \h </w:instrText>
      </w:r>
      <w:r w:rsidR="00691BFD">
        <w:fldChar w:fldCharType="separate"/>
      </w:r>
      <w:r w:rsidR="00EE5F28" w:rsidRPr="00F24BCE">
        <w:t>Board Types</w:t>
      </w:r>
      <w:r w:rsidR="00691BFD">
        <w:fldChar w:fldCharType="end"/>
      </w:r>
      <w:r w:rsidR="00691BFD">
        <w:t xml:space="preserve"> </w:t>
      </w:r>
      <w:r w:rsidRPr="004971B2">
        <w:t xml:space="preserve">section on </w:t>
      </w:r>
      <w:r w:rsidR="00A56933">
        <w:t xml:space="preserve">page </w:t>
      </w:r>
      <w:r w:rsidR="00691BFD">
        <w:fldChar w:fldCharType="begin"/>
      </w:r>
      <w:r w:rsidR="00691BFD">
        <w:instrText xml:space="preserve"> PAGEREF Board_Types \h </w:instrText>
      </w:r>
      <w:r w:rsidR="00691BFD">
        <w:fldChar w:fldCharType="separate"/>
      </w:r>
      <w:r w:rsidR="00EE5F28">
        <w:rPr>
          <w:noProof/>
        </w:rPr>
        <w:t>26</w:t>
      </w:r>
      <w:r w:rsidR="00691BFD">
        <w:fldChar w:fldCharType="end"/>
      </w:r>
      <w:r w:rsidR="00A56933">
        <w:t xml:space="preserve"> </w:t>
      </w:r>
      <w:r w:rsidRPr="004971B2">
        <w:t>for more info.</w:t>
      </w:r>
    </w:p>
    <w:p w:rsidR="00EA7D71" w:rsidRPr="004971B2" w:rsidRDefault="00EA7D71" w:rsidP="004971B2">
      <w:pPr>
        <w:pStyle w:val="BodyText"/>
      </w:pPr>
    </w:p>
    <w:p w:rsidR="00EA7D71" w:rsidRPr="004971B2" w:rsidRDefault="004971B2" w:rsidP="004971B2">
      <w:pPr>
        <w:pStyle w:val="BodyText"/>
      </w:pPr>
      <w:r>
        <w:rPr>
          <w:noProof/>
        </w:rPr>
        <w:drawing>
          <wp:inline distT="0" distB="0" distL="0" distR="0" wp14:anchorId="6349A3A9" wp14:editId="1B186E0D">
            <wp:extent cx="225425" cy="225425"/>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sidRPr="004971B2">
        <w:t> </w:t>
      </w:r>
      <w:r w:rsidR="00EA7D71" w:rsidRPr="00690E93">
        <w:rPr>
          <w:b/>
        </w:rPr>
        <w:t>Reload Board Types</w:t>
      </w:r>
      <w:r w:rsidR="00EA7D71" w:rsidRPr="004971B2">
        <w:t xml:space="preserve">: If </w:t>
      </w:r>
      <w:r w:rsidR="00424E42">
        <w:t>board configuration (.</w:t>
      </w:r>
      <w:proofErr w:type="spellStart"/>
      <w:r w:rsidR="00424E42">
        <w:t>cfg</w:t>
      </w:r>
      <w:proofErr w:type="spellEnd"/>
      <w:r w:rsidR="00424E42">
        <w:t xml:space="preserve">) </w:t>
      </w:r>
      <w:r w:rsidR="00EA7D71" w:rsidRPr="004971B2">
        <w:t>files have been added to or deleted from</w:t>
      </w:r>
      <w:r w:rsidR="00424E42">
        <w:t xml:space="preserve"> Propeller GCC’s Propeller Load folder (&lt;SimpleIDE install folder&gt;\</w:t>
      </w:r>
      <w:proofErr w:type="spellStart"/>
      <w:r w:rsidR="00EA7D71" w:rsidRPr="004971B2">
        <w:t>propgcc</w:t>
      </w:r>
      <w:proofErr w:type="spellEnd"/>
      <w:r w:rsidR="00EA7D71" w:rsidRPr="004971B2">
        <w:t>\propeller-load\</w:t>
      </w:r>
      <w:r w:rsidR="00424E42">
        <w:t>)</w:t>
      </w:r>
      <w:r w:rsidR="00EA7D71" w:rsidRPr="004971B2">
        <w:t xml:space="preserve">, this button will </w:t>
      </w:r>
      <w:r w:rsidR="00424E42" w:rsidRPr="004971B2">
        <w:t>re</w:t>
      </w:r>
      <w:r w:rsidR="00424E42">
        <w:t>fresh the list of board names in the Board</w:t>
      </w:r>
      <w:r w:rsidR="00EA7D71" w:rsidRPr="004971B2">
        <w:t xml:space="preserve"> Type dropdown.  If the </w:t>
      </w:r>
      <w:r w:rsidR="00424E42">
        <w:t xml:space="preserve">boards.txt file (inside the Propeller Load folder noted above) </w:t>
      </w:r>
      <w:r w:rsidR="00EA7D71" w:rsidRPr="004971B2">
        <w:t xml:space="preserve">has been modified, this button will update the truncated boards list </w:t>
      </w:r>
      <w:r w:rsidR="00424E42">
        <w:t>shown in the Board Type</w:t>
      </w:r>
      <w:r w:rsidR="00EA7D71" w:rsidRPr="004971B2">
        <w:t xml:space="preserve"> </w:t>
      </w:r>
      <w:r w:rsidR="00424E42">
        <w:t xml:space="preserve">dropdown while in </w:t>
      </w:r>
      <w:r w:rsidR="00EA7D71" w:rsidRPr="004971B2">
        <w:t xml:space="preserve">Simple View. </w:t>
      </w:r>
    </w:p>
    <w:p w:rsidR="00EA7D71" w:rsidRPr="004971B2" w:rsidRDefault="00EA7D71" w:rsidP="004971B2">
      <w:pPr>
        <w:pStyle w:val="BodyText"/>
      </w:pPr>
    </w:p>
    <w:p w:rsidR="004971B2" w:rsidRDefault="00EA7D71" w:rsidP="004971B2">
      <w:pPr>
        <w:pStyle w:val="Heading3"/>
      </w:pPr>
      <w:bookmarkStart w:id="103" w:name="_Toc472785750"/>
      <w:r w:rsidRPr="004971B2">
        <w:t>Compiler Type</w:t>
      </w:r>
      <w:bookmarkEnd w:id="103"/>
      <w:r w:rsidRPr="004971B2">
        <w:t xml:space="preserve"> </w:t>
      </w:r>
    </w:p>
    <w:p w:rsidR="004971B2" w:rsidRDefault="008F0FA3" w:rsidP="004971B2">
      <w:pPr>
        <w:pStyle w:val="BodyText"/>
      </w:pPr>
      <w:r>
        <w:t>Two</w:t>
      </w:r>
      <w:r w:rsidR="00EA7D71" w:rsidRPr="004971B2">
        <w:t xml:space="preserve"> compiler types are supported:</w:t>
      </w:r>
      <w:r w:rsidR="004971B2">
        <w:t xml:space="preserve"> </w:t>
      </w:r>
    </w:p>
    <w:p w:rsidR="004971B2" w:rsidRDefault="004971B2" w:rsidP="0006001B">
      <w:pPr>
        <w:pStyle w:val="BodyText"/>
        <w:numPr>
          <w:ilvl w:val="0"/>
          <w:numId w:val="12"/>
        </w:numPr>
      </w:pPr>
      <w:r>
        <w:t>C</w:t>
      </w:r>
    </w:p>
    <w:p w:rsidR="00EA7D71" w:rsidRDefault="00EA7D71" w:rsidP="004971B2">
      <w:pPr>
        <w:pStyle w:val="BodyText"/>
        <w:numPr>
          <w:ilvl w:val="0"/>
          <w:numId w:val="12"/>
        </w:numPr>
      </w:pPr>
      <w:r w:rsidRPr="004971B2">
        <w:t>C++</w:t>
      </w:r>
    </w:p>
    <w:p w:rsidR="008F0FA3" w:rsidRPr="004971B2" w:rsidRDefault="008F0FA3" w:rsidP="008F0FA3">
      <w:pPr>
        <w:pStyle w:val="BodyText"/>
        <w:ind w:left="720"/>
      </w:pPr>
    </w:p>
    <w:p w:rsidR="004971B2" w:rsidRDefault="00EA7D71" w:rsidP="004971B2">
      <w:pPr>
        <w:pStyle w:val="BodyText"/>
      </w:pPr>
      <w:r w:rsidRPr="004971B2">
        <w:t xml:space="preserve">C and C++ projects are compiled by the </w:t>
      </w:r>
      <w:r w:rsidR="00690E93">
        <w:t>P</w:t>
      </w:r>
      <w:r w:rsidRPr="004971B2">
        <w:t>rop</w:t>
      </w:r>
      <w:r w:rsidR="005F0D19">
        <w:t xml:space="preserve">eller </w:t>
      </w:r>
      <w:r w:rsidR="00690E93">
        <w:t>GCC</w:t>
      </w:r>
      <w:r w:rsidRPr="004971B2">
        <w:t xml:space="preserve"> compiler that is installed with SimpleIDE. </w:t>
      </w:r>
    </w:p>
    <w:p w:rsidR="00EA7D71" w:rsidRPr="004971B2" w:rsidRDefault="00EA7D71" w:rsidP="004971B2">
      <w:pPr>
        <w:pStyle w:val="BodyText"/>
      </w:pPr>
    </w:p>
    <w:p w:rsidR="004971B2" w:rsidRDefault="00EA7D71" w:rsidP="004971B2">
      <w:pPr>
        <w:pStyle w:val="Heading3"/>
      </w:pPr>
      <w:bookmarkStart w:id="104" w:name="_Toc472785751"/>
      <w:r w:rsidRPr="004971B2">
        <w:t>Memory Model</w:t>
      </w:r>
      <w:bookmarkEnd w:id="104"/>
    </w:p>
    <w:p w:rsidR="00EA7D71" w:rsidRPr="004971B2" w:rsidRDefault="00AB7AB9" w:rsidP="004971B2">
      <w:pPr>
        <w:pStyle w:val="BodyText"/>
      </w:pPr>
      <w:r>
        <w:t>The m</w:t>
      </w:r>
      <w:r w:rsidR="00EA7D71" w:rsidRPr="004971B2">
        <w:t xml:space="preserve">emory model options allow you to select where </w:t>
      </w:r>
      <w:r>
        <w:t xml:space="preserve">to store </w:t>
      </w:r>
      <w:r w:rsidR="00EA7D71" w:rsidRPr="004971B2">
        <w:t>code that gets executed</w:t>
      </w:r>
      <w:r w:rsidR="00690E93">
        <w:t xml:space="preserve"> </w:t>
      </w:r>
      <w:r w:rsidR="00EA7D71" w:rsidRPr="004971B2">
        <w:t xml:space="preserve">and data that gets accessed.  There are </w:t>
      </w:r>
      <w:r w:rsidR="00E366EF">
        <w:t xml:space="preserve">different </w:t>
      </w:r>
      <w:r w:rsidR="00EA7D71" w:rsidRPr="004971B2">
        <w:t xml:space="preserve">memory model options that utilize combinations of the Propeller </w:t>
      </w:r>
      <w:r>
        <w:t>microcontroller’s</w:t>
      </w:r>
      <w:r w:rsidRPr="004971B2">
        <w:t xml:space="preserve"> </w:t>
      </w:r>
      <w:r w:rsidR="00EA7D71" w:rsidRPr="004971B2">
        <w:t>2 KB Cog R</w:t>
      </w:r>
      <w:r w:rsidR="00E366EF">
        <w:t xml:space="preserve">AM, </w:t>
      </w:r>
      <w:r w:rsidR="00EA7D71" w:rsidRPr="004971B2">
        <w:t xml:space="preserve">32 KB Main RAM (shared by all cogs) and external memories including SD and </w:t>
      </w:r>
      <w:r>
        <w:t xml:space="preserve">64 or 128 KB </w:t>
      </w:r>
      <w:r w:rsidR="00EA7D71" w:rsidRPr="004971B2">
        <w:t xml:space="preserve">EEPROMs built into many </w:t>
      </w:r>
      <w:r w:rsidR="00690E93">
        <w:t>P</w:t>
      </w:r>
      <w:r w:rsidR="00EA7D71" w:rsidRPr="004971B2">
        <w:t xml:space="preserve">ropeller boards.  </w:t>
      </w:r>
      <w:r w:rsidR="00E301F4">
        <w:t>The current version of SimpleIDE does not support every memory model type included with Propeller GCC- those supported are listed below.</w:t>
      </w:r>
    </w:p>
    <w:p w:rsidR="00EA7D71" w:rsidRPr="004971B2" w:rsidRDefault="00EA7D71" w:rsidP="004971B2">
      <w:pPr>
        <w:pStyle w:val="BodyText"/>
      </w:pPr>
    </w:p>
    <w:p w:rsidR="00EA7D71" w:rsidRPr="004971B2" w:rsidRDefault="00EA7D71" w:rsidP="004971B2">
      <w:pPr>
        <w:pStyle w:val="BodyText"/>
      </w:pPr>
      <w:r w:rsidRPr="004971B2">
        <w:t xml:space="preserve">Keep in mind that most memory models do not preclude other memory from being used.  For example, the compact memory model </w:t>
      </w:r>
      <w:r w:rsidR="00AB7AB9">
        <w:t xml:space="preserve">(CMM) </w:t>
      </w:r>
      <w:r w:rsidRPr="004971B2">
        <w:t xml:space="preserve">does not </w:t>
      </w:r>
      <w:r w:rsidR="00AB7AB9">
        <w:t>use</w:t>
      </w:r>
      <w:r w:rsidRPr="004971B2">
        <w:t xml:space="preserve"> SD data, but a CMM project can use libraries to read from and write to an SD card.    </w:t>
      </w:r>
    </w:p>
    <w:p w:rsidR="00EA7D71" w:rsidRPr="004971B2" w:rsidRDefault="00EA7D71" w:rsidP="004971B2">
      <w:pPr>
        <w:pStyle w:val="BodyText"/>
      </w:pPr>
    </w:p>
    <w:p w:rsidR="004B6E85" w:rsidRPr="004971B2" w:rsidRDefault="004B6E85" w:rsidP="004B6E85">
      <w:pPr>
        <w:pStyle w:val="BodyText"/>
        <w:numPr>
          <w:ilvl w:val="0"/>
          <w:numId w:val="13"/>
        </w:numPr>
        <w:spacing w:after="120"/>
      </w:pPr>
      <w:r w:rsidRPr="00690E93">
        <w:rPr>
          <w:b/>
        </w:rPr>
        <w:t xml:space="preserve">CMM Main </w:t>
      </w:r>
      <w:proofErr w:type="gramStart"/>
      <w:r>
        <w:rPr>
          <w:b/>
        </w:rPr>
        <w:t>RAM</w:t>
      </w:r>
      <w:proofErr w:type="gramEnd"/>
      <w:r>
        <w:rPr>
          <w:b/>
        </w:rPr>
        <w:t xml:space="preserve"> Compact</w:t>
      </w:r>
      <w:r>
        <w:t>:</w:t>
      </w:r>
      <w:r w:rsidRPr="004971B2">
        <w:t xml:space="preserve"> </w:t>
      </w:r>
      <w:r>
        <w:t xml:space="preserve">The </w:t>
      </w:r>
      <w:r w:rsidRPr="004971B2">
        <w:t xml:space="preserve">Compact Memory Model </w:t>
      </w:r>
      <w:r>
        <w:t>(CMM) is a size-optimized form of the LMM Main RAM model (below)</w:t>
      </w:r>
      <w:r w:rsidRPr="004971B2">
        <w:t xml:space="preserve">.  This is recommended for most applications that fit </w:t>
      </w:r>
      <w:r>
        <w:t xml:space="preserve">entirely </w:t>
      </w:r>
      <w:r w:rsidRPr="004971B2">
        <w:t>in</w:t>
      </w:r>
      <w:r>
        <w:t>to</w:t>
      </w:r>
      <w:r w:rsidRPr="004971B2">
        <w:t xml:space="preserve"> the Propeller’s 32 KB Main RAM.  There is very little difference in performance between LMM and CMM, </w:t>
      </w:r>
      <w:r>
        <w:t>but</w:t>
      </w:r>
      <w:r w:rsidRPr="004971B2">
        <w:t xml:space="preserve"> the memory savings is significant.  </w:t>
      </w:r>
    </w:p>
    <w:p w:rsidR="00B52B13" w:rsidRDefault="00EA7D71" w:rsidP="0006001B">
      <w:pPr>
        <w:pStyle w:val="BodyText"/>
        <w:numPr>
          <w:ilvl w:val="0"/>
          <w:numId w:val="13"/>
        </w:numPr>
        <w:spacing w:after="120"/>
      </w:pPr>
      <w:r w:rsidRPr="00690E93">
        <w:rPr>
          <w:b/>
        </w:rPr>
        <w:t xml:space="preserve">LMM Main </w:t>
      </w:r>
      <w:r w:rsidR="009F7D32">
        <w:rPr>
          <w:b/>
        </w:rPr>
        <w:t>RAM</w:t>
      </w:r>
      <w:r w:rsidR="00690E93">
        <w:t xml:space="preserve">: </w:t>
      </w:r>
      <w:r w:rsidR="00650ACA">
        <w:t xml:space="preserve">The </w:t>
      </w:r>
      <w:r w:rsidRPr="004971B2">
        <w:t xml:space="preserve">Large Memory Model </w:t>
      </w:r>
      <w:r w:rsidR="009F7D32">
        <w:t xml:space="preserve">(LMM) </w:t>
      </w:r>
      <w:r w:rsidR="00650ACA">
        <w:t xml:space="preserve">stores the </w:t>
      </w:r>
      <w:r w:rsidRPr="004971B2">
        <w:t>program image</w:t>
      </w:r>
      <w:r w:rsidR="00B52B13">
        <w:t xml:space="preserve"> and variable data</w:t>
      </w:r>
      <w:r w:rsidRPr="004971B2">
        <w:t xml:space="preserve"> </w:t>
      </w:r>
      <w:r w:rsidR="00650ACA">
        <w:t>i</w:t>
      </w:r>
      <w:r w:rsidRPr="004971B2">
        <w:t>n Main RAM with machine codes fetched and executed by one or more cogs.</w:t>
      </w:r>
      <w:r w:rsidR="00B52B13" w:rsidRPr="004971B2" w:rsidDel="00B52B13">
        <w:t xml:space="preserve"> </w:t>
      </w:r>
    </w:p>
    <w:p w:rsidR="00EA7D71" w:rsidRPr="009F339C" w:rsidRDefault="00EA7D71" w:rsidP="004971B2">
      <w:pPr>
        <w:pStyle w:val="BodyText"/>
        <w:numPr>
          <w:ilvl w:val="0"/>
          <w:numId w:val="13"/>
        </w:numPr>
        <w:spacing w:after="120"/>
      </w:pPr>
      <w:r w:rsidRPr="00690E93">
        <w:rPr>
          <w:b/>
        </w:rPr>
        <w:t xml:space="preserve">COG </w:t>
      </w:r>
      <w:proofErr w:type="spellStart"/>
      <w:r w:rsidR="00D22D01">
        <w:rPr>
          <w:b/>
        </w:rPr>
        <w:t>Cog</w:t>
      </w:r>
      <w:proofErr w:type="spellEnd"/>
      <w:r w:rsidR="00D22D01">
        <w:rPr>
          <w:b/>
        </w:rPr>
        <w:t xml:space="preserve"> </w:t>
      </w:r>
      <w:r w:rsidRPr="00690E93">
        <w:rPr>
          <w:b/>
        </w:rPr>
        <w:t>RAM</w:t>
      </w:r>
      <w:r w:rsidR="00690E93">
        <w:t>:</w:t>
      </w:r>
      <w:r w:rsidRPr="004971B2">
        <w:t xml:space="preserve"> </w:t>
      </w:r>
      <w:r w:rsidR="00D22D01">
        <w:t>The COG model stores b</w:t>
      </w:r>
      <w:r w:rsidRPr="004971B2">
        <w:t xml:space="preserve">oth program image and data in Cog RAM. </w:t>
      </w:r>
      <w:r w:rsidR="00D22D01" w:rsidRPr="00690E93">
        <w:t>COG programs are very limited</w:t>
      </w:r>
      <w:r w:rsidR="00D22D01">
        <w:t xml:space="preserve"> with o</w:t>
      </w:r>
      <w:r w:rsidRPr="00690E93">
        <w:t xml:space="preserve">nly small amounts </w:t>
      </w:r>
      <w:r w:rsidR="00D22D01">
        <w:t xml:space="preserve">code and </w:t>
      </w:r>
      <w:r w:rsidRPr="00690E93">
        <w:t xml:space="preserve">local variable data </w:t>
      </w:r>
      <w:r w:rsidR="00D22D01">
        <w:t xml:space="preserve">able to </w:t>
      </w:r>
      <w:r w:rsidRPr="00690E93">
        <w:t xml:space="preserve">reside in </w:t>
      </w:r>
      <w:r w:rsidR="00690E93" w:rsidRPr="00690E93">
        <w:t>cog</w:t>
      </w:r>
      <w:r w:rsidRPr="00690E93">
        <w:t xml:space="preserve"> memory. VGA-Pong and VGA-driver demo code are some surprising examples that will run in COG </w:t>
      </w:r>
      <w:r w:rsidR="006126B0">
        <w:t xml:space="preserve">mode </w:t>
      </w:r>
      <w:r w:rsidRPr="00690E93">
        <w:t xml:space="preserve">using Main RAM for buffering. PASM </w:t>
      </w:r>
      <w:r w:rsidR="0033162F">
        <w:t xml:space="preserve">is </w:t>
      </w:r>
      <w:r w:rsidRPr="00690E93">
        <w:t>not required.</w:t>
      </w:r>
      <w:r w:rsidRPr="004971B2">
        <w:t xml:space="preserve">  </w:t>
      </w:r>
    </w:p>
    <w:p w:rsidR="00EA7D71" w:rsidRPr="009F339C" w:rsidRDefault="00EA7D71" w:rsidP="004971B2">
      <w:pPr>
        <w:pStyle w:val="BodyText"/>
      </w:pPr>
      <w:r w:rsidRPr="009F339C">
        <w:t>Project examples that use a variety of memory models can be found in …Documents\SimpleIDE\Propeller GCC Demos.  Since the project stores the memory model settings, you will probably notice that most of those examples are already set to the optimal memory model for the project and target board.  For example, the C-VGA demo is a COG</w:t>
      </w:r>
      <w:r w:rsidR="00EF0FFC">
        <w:t>-</w:t>
      </w:r>
      <w:r w:rsidRPr="009F339C">
        <w:t xml:space="preserve">only program, so its memory model has been set to COG </w:t>
      </w:r>
      <w:proofErr w:type="spellStart"/>
      <w:r w:rsidRPr="009F339C">
        <w:t>Cog</w:t>
      </w:r>
      <w:proofErr w:type="spellEnd"/>
      <w:r w:rsidRPr="009F339C">
        <w:t xml:space="preserve"> RAM.    </w:t>
      </w:r>
    </w:p>
    <w:p w:rsidR="00EA7D71" w:rsidRPr="009F339C" w:rsidRDefault="00EA7D71" w:rsidP="004971B2">
      <w:pPr>
        <w:pStyle w:val="BodyText"/>
      </w:pPr>
    </w:p>
    <w:p w:rsidR="00EA7D71" w:rsidRDefault="00EA7D71" w:rsidP="004971B2">
      <w:pPr>
        <w:pStyle w:val="BodyText"/>
      </w:pPr>
      <w:r w:rsidRPr="00E61982">
        <w:rPr>
          <w:b/>
        </w:rPr>
        <w:t>Optimization</w:t>
      </w:r>
      <w:r w:rsidRPr="009F339C">
        <w:t xml:space="preserve">: Typically we want to optimize for size, but there are some programs that we want to optimize for speed at the cost of a larger program. Use -O2 </w:t>
      </w:r>
      <w:r w:rsidR="00EF0FFC">
        <w:t xml:space="preserve">Speed mode </w:t>
      </w:r>
      <w:r w:rsidRPr="009F339C">
        <w:t>for speed optimizations.</w:t>
      </w:r>
    </w:p>
    <w:p w:rsidR="009F339C" w:rsidRPr="004971B2" w:rsidRDefault="009F339C" w:rsidP="004971B2">
      <w:pPr>
        <w:pStyle w:val="BodyText"/>
      </w:pPr>
    </w:p>
    <w:p w:rsidR="00631477" w:rsidRDefault="00631477">
      <w:pPr>
        <w:rPr>
          <w:rFonts w:ascii="Arial" w:hAnsi="Arial" w:cs="Arial"/>
          <w:b/>
          <w:bCs/>
          <w:color w:val="365F91" w:themeColor="accent1" w:themeShade="BF"/>
          <w:kern w:val="32"/>
          <w:sz w:val="28"/>
          <w:szCs w:val="32"/>
        </w:rPr>
      </w:pPr>
      <w:bookmarkStart w:id="105" w:name="_Toc355094822"/>
      <w:bookmarkStart w:id="106" w:name="Compiler_Options"/>
      <w:r>
        <w:br w:type="page"/>
      </w:r>
    </w:p>
    <w:p w:rsidR="00EA7D71" w:rsidRPr="00402F62" w:rsidRDefault="00EA7D71" w:rsidP="00CA0177">
      <w:pPr>
        <w:pStyle w:val="StyleHeading2CustomColorRGB686868"/>
      </w:pPr>
      <w:bookmarkStart w:id="107" w:name="_Toc472785752"/>
      <w:r w:rsidRPr="00402F62">
        <w:lastRenderedPageBreak/>
        <w:t>Compiler Options</w:t>
      </w:r>
      <w:bookmarkEnd w:id="105"/>
      <w:bookmarkEnd w:id="106"/>
      <w:bookmarkEnd w:id="107"/>
    </w:p>
    <w:p w:rsidR="00EA7D71" w:rsidRDefault="00EF0FFC" w:rsidP="00C760C7">
      <w:pPr>
        <w:pStyle w:val="BodyText"/>
      </w:pPr>
      <w:r>
        <w:t>Select these options as needed for a project.  The defaults are fine for most projects.</w:t>
      </w:r>
    </w:p>
    <w:p w:rsidR="00EF0FFC" w:rsidRPr="00C760C7" w:rsidRDefault="00EF0FFC" w:rsidP="00C760C7">
      <w:pPr>
        <w:pStyle w:val="BodyText"/>
      </w:pPr>
    </w:p>
    <w:p w:rsidR="00EA7D71" w:rsidRDefault="00DB2F9B" w:rsidP="00EA7D71">
      <w:pPr>
        <w:pStyle w:val="ListParagraph"/>
        <w:keepNext/>
        <w:keepLines/>
        <w:ind w:right="360"/>
      </w:pPr>
      <w:r>
        <w:rPr>
          <w:noProof/>
        </w:rPr>
        <w:drawing>
          <wp:inline distT="0" distB="0" distL="0" distR="0" wp14:anchorId="73DD1EA4" wp14:editId="04ED7FEE">
            <wp:extent cx="2848373" cy="1790950"/>
            <wp:effectExtent l="0" t="0" r="9525"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 Settings.PNG"/>
                    <pic:cNvPicPr/>
                  </pic:nvPicPr>
                  <pic:blipFill>
                    <a:blip r:embed="rId101">
                      <a:extLst>
                        <a:ext uri="{28A0092B-C50C-407E-A947-70E740481C1C}">
                          <a14:useLocalDpi xmlns:a14="http://schemas.microsoft.com/office/drawing/2010/main" val="0"/>
                        </a:ext>
                      </a:extLst>
                    </a:blip>
                    <a:stretch>
                      <a:fillRect/>
                    </a:stretch>
                  </pic:blipFill>
                  <pic:spPr>
                    <a:xfrm>
                      <a:off x="0" y="0"/>
                      <a:ext cx="2848373" cy="1790950"/>
                    </a:xfrm>
                    <a:prstGeom prst="rect">
                      <a:avLst/>
                    </a:prstGeom>
                  </pic:spPr>
                </pic:pic>
              </a:graphicData>
            </a:graphic>
          </wp:inline>
        </w:drawing>
      </w:r>
    </w:p>
    <w:p w:rsidR="00EA7D71" w:rsidRDefault="00EA7D71" w:rsidP="00EA7D71">
      <w:pPr>
        <w:pStyle w:val="ListParagraph"/>
        <w:ind w:right="360"/>
      </w:pPr>
    </w:p>
    <w:p w:rsidR="00EA7D71" w:rsidRDefault="00EA7D71" w:rsidP="009F339C">
      <w:pPr>
        <w:pStyle w:val="BodyText"/>
        <w:numPr>
          <w:ilvl w:val="0"/>
          <w:numId w:val="21"/>
        </w:numPr>
        <w:spacing w:after="120"/>
      </w:pPr>
      <w:r w:rsidRPr="002A676B">
        <w:rPr>
          <w:b/>
        </w:rPr>
        <w:t xml:space="preserve">Simple </w:t>
      </w:r>
      <w:proofErr w:type="spellStart"/>
      <w:r w:rsidRPr="002A676B">
        <w:rPr>
          <w:b/>
        </w:rPr>
        <w:t>Printf</w:t>
      </w:r>
      <w:proofErr w:type="spellEnd"/>
      <w:r w:rsidRPr="002A676B">
        <w:t xml:space="preserve">: Deprecated.  See Linker tab’s Tiny </w:t>
      </w:r>
      <w:r w:rsidR="00EF0FFC">
        <w:t>L</w:t>
      </w:r>
      <w:r w:rsidRPr="002A676B">
        <w:t xml:space="preserve">ib option.  </w:t>
      </w:r>
    </w:p>
    <w:p w:rsidR="00EA7D71" w:rsidRDefault="00EA7D71" w:rsidP="009F339C">
      <w:pPr>
        <w:pStyle w:val="BodyText"/>
        <w:numPr>
          <w:ilvl w:val="0"/>
          <w:numId w:val="21"/>
        </w:numPr>
        <w:spacing w:after="120"/>
      </w:pPr>
      <w:r>
        <w:rPr>
          <w:b/>
        </w:rPr>
        <w:t>32</w:t>
      </w:r>
      <w:r w:rsidR="003D73A7">
        <w:rPr>
          <w:b/>
        </w:rPr>
        <w:t>-</w:t>
      </w:r>
      <w:r>
        <w:rPr>
          <w:b/>
        </w:rPr>
        <w:t>bit Doubles</w:t>
      </w:r>
      <w:r>
        <w:t xml:space="preserve">: </w:t>
      </w:r>
      <w:r w:rsidR="00EF0FFC">
        <w:t xml:space="preserve">(default) </w:t>
      </w:r>
      <w:r>
        <w:t>Use 32</w:t>
      </w:r>
      <w:r w:rsidR="009F339C">
        <w:t>-</w:t>
      </w:r>
      <w:r>
        <w:t>bit doubles for floating point double variables. 64</w:t>
      </w:r>
      <w:r w:rsidR="009F339C">
        <w:t>-</w:t>
      </w:r>
      <w:r>
        <w:t>bit doubles</w:t>
      </w:r>
      <w:r w:rsidR="00EF0FFC">
        <w:t xml:space="preserve"> are </w:t>
      </w:r>
      <w:r>
        <w:t>too big for most LMM programs.</w:t>
      </w:r>
    </w:p>
    <w:p w:rsidR="00EA7D71" w:rsidRDefault="00EA7D71" w:rsidP="009F339C">
      <w:pPr>
        <w:pStyle w:val="BodyText"/>
        <w:numPr>
          <w:ilvl w:val="0"/>
          <w:numId w:val="21"/>
        </w:numPr>
        <w:spacing w:after="120"/>
      </w:pPr>
      <w:r>
        <w:rPr>
          <w:b/>
        </w:rPr>
        <w:t>All Warnings</w:t>
      </w:r>
      <w:r>
        <w:t xml:space="preserve">: </w:t>
      </w:r>
      <w:r w:rsidR="00EF0FFC">
        <w:t xml:space="preserve">When checked, </w:t>
      </w:r>
      <w:r w:rsidR="003D73A7">
        <w:t>the</w:t>
      </w:r>
      <w:r>
        <w:t xml:space="preserve"> compiler </w:t>
      </w:r>
      <w:r w:rsidR="00EF0FFC">
        <w:t>will</w:t>
      </w:r>
      <w:r>
        <w:t xml:space="preserve"> generate all possible warnings </w:t>
      </w:r>
      <w:r w:rsidR="00EF0FFC">
        <w:t xml:space="preserve">for </w:t>
      </w:r>
      <w:r>
        <w:t xml:space="preserve">issues in code that </w:t>
      </w:r>
      <w:r w:rsidR="00EF0FFC">
        <w:t>may</w:t>
      </w:r>
      <w:r>
        <w:t xml:space="preserve"> cause trouble.</w:t>
      </w:r>
    </w:p>
    <w:p w:rsidR="00EA7D71" w:rsidRDefault="00EA7D71" w:rsidP="009F339C">
      <w:pPr>
        <w:pStyle w:val="BodyText"/>
        <w:numPr>
          <w:ilvl w:val="0"/>
          <w:numId w:val="21"/>
        </w:numPr>
        <w:spacing w:after="120"/>
      </w:pPr>
      <w:r>
        <w:rPr>
          <w:b/>
        </w:rPr>
        <w:t xml:space="preserve">No </w:t>
      </w:r>
      <w:proofErr w:type="spellStart"/>
      <w:r>
        <w:rPr>
          <w:b/>
        </w:rPr>
        <w:t>Fcache</w:t>
      </w:r>
      <w:proofErr w:type="spellEnd"/>
      <w:r>
        <w:t xml:space="preserve">: </w:t>
      </w:r>
      <w:r w:rsidR="00EF0FFC">
        <w:t xml:space="preserve">Check this option to prevent the </w:t>
      </w:r>
      <w:r>
        <w:t xml:space="preserve">compiler </w:t>
      </w:r>
      <w:r w:rsidR="00EF0FFC">
        <w:t xml:space="preserve">from using </w:t>
      </w:r>
      <w:r>
        <w:t>Fast Cache (</w:t>
      </w:r>
      <w:proofErr w:type="spellStart"/>
      <w:r w:rsidR="00EF0FFC">
        <w:t>F</w:t>
      </w:r>
      <w:r>
        <w:t>cache</w:t>
      </w:r>
      <w:proofErr w:type="spellEnd"/>
      <w:r>
        <w:t xml:space="preserve">). </w:t>
      </w:r>
      <w:proofErr w:type="spellStart"/>
      <w:r>
        <w:t>Fcache</w:t>
      </w:r>
      <w:proofErr w:type="spellEnd"/>
      <w:r>
        <w:t xml:space="preserve"> generally improves performance but it can be disabled.</w:t>
      </w:r>
    </w:p>
    <w:p w:rsidR="00EA7D71" w:rsidRDefault="00EA7D71" w:rsidP="009F339C">
      <w:pPr>
        <w:pStyle w:val="BodyText"/>
        <w:numPr>
          <w:ilvl w:val="0"/>
          <w:numId w:val="21"/>
        </w:numPr>
        <w:spacing w:after="120"/>
      </w:pPr>
      <w:r>
        <w:rPr>
          <w:b/>
        </w:rPr>
        <w:t>Exceptions</w:t>
      </w:r>
      <w:r>
        <w:t xml:space="preserve">: This should be enabled </w:t>
      </w:r>
      <w:r w:rsidR="007300ED">
        <w:t xml:space="preserve">only </w:t>
      </w:r>
      <w:r>
        <w:t>for C++ programs that use try/catch exceptions. Using exceptions may cause code size to increase.</w:t>
      </w:r>
    </w:p>
    <w:p w:rsidR="007300ED" w:rsidRDefault="007300ED" w:rsidP="009F339C">
      <w:pPr>
        <w:pStyle w:val="BodyText"/>
        <w:numPr>
          <w:ilvl w:val="0"/>
          <w:numId w:val="21"/>
        </w:numPr>
        <w:spacing w:after="120"/>
      </w:pPr>
      <w:r>
        <w:rPr>
          <w:b/>
        </w:rPr>
        <w:t>Enable Pruning</w:t>
      </w:r>
      <w:r w:rsidRPr="00DB3688">
        <w:t>:</w:t>
      </w:r>
      <w:r>
        <w:rPr>
          <w:b/>
        </w:rPr>
        <w:t xml:space="preserve"> </w:t>
      </w:r>
      <w:r>
        <w:t>Enable this option to have the compiler and linker remove unused code from the program image.  This option saves the most space in projects using non-optimized libraries; Propeller GCC uses optimized libraries, so the savings are usually minimal with this option enabled.</w:t>
      </w:r>
    </w:p>
    <w:p w:rsidR="00EA7D71" w:rsidRDefault="00EA7D71" w:rsidP="009F339C">
      <w:pPr>
        <w:pStyle w:val="BodyText"/>
        <w:numPr>
          <w:ilvl w:val="0"/>
          <w:numId w:val="21"/>
        </w:numPr>
        <w:spacing w:after="120"/>
      </w:pPr>
      <w:r>
        <w:rPr>
          <w:b/>
        </w:rPr>
        <w:t>Other Compiler Options</w:t>
      </w:r>
      <w:r>
        <w:t xml:space="preserve">: This allows adding -D flags for programs that may need them. There are other flags that can be added here when using libraries. Use the </w:t>
      </w:r>
      <w:r w:rsidR="00001130">
        <w:t xml:space="preserve">Project </w:t>
      </w:r>
      <w:r>
        <w:t xml:space="preserve">Manager’s Add Include Path for using prebuilt libraries.  One may need </w:t>
      </w:r>
      <w:r w:rsidR="00001130">
        <w:t>-</w:t>
      </w:r>
      <w:r>
        <w:t>I &lt;path-to-library-headers&gt; for using prebuilt libraries.</w:t>
      </w:r>
    </w:p>
    <w:p w:rsidR="00EA7D71" w:rsidRPr="00402F62" w:rsidRDefault="00EA7D71" w:rsidP="00CA0177">
      <w:pPr>
        <w:pStyle w:val="StyleHeading2CustomColorRGB686868"/>
      </w:pPr>
      <w:bookmarkStart w:id="108" w:name="_Toc355094823"/>
      <w:bookmarkStart w:id="109" w:name="_Toc472785753"/>
      <w:r w:rsidRPr="00402F62">
        <w:t>Linker Options</w:t>
      </w:r>
      <w:bookmarkEnd w:id="108"/>
      <w:bookmarkEnd w:id="109"/>
    </w:p>
    <w:p w:rsidR="00EA7D71" w:rsidRDefault="00EA7D71" w:rsidP="00EA7D71">
      <w:pPr>
        <w:pStyle w:val="ListParagraph"/>
        <w:keepNext/>
        <w:keepLines/>
        <w:ind w:right="360"/>
      </w:pPr>
    </w:p>
    <w:p w:rsidR="00EA7D71" w:rsidRDefault="00DB2F9B" w:rsidP="00EA7D71">
      <w:pPr>
        <w:pStyle w:val="ListParagraph"/>
        <w:keepNext/>
        <w:keepLines/>
        <w:ind w:right="360"/>
      </w:pPr>
      <w:r>
        <w:rPr>
          <w:noProof/>
        </w:rPr>
        <w:drawing>
          <wp:inline distT="0" distB="0" distL="0" distR="0" wp14:anchorId="265174CD" wp14:editId="1DFA9DD0">
            <wp:extent cx="2857899" cy="1819529"/>
            <wp:effectExtent l="0" t="0" r="0" b="9525"/>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r Options.PNG"/>
                    <pic:cNvPicPr/>
                  </pic:nvPicPr>
                  <pic:blipFill>
                    <a:blip r:embed="rId102">
                      <a:extLst>
                        <a:ext uri="{28A0092B-C50C-407E-A947-70E740481C1C}">
                          <a14:useLocalDpi xmlns:a14="http://schemas.microsoft.com/office/drawing/2010/main" val="0"/>
                        </a:ext>
                      </a:extLst>
                    </a:blip>
                    <a:stretch>
                      <a:fillRect/>
                    </a:stretch>
                  </pic:blipFill>
                  <pic:spPr>
                    <a:xfrm>
                      <a:off x="0" y="0"/>
                      <a:ext cx="2857899" cy="1819529"/>
                    </a:xfrm>
                    <a:prstGeom prst="rect">
                      <a:avLst/>
                    </a:prstGeom>
                  </pic:spPr>
                </pic:pic>
              </a:graphicData>
            </a:graphic>
          </wp:inline>
        </w:drawing>
      </w:r>
    </w:p>
    <w:p w:rsidR="00EA7D71" w:rsidRDefault="00EA7D71" w:rsidP="00EA7D71">
      <w:pPr>
        <w:pStyle w:val="ListParagraph"/>
        <w:ind w:right="360"/>
      </w:pPr>
    </w:p>
    <w:p w:rsidR="00EA7D71" w:rsidRPr="009F339C" w:rsidRDefault="00EA7D71" w:rsidP="009F339C">
      <w:pPr>
        <w:pStyle w:val="BodyText"/>
        <w:numPr>
          <w:ilvl w:val="0"/>
          <w:numId w:val="22"/>
        </w:numPr>
        <w:spacing w:after="120"/>
        <w:rPr>
          <w:b/>
        </w:rPr>
      </w:pPr>
      <w:r>
        <w:rPr>
          <w:b/>
        </w:rPr>
        <w:lastRenderedPageBreak/>
        <w:t>Math Lib</w:t>
      </w:r>
      <w:r>
        <w:t>: Must be checked if using single</w:t>
      </w:r>
      <w:r w:rsidR="00625B49">
        <w:t>-</w:t>
      </w:r>
      <w:r>
        <w:t xml:space="preserve"> or double</w:t>
      </w:r>
      <w:r w:rsidR="00625B49">
        <w:t>-</w:t>
      </w:r>
      <w:r>
        <w:t xml:space="preserve">precision floating point in the program. The program will compile without checking this, but it will not run correctly. </w:t>
      </w:r>
      <w:r w:rsidRPr="009F339C">
        <w:rPr>
          <w:b/>
        </w:rPr>
        <w:t>The Math library must be included for floating point to work.</w:t>
      </w:r>
    </w:p>
    <w:p w:rsidR="0094153E" w:rsidRDefault="00EA7D71" w:rsidP="009F339C">
      <w:pPr>
        <w:pStyle w:val="BodyText"/>
        <w:numPr>
          <w:ilvl w:val="0"/>
          <w:numId w:val="22"/>
        </w:numPr>
        <w:spacing w:after="120"/>
      </w:pPr>
      <w:r>
        <w:rPr>
          <w:b/>
        </w:rPr>
        <w:t>Tiny lib</w:t>
      </w:r>
      <w:r>
        <w:t xml:space="preserve">: </w:t>
      </w:r>
      <w:r w:rsidR="000E7D1A">
        <w:t xml:space="preserve">This option is deprecated; do not use it except for legacy projects.  Tiny lib is an old solution meant to save code space when using </w:t>
      </w:r>
      <w:proofErr w:type="spellStart"/>
      <w:proofErr w:type="gramStart"/>
      <w:r w:rsidR="000E7D1A" w:rsidRPr="002F32B1">
        <w:rPr>
          <w:rFonts w:ascii="Courier New" w:hAnsi="Courier New"/>
          <w:b/>
          <w:color w:val="0000FF"/>
          <w:kern w:val="0"/>
        </w:rPr>
        <w:t>printf</w:t>
      </w:r>
      <w:proofErr w:type="spellEnd"/>
      <w:r w:rsidR="000E7D1A" w:rsidRPr="002F32B1">
        <w:rPr>
          <w:rFonts w:ascii="Courier New" w:hAnsi="Courier New"/>
          <w:b/>
          <w:color w:val="0000FF"/>
          <w:kern w:val="0"/>
        </w:rPr>
        <w:t>(</w:t>
      </w:r>
      <w:proofErr w:type="gramEnd"/>
      <w:r w:rsidR="000E7D1A" w:rsidRPr="002F32B1">
        <w:rPr>
          <w:rFonts w:ascii="Courier New" w:hAnsi="Courier New"/>
          <w:b/>
          <w:color w:val="0000FF"/>
          <w:kern w:val="0"/>
        </w:rPr>
        <w:t>)</w:t>
      </w:r>
      <w:r w:rsidR="000E7D1A">
        <w:t xml:space="preserve">.  Instead of </w:t>
      </w:r>
      <w:proofErr w:type="spellStart"/>
      <w:proofErr w:type="gramStart"/>
      <w:r w:rsidR="000E7D1A" w:rsidRPr="002F32B1">
        <w:rPr>
          <w:rFonts w:ascii="Courier New" w:hAnsi="Courier New"/>
          <w:b/>
          <w:color w:val="0000FF"/>
          <w:kern w:val="0"/>
        </w:rPr>
        <w:t>printf</w:t>
      </w:r>
      <w:proofErr w:type="spellEnd"/>
      <w:r w:rsidR="000E7D1A" w:rsidRPr="002F32B1">
        <w:rPr>
          <w:rFonts w:ascii="Courier New" w:hAnsi="Courier New"/>
          <w:b/>
          <w:color w:val="0000FF"/>
          <w:kern w:val="0"/>
        </w:rPr>
        <w:t>(</w:t>
      </w:r>
      <w:proofErr w:type="gramEnd"/>
      <w:r w:rsidR="000E7D1A" w:rsidRPr="002F32B1">
        <w:rPr>
          <w:rFonts w:ascii="Courier New" w:hAnsi="Courier New"/>
          <w:b/>
          <w:color w:val="0000FF"/>
          <w:kern w:val="0"/>
        </w:rPr>
        <w:t>)</w:t>
      </w:r>
      <w:r w:rsidR="000E7D1A">
        <w:t xml:space="preserve">, use the </w:t>
      </w:r>
      <w:r w:rsidR="000E7D1A" w:rsidRPr="002F32B1">
        <w:rPr>
          <w:rFonts w:ascii="Courier New" w:hAnsi="Courier New"/>
          <w:b/>
          <w:color w:val="0000FF"/>
          <w:kern w:val="0"/>
        </w:rPr>
        <w:t>print()</w:t>
      </w:r>
      <w:r w:rsidR="000E7D1A">
        <w:t xml:space="preserve"> and </w:t>
      </w:r>
      <w:proofErr w:type="spellStart"/>
      <w:r w:rsidR="000E7D1A" w:rsidRPr="002F32B1">
        <w:rPr>
          <w:rFonts w:ascii="Courier New" w:hAnsi="Courier New"/>
          <w:b/>
          <w:color w:val="0000FF"/>
          <w:kern w:val="0"/>
        </w:rPr>
        <w:t>printi</w:t>
      </w:r>
      <w:proofErr w:type="spellEnd"/>
      <w:r w:rsidR="000E7D1A" w:rsidRPr="002F32B1">
        <w:rPr>
          <w:rFonts w:ascii="Courier New" w:hAnsi="Courier New"/>
          <w:b/>
          <w:color w:val="0000FF"/>
          <w:kern w:val="0"/>
        </w:rPr>
        <w:t>()</w:t>
      </w:r>
      <w:r w:rsidR="000E7D1A">
        <w:t xml:space="preserve"> functions as they save more space without the negative effects Tiny lib introduces.</w:t>
      </w:r>
      <w:r>
        <w:t xml:space="preserve"> </w:t>
      </w:r>
    </w:p>
    <w:p w:rsidR="00EA7D71" w:rsidRPr="00371D0D" w:rsidRDefault="0094153E" w:rsidP="009F339C">
      <w:pPr>
        <w:pStyle w:val="BodyText"/>
        <w:numPr>
          <w:ilvl w:val="0"/>
          <w:numId w:val="22"/>
        </w:numPr>
        <w:spacing w:after="120"/>
      </w:pPr>
      <w:r>
        <w:rPr>
          <w:b/>
        </w:rPr>
        <w:t>Create Project Library</w:t>
      </w:r>
      <w:r>
        <w:t>: Check this option if you are creating a library, like the Simple Tools library, where you want the archive (.a) file created during compilation.</w:t>
      </w:r>
    </w:p>
    <w:p w:rsidR="00DB3688" w:rsidRDefault="00EA7D71" w:rsidP="009F339C">
      <w:pPr>
        <w:pStyle w:val="BodyText"/>
        <w:numPr>
          <w:ilvl w:val="0"/>
          <w:numId w:val="22"/>
        </w:numPr>
        <w:spacing w:after="120"/>
      </w:pPr>
      <w:proofErr w:type="spellStart"/>
      <w:r>
        <w:rPr>
          <w:b/>
        </w:rPr>
        <w:t>Pthread</w:t>
      </w:r>
      <w:proofErr w:type="spellEnd"/>
      <w:r>
        <w:rPr>
          <w:b/>
        </w:rPr>
        <w:t xml:space="preserve"> Lib</w:t>
      </w:r>
      <w:r>
        <w:t xml:space="preserve">: </w:t>
      </w:r>
      <w:r w:rsidR="000E7D1A">
        <w:t xml:space="preserve">This option is only for expert users; do not enable this option without prior experience with </w:t>
      </w:r>
      <w:proofErr w:type="spellStart"/>
      <w:r w:rsidR="000E7D1A">
        <w:t>Pthreads</w:t>
      </w:r>
      <w:proofErr w:type="spellEnd"/>
      <w:r w:rsidR="000E7D1A">
        <w:t xml:space="preserve">.  </w:t>
      </w:r>
      <w:r>
        <w:t xml:space="preserve">This option must be checked if </w:t>
      </w:r>
      <w:r w:rsidR="000E7D1A">
        <w:t xml:space="preserve">your project uses </w:t>
      </w:r>
      <w:proofErr w:type="spellStart"/>
      <w:r>
        <w:t>Pthreads</w:t>
      </w:r>
      <w:proofErr w:type="spellEnd"/>
      <w:r>
        <w:t xml:space="preserve"> for running multiple threaded programs in one </w:t>
      </w:r>
      <w:r w:rsidR="009F339C">
        <w:t>cog</w:t>
      </w:r>
      <w:r>
        <w:t xml:space="preserve"> or many </w:t>
      </w:r>
      <w:r w:rsidR="009F339C">
        <w:t>cogs</w:t>
      </w:r>
      <w:r>
        <w:t>.</w:t>
      </w:r>
      <w:r w:rsidR="006409FC">
        <w:t xml:space="preserve"> </w:t>
      </w:r>
      <w:r>
        <w:t xml:space="preserve"> The number of threads available is limited by memory. </w:t>
      </w:r>
      <w:r w:rsidR="006409FC">
        <w:t xml:space="preserve"> </w:t>
      </w:r>
      <w:r>
        <w:t xml:space="preserve">LMM programs can run M </w:t>
      </w:r>
      <w:r w:rsidR="00A46EDE">
        <w:t xml:space="preserve">number of </w:t>
      </w:r>
      <w:r>
        <w:t xml:space="preserve">threads on </w:t>
      </w:r>
      <w:r w:rsidR="006409FC">
        <w:t>8</w:t>
      </w:r>
      <w:r>
        <w:t xml:space="preserve"> </w:t>
      </w:r>
      <w:r w:rsidR="009F339C">
        <w:t>cogs</w:t>
      </w:r>
      <w:r>
        <w:t>.</w:t>
      </w:r>
      <w:r w:rsidR="006409FC">
        <w:t xml:space="preserve"> </w:t>
      </w:r>
      <w:r>
        <w:t xml:space="preserve"> </w:t>
      </w:r>
      <w:r w:rsidR="00A46EDE">
        <w:t xml:space="preserve">The size of </w:t>
      </w:r>
      <w:r>
        <w:t xml:space="preserve">M is limited only by memory available. </w:t>
      </w:r>
      <w:r w:rsidR="006409FC">
        <w:t xml:space="preserve"> S</w:t>
      </w:r>
      <w:r>
        <w:t xml:space="preserve">ee </w:t>
      </w:r>
      <w:hyperlink r:id="rId103" w:history="1">
        <w:r w:rsidR="00E61982">
          <w:rPr>
            <w:rStyle w:val="Hyperlink"/>
            <w:rFonts w:cs="Arial"/>
            <w:szCs w:val="20"/>
          </w:rPr>
          <w:t>http://www.parallax.com/propellergcc</w:t>
        </w:r>
      </w:hyperlink>
      <w:r>
        <w:t xml:space="preserve"> for more information. </w:t>
      </w:r>
    </w:p>
    <w:p w:rsidR="00DB3688" w:rsidRDefault="00DB3688" w:rsidP="009F339C">
      <w:pPr>
        <w:pStyle w:val="BodyText"/>
        <w:numPr>
          <w:ilvl w:val="0"/>
          <w:numId w:val="22"/>
        </w:numPr>
        <w:spacing w:after="120"/>
      </w:pPr>
      <w:r w:rsidRPr="00DB3688">
        <w:rPr>
          <w:b/>
        </w:rPr>
        <w:t>Other Linker Options</w:t>
      </w:r>
      <w:r>
        <w:t>: This allows adding linker-specific options. For example, “-</w:t>
      </w:r>
      <w:proofErr w:type="spellStart"/>
      <w:r>
        <w:t>lname</w:t>
      </w:r>
      <w:proofErr w:type="spellEnd"/>
      <w:r>
        <w:t xml:space="preserve">” may be added for using a prebuilt library. A prebuilt library has subfolders for memory models like </w:t>
      </w:r>
      <w:proofErr w:type="spellStart"/>
      <w:r>
        <w:t>cmm</w:t>
      </w:r>
      <w:proofErr w:type="spellEnd"/>
      <w:r>
        <w:t xml:space="preserve">, </w:t>
      </w:r>
      <w:proofErr w:type="spellStart"/>
      <w:r>
        <w:t>lmm</w:t>
      </w:r>
      <w:proofErr w:type="spellEnd"/>
      <w:r>
        <w:t xml:space="preserve">, etc., each containing a precompiled binary archive for the target memory model named </w:t>
      </w:r>
      <w:proofErr w:type="spellStart"/>
      <w:r>
        <w:t>libname.a</w:t>
      </w:r>
      <w:proofErr w:type="spellEnd"/>
      <w:r>
        <w:t>.  Special Linker scripts can be added here if a board does not fit a built-in memory layout.</w:t>
      </w:r>
    </w:p>
    <w:p w:rsidR="0094153E" w:rsidRDefault="0094153E" w:rsidP="0094153E">
      <w:pPr>
        <w:pStyle w:val="BodyText"/>
        <w:spacing w:after="120"/>
        <w:ind w:left="900"/>
      </w:pPr>
    </w:p>
    <w:p w:rsidR="00DB3688" w:rsidRPr="00EA7D71" w:rsidRDefault="00DB3688" w:rsidP="00DB3688">
      <w:pPr>
        <w:pStyle w:val="StyleHeading1CustomColorRGB79129189Before0ptAft"/>
      </w:pPr>
      <w:bookmarkStart w:id="110" w:name="TOC_SimpleIDE_Terminal"/>
      <w:bookmarkStart w:id="111" w:name="_Toc472785754"/>
      <w:bookmarkStart w:id="112" w:name="_Toc355094824"/>
      <w:bookmarkStart w:id="113" w:name="_Toc353457410"/>
      <w:bookmarkStart w:id="114" w:name="_Ref354843805"/>
      <w:r w:rsidRPr="00EA7D71">
        <w:t>SimpleIDE Terminal</w:t>
      </w:r>
      <w:bookmarkEnd w:id="110"/>
      <w:bookmarkEnd w:id="111"/>
    </w:p>
    <w:bookmarkEnd w:id="112"/>
    <w:p w:rsidR="00971732" w:rsidRDefault="00EA7D71" w:rsidP="00FE3C51">
      <w:pPr>
        <w:pStyle w:val="BodyText"/>
        <w:rPr>
          <w:rFonts w:ascii="Arial" w:hAnsi="Arial" w:cs="Arial"/>
          <w:b/>
          <w:bCs w:val="0"/>
          <w:color w:val="365F91" w:themeColor="accent1" w:themeShade="BF"/>
          <w:sz w:val="28"/>
        </w:rPr>
      </w:pPr>
      <w:r w:rsidRPr="00C760C7">
        <w:t xml:space="preserve">The SimpleIDE Terminal displays the </w:t>
      </w:r>
      <w:r w:rsidR="00140400">
        <w:t>output</w:t>
      </w:r>
      <w:r w:rsidR="00140400" w:rsidRPr="00C760C7">
        <w:t xml:space="preserve"> </w:t>
      </w:r>
      <w:r w:rsidR="00140400">
        <w:t>from</w:t>
      </w:r>
      <w:r w:rsidR="00140400" w:rsidRPr="00C760C7">
        <w:t xml:space="preserve"> </w:t>
      </w:r>
      <w:r w:rsidR="00140400">
        <w:t xml:space="preserve">various text functions, such as the Standard C Library’s </w:t>
      </w:r>
      <w:proofErr w:type="spellStart"/>
      <w:r w:rsidRPr="00C760C7">
        <w:rPr>
          <w:rFonts w:ascii="Courier New" w:hAnsi="Courier New"/>
          <w:b/>
          <w:bCs w:val="0"/>
          <w:color w:val="0000FF"/>
          <w:kern w:val="0"/>
          <w:szCs w:val="20"/>
        </w:rPr>
        <w:t>printf</w:t>
      </w:r>
      <w:proofErr w:type="spellEnd"/>
      <w:r w:rsidRPr="00C760C7">
        <w:t>,</w:t>
      </w:r>
      <w:r w:rsidR="00140400">
        <w:t xml:space="preserve"> and</w:t>
      </w:r>
      <w:r w:rsidRPr="00C760C7">
        <w:t xml:space="preserve"> </w:t>
      </w:r>
      <w:proofErr w:type="spellStart"/>
      <w:r w:rsidRPr="00C760C7">
        <w:rPr>
          <w:rFonts w:ascii="Courier New" w:hAnsi="Courier New"/>
          <w:b/>
          <w:bCs w:val="0"/>
          <w:color w:val="0000FF"/>
          <w:kern w:val="0"/>
          <w:szCs w:val="20"/>
        </w:rPr>
        <w:t>putc</w:t>
      </w:r>
      <w:proofErr w:type="spellEnd"/>
      <w:r w:rsidR="00140400">
        <w:t xml:space="preserve"> functions, and Simple Library’s </w:t>
      </w:r>
      <w:r w:rsidR="00140400" w:rsidRPr="00C760C7">
        <w:rPr>
          <w:rFonts w:ascii="Courier New" w:hAnsi="Courier New"/>
          <w:b/>
          <w:bCs w:val="0"/>
          <w:color w:val="0000FF"/>
          <w:kern w:val="0"/>
          <w:szCs w:val="20"/>
        </w:rPr>
        <w:t>print</w:t>
      </w:r>
      <w:r w:rsidR="00140400" w:rsidRPr="00C760C7">
        <w:t xml:space="preserve"> </w:t>
      </w:r>
      <w:r w:rsidRPr="00C760C7">
        <w:t>function.  The</w:t>
      </w:r>
      <w:r w:rsidR="00C760C7">
        <w:t xml:space="preserve"> </w:t>
      </w:r>
      <w:r w:rsidR="00140400">
        <w:t xml:space="preserve">terminal </w:t>
      </w:r>
      <w:r w:rsidR="00C760C7">
        <w:t xml:space="preserve">can also </w:t>
      </w:r>
      <w:r w:rsidR="00140400">
        <w:t>take keyboard input and transmit</w:t>
      </w:r>
      <w:r w:rsidR="00C760C7">
        <w:t xml:space="preserve"> text</w:t>
      </w:r>
      <w:r w:rsidRPr="00C760C7">
        <w:t xml:space="preserve"> </w:t>
      </w:r>
      <w:r w:rsidR="00140400">
        <w:t xml:space="preserve">to the </w:t>
      </w:r>
      <w:r w:rsidR="00C760C7" w:rsidRPr="00C760C7">
        <w:t>Propeller</w:t>
      </w:r>
      <w:r w:rsidR="00140400">
        <w:t xml:space="preserve"> to be received by </w:t>
      </w:r>
      <w:r w:rsidRPr="00C760C7">
        <w:t xml:space="preserve">functions like </w:t>
      </w:r>
      <w:proofErr w:type="spellStart"/>
      <w:r w:rsidRPr="00C760C7">
        <w:rPr>
          <w:rFonts w:ascii="Courier New" w:hAnsi="Courier New"/>
          <w:b/>
          <w:bCs w:val="0"/>
          <w:color w:val="0000FF"/>
          <w:kern w:val="0"/>
          <w:szCs w:val="20"/>
        </w:rPr>
        <w:t>scanf</w:t>
      </w:r>
      <w:proofErr w:type="spellEnd"/>
      <w:r w:rsidRPr="00C760C7">
        <w:t xml:space="preserve"> and </w:t>
      </w:r>
      <w:proofErr w:type="spellStart"/>
      <w:r w:rsidRPr="00C760C7">
        <w:rPr>
          <w:rFonts w:ascii="Courier New" w:hAnsi="Courier New"/>
          <w:b/>
          <w:bCs w:val="0"/>
          <w:color w:val="0000FF"/>
          <w:kern w:val="0"/>
          <w:szCs w:val="20"/>
        </w:rPr>
        <w:t>getc</w:t>
      </w:r>
      <w:proofErr w:type="spellEnd"/>
      <w:r w:rsidRPr="00C760C7">
        <w:t>.  Data from this window can also be shaded, copied</w:t>
      </w:r>
      <w:r w:rsidR="00C760C7">
        <w:t xml:space="preserve">, </w:t>
      </w:r>
      <w:r w:rsidRPr="00C760C7">
        <w:t>and pasted into othe</w:t>
      </w:r>
      <w:r w:rsidR="00C04C1B">
        <w:t>r applications</w:t>
      </w:r>
      <w:r w:rsidRPr="00C760C7">
        <w:t>.</w:t>
      </w:r>
    </w:p>
    <w:p w:rsidR="00EA7D71" w:rsidRPr="00C760C7" w:rsidRDefault="00EA7D71" w:rsidP="00473BF2">
      <w:pPr>
        <w:pStyle w:val="StyleHeading2CustomColorRGB686868"/>
      </w:pPr>
      <w:bookmarkStart w:id="115" w:name="_Toc472785755"/>
      <w:r w:rsidRPr="00C760C7">
        <w:t>Features</w:t>
      </w:r>
      <w:bookmarkEnd w:id="115"/>
    </w:p>
    <w:p w:rsidR="00EA7D71" w:rsidRPr="00C760C7" w:rsidRDefault="0094153E" w:rsidP="0006001B">
      <w:pPr>
        <w:pStyle w:val="BodyText"/>
        <w:numPr>
          <w:ilvl w:val="0"/>
          <w:numId w:val="19"/>
        </w:numPr>
        <w:spacing w:after="60"/>
      </w:pPr>
      <w:r>
        <w:rPr>
          <w:noProof/>
        </w:rPr>
        <w:drawing>
          <wp:anchor distT="0" distB="0" distL="114300" distR="114300" simplePos="0" relativeHeight="251679232" behindDoc="1" locked="0" layoutInCell="1" allowOverlap="1" wp14:anchorId="26FB5505" wp14:editId="12F95B43">
            <wp:simplePos x="0" y="0"/>
            <wp:positionH relativeFrom="column">
              <wp:posOffset>2968625</wp:posOffset>
            </wp:positionH>
            <wp:positionV relativeFrom="paragraph">
              <wp:posOffset>53975</wp:posOffset>
            </wp:positionV>
            <wp:extent cx="2999105" cy="1593215"/>
            <wp:effectExtent l="38100" t="38100" r="86995" b="102235"/>
            <wp:wrapTight wrapText="bothSides">
              <wp:wrapPolygon edited="0">
                <wp:start x="0" y="-517"/>
                <wp:lineTo x="-274" y="-258"/>
                <wp:lineTo x="-274" y="21953"/>
                <wp:lineTo x="0" y="22728"/>
                <wp:lineTo x="21815" y="22728"/>
                <wp:lineTo x="22089" y="20662"/>
                <wp:lineTo x="22089" y="3874"/>
                <wp:lineTo x="21815" y="0"/>
                <wp:lineTo x="21815" y="-517"/>
                <wp:lineTo x="0" y="-517"/>
              </wp:wrapPolygon>
            </wp:wrapTight>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Hello).JPG"/>
                    <pic:cNvPicPr/>
                  </pic:nvPicPr>
                  <pic:blipFill>
                    <a:blip r:embed="rId13">
                      <a:extLst>
                        <a:ext uri="{28A0092B-C50C-407E-A947-70E740481C1C}">
                          <a14:useLocalDpi xmlns:a14="http://schemas.microsoft.com/office/drawing/2010/main" val="0"/>
                        </a:ext>
                      </a:extLst>
                    </a:blip>
                    <a:stretch>
                      <a:fillRect/>
                    </a:stretch>
                  </pic:blipFill>
                  <pic:spPr>
                    <a:xfrm>
                      <a:off x="0" y="0"/>
                      <a:ext cx="2999105" cy="15932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7D71" w:rsidRPr="00C760C7">
        <w:t>A Clear button for clearing the terminal of any previously printed text</w:t>
      </w:r>
    </w:p>
    <w:p w:rsidR="00EA7D71" w:rsidRPr="00C760C7" w:rsidRDefault="00EA7D71" w:rsidP="0006001B">
      <w:pPr>
        <w:pStyle w:val="BodyText"/>
        <w:numPr>
          <w:ilvl w:val="0"/>
          <w:numId w:val="19"/>
        </w:numPr>
        <w:spacing w:after="60"/>
      </w:pPr>
      <w:r w:rsidRPr="00C760C7">
        <w:t xml:space="preserve">An Options button for setting </w:t>
      </w:r>
      <w:r w:rsidR="00347161">
        <w:t>a</w:t>
      </w:r>
      <w:r w:rsidR="00347161" w:rsidRPr="00C760C7">
        <w:t xml:space="preserve">ppearance </w:t>
      </w:r>
      <w:r w:rsidRPr="00C760C7">
        <w:t xml:space="preserve">and </w:t>
      </w:r>
      <w:r w:rsidR="00347161">
        <w:t>f</w:t>
      </w:r>
      <w:r w:rsidR="00347161" w:rsidRPr="00C760C7">
        <w:t>unction</w:t>
      </w:r>
    </w:p>
    <w:p w:rsidR="00EA7D71" w:rsidRPr="00C760C7" w:rsidRDefault="00EA7D71" w:rsidP="0006001B">
      <w:pPr>
        <w:pStyle w:val="BodyText"/>
        <w:numPr>
          <w:ilvl w:val="0"/>
          <w:numId w:val="19"/>
        </w:numPr>
        <w:spacing w:after="60"/>
      </w:pPr>
      <w:r w:rsidRPr="00C760C7">
        <w:t>Disable button to stop displaying incoming messages</w:t>
      </w:r>
    </w:p>
    <w:p w:rsidR="00EA7D71" w:rsidRPr="00C760C7" w:rsidRDefault="00EA7D71" w:rsidP="0006001B">
      <w:pPr>
        <w:pStyle w:val="BodyText"/>
        <w:numPr>
          <w:ilvl w:val="0"/>
          <w:numId w:val="19"/>
        </w:numPr>
        <w:spacing w:after="60"/>
      </w:pPr>
      <w:r w:rsidRPr="00C760C7">
        <w:t>A baud rate selection dropdown</w:t>
      </w:r>
    </w:p>
    <w:p w:rsidR="00EA7D71" w:rsidRPr="00C760C7" w:rsidRDefault="00347161" w:rsidP="0006001B">
      <w:pPr>
        <w:pStyle w:val="BodyText"/>
        <w:numPr>
          <w:ilvl w:val="0"/>
          <w:numId w:val="19"/>
        </w:numPr>
        <w:spacing w:after="60"/>
      </w:pPr>
      <w:r>
        <w:t>A d</w:t>
      </w:r>
      <w:r w:rsidR="00A46EDE">
        <w:t>isplay</w:t>
      </w:r>
      <w:r>
        <w:t xml:space="preserve"> indicating</w:t>
      </w:r>
      <w:r w:rsidR="00A46EDE">
        <w:t xml:space="preserve"> the COM</w:t>
      </w:r>
      <w:r w:rsidR="00EA7D71" w:rsidRPr="00C760C7">
        <w:t xml:space="preserve"> Port that is</w:t>
      </w:r>
      <w:r w:rsidR="00A46EDE">
        <w:t>/was</w:t>
      </w:r>
      <w:r w:rsidR="00EA7D71" w:rsidRPr="00C760C7">
        <w:t xml:space="preserve"> connected</w:t>
      </w:r>
    </w:p>
    <w:p w:rsidR="00EA7D71" w:rsidRPr="00C760C7" w:rsidRDefault="00EA7D71" w:rsidP="0006001B">
      <w:pPr>
        <w:pStyle w:val="BodyText"/>
        <w:numPr>
          <w:ilvl w:val="0"/>
          <w:numId w:val="19"/>
        </w:numPr>
        <w:spacing w:after="60"/>
      </w:pPr>
      <w:r w:rsidRPr="00C760C7">
        <w:t>Echo On checkbox</w:t>
      </w:r>
      <w:r w:rsidR="00347161">
        <w:t xml:space="preserve"> for echoing transmitted text on the display</w:t>
      </w:r>
    </w:p>
    <w:p w:rsidR="00631477" w:rsidRDefault="00631477">
      <w:pPr>
        <w:rPr>
          <w:rFonts w:ascii="Arial" w:hAnsi="Arial" w:cs="Arial"/>
          <w:b/>
          <w:bCs/>
          <w:color w:val="365F91" w:themeColor="accent1" w:themeShade="BF"/>
          <w:kern w:val="32"/>
          <w:sz w:val="28"/>
          <w:szCs w:val="32"/>
        </w:rPr>
      </w:pPr>
      <w:bookmarkStart w:id="116" w:name="_Toc355094825"/>
      <w:r>
        <w:br w:type="page"/>
      </w:r>
    </w:p>
    <w:p w:rsidR="00EA7D71" w:rsidRPr="00C760C7" w:rsidRDefault="00EA7D71" w:rsidP="00473BF2">
      <w:pPr>
        <w:pStyle w:val="StyleHeading2CustomColorRGB686868"/>
      </w:pPr>
      <w:bookmarkStart w:id="117" w:name="_Toc472785756"/>
      <w:r w:rsidRPr="00C760C7">
        <w:lastRenderedPageBreak/>
        <w:t>Options</w:t>
      </w:r>
      <w:bookmarkEnd w:id="116"/>
      <w:bookmarkEnd w:id="117"/>
    </w:p>
    <w:p w:rsidR="00EA7D71" w:rsidRDefault="00EA7D71" w:rsidP="0094153E">
      <w:pPr>
        <w:pStyle w:val="BodyText"/>
        <w:spacing w:after="80"/>
      </w:pPr>
      <w:r w:rsidRPr="00C32BCF">
        <w:rPr>
          <w:b/>
        </w:rPr>
        <w:t xml:space="preserve">Appearance </w:t>
      </w:r>
      <w:r w:rsidR="00C32BCF" w:rsidRPr="00C32BCF">
        <w:rPr>
          <w:b/>
        </w:rPr>
        <w:t>Tab:</w:t>
      </w:r>
      <w:r w:rsidR="00C32BCF">
        <w:t xml:space="preserve">  Set </w:t>
      </w:r>
      <w:r w:rsidRPr="00C760C7">
        <w:t xml:space="preserve">color, font and tab settings.  </w:t>
      </w:r>
      <w:r w:rsidR="00473BF2">
        <w:t>Increase the</w:t>
      </w:r>
      <w:r w:rsidRPr="00C760C7">
        <w:t xml:space="preserve"> maximum buffer size </w:t>
      </w:r>
      <w:r w:rsidR="00473BF2">
        <w:t xml:space="preserve">setting to </w:t>
      </w:r>
      <w:r w:rsidRPr="00C760C7">
        <w:t>capture larger amounts of data.</w:t>
      </w:r>
    </w:p>
    <w:p w:rsidR="001F5CA3" w:rsidRDefault="001F5CA3" w:rsidP="00C32BCF">
      <w:pPr>
        <w:pStyle w:val="BodyText"/>
        <w:rPr>
          <w:b/>
        </w:rPr>
      </w:pPr>
    </w:p>
    <w:p w:rsidR="00EA7D71" w:rsidRPr="00C32BCF" w:rsidRDefault="00EA7D71" w:rsidP="00C32BCF">
      <w:pPr>
        <w:pStyle w:val="BodyText"/>
      </w:pPr>
      <w:r w:rsidRPr="00C32BCF">
        <w:rPr>
          <w:b/>
        </w:rPr>
        <w:t xml:space="preserve">Function </w:t>
      </w:r>
      <w:r w:rsidR="00C32BCF" w:rsidRPr="00C32BCF">
        <w:rPr>
          <w:b/>
        </w:rPr>
        <w:t>Tab:</w:t>
      </w:r>
      <w:r w:rsidR="00C32BCF" w:rsidRPr="00C32BCF">
        <w:t xml:space="preserve"> D</w:t>
      </w:r>
      <w:r w:rsidRPr="00C32BCF">
        <w:t>efine the functions of char values that are transmitted to the terminal.  For example, if checked, the value 1 sends the cursor to its top-left Home Cursor position.</w:t>
      </w:r>
    </w:p>
    <w:p w:rsidR="00EA7D71" w:rsidRPr="00C32BCF" w:rsidRDefault="0094153E" w:rsidP="00C32BCF">
      <w:pPr>
        <w:pStyle w:val="BodyText"/>
      </w:pPr>
      <w:r>
        <w:rPr>
          <w:noProof/>
        </w:rPr>
        <w:drawing>
          <wp:anchor distT="0" distB="0" distL="114300" distR="114300" simplePos="0" relativeHeight="251681280" behindDoc="0" locked="0" layoutInCell="1" allowOverlap="1" wp14:anchorId="645C511C" wp14:editId="44A081DA">
            <wp:simplePos x="0" y="0"/>
            <wp:positionH relativeFrom="column">
              <wp:posOffset>2969029</wp:posOffset>
            </wp:positionH>
            <wp:positionV relativeFrom="paragraph">
              <wp:posOffset>167619</wp:posOffset>
            </wp:positionV>
            <wp:extent cx="2743200" cy="2640807"/>
            <wp:effectExtent l="38100" t="38100" r="95250" b="102870"/>
            <wp:wrapNone/>
            <wp:docPr id="1669"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2640807"/>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1B54EB73" wp14:editId="23D959F2">
            <wp:simplePos x="0" y="0"/>
            <wp:positionH relativeFrom="column">
              <wp:posOffset>13970</wp:posOffset>
            </wp:positionH>
            <wp:positionV relativeFrom="paragraph">
              <wp:posOffset>175260</wp:posOffset>
            </wp:positionV>
            <wp:extent cx="2743200" cy="2633345"/>
            <wp:effectExtent l="38100" t="38100" r="95250" b="90805"/>
            <wp:wrapTopAndBottom/>
            <wp:docPr id="167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0" cy="26333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EA7D71" w:rsidRDefault="00EA7D71" w:rsidP="00C760C7">
      <w:pPr>
        <w:ind w:left="360"/>
      </w:pPr>
    </w:p>
    <w:p w:rsidR="00435D46" w:rsidRDefault="00435D46">
      <w:pPr>
        <w:rPr>
          <w:rFonts w:ascii="Arial" w:hAnsi="Arial"/>
          <w:b/>
          <w:bCs/>
          <w:color w:val="365F91" w:themeColor="accent1" w:themeShade="BF"/>
          <w:kern w:val="32"/>
          <w:sz w:val="40"/>
          <w:szCs w:val="20"/>
        </w:rPr>
      </w:pPr>
      <w:bookmarkStart w:id="118" w:name="_Toc355094826"/>
      <w:r>
        <w:br w:type="page"/>
      </w:r>
    </w:p>
    <w:p w:rsidR="00EA7D71" w:rsidRDefault="00EA7D71" w:rsidP="00DB3688">
      <w:pPr>
        <w:pStyle w:val="StyleHeading1CustomColorRGB79129189Before0ptAft"/>
      </w:pPr>
      <w:bookmarkStart w:id="119" w:name="_Toc472785757"/>
      <w:r w:rsidRPr="00F24BCE">
        <w:lastRenderedPageBreak/>
        <w:t>Simple Libraries</w:t>
      </w:r>
      <w:bookmarkEnd w:id="118"/>
      <w:bookmarkEnd w:id="119"/>
    </w:p>
    <w:p w:rsidR="00EA7D71" w:rsidRPr="00C760C7" w:rsidRDefault="00EA7D71" w:rsidP="00C760C7">
      <w:pPr>
        <w:pStyle w:val="BodyText"/>
      </w:pPr>
      <w:r w:rsidRPr="00C760C7">
        <w:t>Simple Libra</w:t>
      </w:r>
      <w:r w:rsidR="009F339C">
        <w:t xml:space="preserve">ries are </w:t>
      </w:r>
      <w:r w:rsidRPr="00C760C7">
        <w:t>designed to be easy to add to a project with SimpleIDE</w:t>
      </w:r>
      <w:r w:rsidR="009F339C">
        <w:t xml:space="preserve">.  A number of Simple Libraries, including </w:t>
      </w:r>
      <w:proofErr w:type="spellStart"/>
      <w:r w:rsidR="009F339C">
        <w:t>simpletools</w:t>
      </w:r>
      <w:proofErr w:type="spellEnd"/>
      <w:r w:rsidR="009F339C">
        <w:t xml:space="preserve">, are included in </w:t>
      </w:r>
      <w:r w:rsidR="001F5CA3">
        <w:t>…</w:t>
      </w:r>
      <w:r w:rsidR="009F339C">
        <w:t>Documents</w:t>
      </w:r>
      <w:r w:rsidR="001F5CA3">
        <w:t>/</w:t>
      </w:r>
      <w:r w:rsidR="009F339C">
        <w:t>SimpleIDE</w:t>
      </w:r>
      <w:r w:rsidR="001F5CA3">
        <w:t>/</w:t>
      </w:r>
      <w:r w:rsidR="009F339C">
        <w:t>Learn</w:t>
      </w:r>
      <w:r w:rsidR="001F5CA3">
        <w:t>/</w:t>
      </w:r>
      <w:r w:rsidR="009F339C">
        <w:t>Simple Libraries</w:t>
      </w:r>
      <w:r w:rsidR="001F5CA3">
        <w:t>/</w:t>
      </w:r>
      <w:r w:rsidR="009F339C">
        <w:t>.</w:t>
      </w:r>
    </w:p>
    <w:p w:rsidR="00EA7D71" w:rsidRPr="00402F62" w:rsidRDefault="00EA7D71" w:rsidP="00CA0177">
      <w:pPr>
        <w:pStyle w:val="StyleHeading2CustomColorRGB686868"/>
      </w:pPr>
      <w:bookmarkStart w:id="120" w:name="_Ref354859854"/>
      <w:bookmarkStart w:id="121" w:name="_Ref354859856"/>
      <w:bookmarkStart w:id="122" w:name="_Toc355094827"/>
      <w:bookmarkStart w:id="123" w:name="_Toc472785758"/>
      <w:r w:rsidRPr="00402F62">
        <w:t xml:space="preserve">How to </w:t>
      </w:r>
      <w:r w:rsidR="00DD04E6">
        <w:t>A</w:t>
      </w:r>
      <w:r w:rsidRPr="00402F62">
        <w:t>dd a Simple Library to a Project</w:t>
      </w:r>
      <w:bookmarkEnd w:id="120"/>
      <w:bookmarkEnd w:id="121"/>
      <w:bookmarkEnd w:id="122"/>
      <w:bookmarkEnd w:id="123"/>
    </w:p>
    <w:p w:rsidR="00EA7D71" w:rsidRDefault="00EA7D71" w:rsidP="00EA7D71">
      <w:pPr>
        <w:ind w:left="360"/>
      </w:pPr>
    </w:p>
    <w:p w:rsidR="00EA7D71" w:rsidRDefault="000B5C6F" w:rsidP="000B5C6F">
      <w:pPr>
        <w:pStyle w:val="BodyText"/>
        <w:numPr>
          <w:ilvl w:val="0"/>
          <w:numId w:val="18"/>
        </w:numPr>
      </w:pPr>
      <w:r>
        <w:t xml:space="preserve">Select the Project &gt; </w:t>
      </w:r>
      <w:r w:rsidR="00EA7D71" w:rsidRPr="00C760C7">
        <w:t xml:space="preserve">Add Simple Library </w:t>
      </w:r>
      <w:r>
        <w:t>item</w:t>
      </w:r>
      <w:r w:rsidR="00EA7D71" w:rsidRPr="00C760C7">
        <w:t>.</w:t>
      </w:r>
    </w:p>
    <w:p w:rsidR="00C32BCF" w:rsidRDefault="00C32BCF" w:rsidP="000B5C6F"/>
    <w:p w:rsidR="00EA7D71" w:rsidRPr="00C760C7" w:rsidRDefault="009F339C" w:rsidP="0006001B">
      <w:pPr>
        <w:pStyle w:val="BodyText"/>
        <w:numPr>
          <w:ilvl w:val="0"/>
          <w:numId w:val="18"/>
        </w:numPr>
      </w:pPr>
      <w:r>
        <w:t>Browse to</w:t>
      </w:r>
      <w:r w:rsidR="00EA7D71" w:rsidRPr="00C760C7">
        <w:t xml:space="preserve"> the library you want to add, select it, and click the Select Folder button.</w:t>
      </w:r>
      <w:r w:rsidR="001F5CA3">
        <w:t xml:space="preserve">  Note that if you accidentally double-clicked the desired folder, you can still click the Select Folder button (without selecting any subfolder first) in order to choose the desired folder.</w:t>
      </w:r>
    </w:p>
    <w:p w:rsidR="00EA7D71" w:rsidRDefault="00EA7D71" w:rsidP="00EA7D71">
      <w:pPr>
        <w:ind w:left="360"/>
      </w:pPr>
    </w:p>
    <w:p w:rsidR="00EA7D71" w:rsidRDefault="00D55384" w:rsidP="00EA7D71">
      <w:pPr>
        <w:ind w:left="360"/>
      </w:pPr>
      <w:r>
        <w:rPr>
          <w:noProof/>
        </w:rPr>
        <w:drawing>
          <wp:inline distT="0" distB="0" distL="0" distR="0" wp14:anchorId="4B71F771" wp14:editId="6E2E7DAB">
            <wp:extent cx="4425696" cy="3075154"/>
            <wp:effectExtent l="38100" t="38100" r="89535" b="87630"/>
            <wp:docPr id="1667"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29911" cy="307808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A7D71" w:rsidRDefault="00EA7D71" w:rsidP="00EA7D71">
      <w:pPr>
        <w:ind w:left="360"/>
      </w:pPr>
    </w:p>
    <w:p w:rsidR="00EA7D71" w:rsidRDefault="00EA7D71" w:rsidP="00C760C7">
      <w:pPr>
        <w:pStyle w:val="BodyText"/>
      </w:pPr>
      <w:r>
        <w:t>After clicking the Select Folder button, SimpleIDE will add a</w:t>
      </w:r>
      <w:r w:rsidR="00ED6421">
        <w:t>n</w:t>
      </w:r>
      <w:r>
        <w:t xml:space="preserve"> </w:t>
      </w:r>
      <w:r w:rsidRPr="009F339C">
        <w:rPr>
          <w:rFonts w:ascii="Courier New" w:hAnsi="Courier New"/>
          <w:b/>
          <w:color w:val="0000FF"/>
          <w:kern w:val="0"/>
        </w:rPr>
        <w:t>#include</w:t>
      </w:r>
      <w:r w:rsidR="009F27B2">
        <w:rPr>
          <w:rFonts w:ascii="Courier New" w:hAnsi="Courier New"/>
          <w:b/>
          <w:color w:val="0000FF"/>
          <w:kern w:val="0"/>
        </w:rPr>
        <w:t xml:space="preserve"> </w:t>
      </w:r>
      <w:r w:rsidR="00FE3C51">
        <w:rPr>
          <w:rFonts w:ascii="Courier New" w:hAnsi="Courier New"/>
          <w:b/>
          <w:color w:val="0000FF"/>
          <w:kern w:val="0"/>
        </w:rPr>
        <w:t>"</w:t>
      </w:r>
      <w:r w:rsidR="009F27B2">
        <w:rPr>
          <w:rFonts w:ascii="Courier New" w:hAnsi="Courier New"/>
          <w:b/>
          <w:color w:val="0000FF"/>
          <w:kern w:val="0"/>
        </w:rPr>
        <w:t>…</w:t>
      </w:r>
      <w:r w:rsidR="00FE3C51">
        <w:rPr>
          <w:rFonts w:ascii="Courier New" w:hAnsi="Courier New"/>
          <w:b/>
          <w:color w:val="0000FF"/>
          <w:kern w:val="0"/>
        </w:rPr>
        <w:t>"</w:t>
      </w:r>
      <w:r>
        <w:t xml:space="preserve"> directive for the library to your code and make the necessary additions to the Project Manager’s file list and </w:t>
      </w:r>
      <w:r w:rsidR="00AB5885">
        <w:t>L</w:t>
      </w:r>
      <w:r>
        <w:t>inker tab.</w:t>
      </w:r>
    </w:p>
    <w:p w:rsidR="009F27B2" w:rsidRDefault="009F27B2" w:rsidP="00C760C7">
      <w:pPr>
        <w:pStyle w:val="BodyText"/>
      </w:pPr>
    </w:p>
    <w:p w:rsidR="009F27B2" w:rsidRPr="00B8080B" w:rsidRDefault="009F27B2" w:rsidP="009F27B2">
      <w:pPr>
        <w:pStyle w:val="StyleHeading2CustomColorRGB686868"/>
        <w:rPr>
          <w:sz w:val="24"/>
          <w:szCs w:val="24"/>
        </w:rPr>
      </w:pPr>
      <w:bookmarkStart w:id="124" w:name="_Toc472785759"/>
      <w:r>
        <w:rPr>
          <w:sz w:val="24"/>
          <w:szCs w:val="24"/>
        </w:rPr>
        <w:t>Alternative</w:t>
      </w:r>
      <w:bookmarkEnd w:id="124"/>
    </w:p>
    <w:p w:rsidR="009F27B2" w:rsidRDefault="009F27B2" w:rsidP="00C760C7">
      <w:pPr>
        <w:pStyle w:val="BodyText"/>
      </w:pPr>
      <w:r>
        <w:t xml:space="preserve">As you become familiar with Simple Library names, you can also simply insert the </w:t>
      </w:r>
      <w:r w:rsidRPr="009F339C">
        <w:rPr>
          <w:rFonts w:ascii="Courier New" w:hAnsi="Courier New"/>
          <w:b/>
          <w:color w:val="0000FF"/>
          <w:kern w:val="0"/>
        </w:rPr>
        <w:t>#include</w:t>
      </w:r>
      <w:r>
        <w:t xml:space="preserve"> directive (mentioned above) into your code since the “Auto Include Simple Libraries” feature (if enabled) removes the need to adjust Project Manager’s settings.</w:t>
      </w:r>
    </w:p>
    <w:p w:rsidR="00C760C7" w:rsidRDefault="00C760C7" w:rsidP="00C760C7">
      <w:pPr>
        <w:pStyle w:val="BodyText"/>
      </w:pPr>
    </w:p>
    <w:p w:rsidR="00AA1880" w:rsidRDefault="00C32BCF" w:rsidP="00C32BCF">
      <w:pPr>
        <w:pStyle w:val="BodyText"/>
        <w:keepNext/>
        <w:keepLines/>
      </w:pPr>
      <w:r w:rsidRPr="00C32BCF">
        <w:rPr>
          <w:b/>
        </w:rPr>
        <w:lastRenderedPageBreak/>
        <w:t>Simple Library Documentation:</w:t>
      </w:r>
      <w:r>
        <w:t xml:space="preserve"> </w:t>
      </w:r>
      <w:r w:rsidR="00BB1957">
        <w:t xml:space="preserve"> The Simple Library documentation lists the functions the library puts at your disposal, describes what they are for, the parameters they expect, and what they return. </w:t>
      </w:r>
      <w:r w:rsidR="00AA1880">
        <w:t>You can access Simple Library documentation in a number of ways.</w:t>
      </w:r>
    </w:p>
    <w:p w:rsidR="00AA1880" w:rsidRDefault="00AA1880" w:rsidP="00C32BCF">
      <w:pPr>
        <w:pStyle w:val="BodyText"/>
        <w:keepNext/>
        <w:keepLines/>
      </w:pPr>
    </w:p>
    <w:p w:rsidR="00AA1880" w:rsidRDefault="00AA1880" w:rsidP="00AA1880">
      <w:pPr>
        <w:pStyle w:val="BodyText"/>
        <w:keepNext/>
        <w:keepLines/>
        <w:numPr>
          <w:ilvl w:val="0"/>
          <w:numId w:val="25"/>
        </w:numPr>
      </w:pPr>
      <w:r w:rsidRPr="00AA1880">
        <w:rPr>
          <w:b/>
        </w:rPr>
        <w:t>Use context-sensitive help:</w:t>
      </w:r>
      <w:r>
        <w:t xml:space="preserve">  In the source editor, hover the mouse over a library function name, or over an include statement’s filename, and press the F1 key to bring up documentation about that item.</w:t>
      </w:r>
    </w:p>
    <w:p w:rsidR="00AA1880" w:rsidRDefault="00AA1880" w:rsidP="00C32BCF">
      <w:pPr>
        <w:pStyle w:val="BodyText"/>
        <w:keepNext/>
        <w:keepLines/>
        <w:numPr>
          <w:ilvl w:val="0"/>
          <w:numId w:val="25"/>
        </w:numPr>
      </w:pPr>
      <w:r w:rsidRPr="00AA1880">
        <w:rPr>
          <w:b/>
        </w:rPr>
        <w:t xml:space="preserve">Use the </w:t>
      </w:r>
      <w:r w:rsidR="00BB1957">
        <w:rPr>
          <w:b/>
        </w:rPr>
        <w:t>h</w:t>
      </w:r>
      <w:r w:rsidRPr="00AA1880">
        <w:rPr>
          <w:b/>
        </w:rPr>
        <w:t xml:space="preserve">elp </w:t>
      </w:r>
      <w:r>
        <w:rPr>
          <w:b/>
        </w:rPr>
        <w:t>r</w:t>
      </w:r>
      <w:r w:rsidRPr="00AA1880">
        <w:rPr>
          <w:b/>
        </w:rPr>
        <w:t>eference:</w:t>
      </w:r>
      <w:r>
        <w:t xml:space="preserve">  </w:t>
      </w:r>
      <w:r w:rsidR="00D534E2">
        <w:t>Select the Help &gt; Simple Library Reference menu item to open Simple Library Documentation.</w:t>
      </w:r>
    </w:p>
    <w:p w:rsidR="00EA7D71" w:rsidRDefault="00AA1880" w:rsidP="00C32BCF">
      <w:pPr>
        <w:pStyle w:val="BodyText"/>
        <w:keepNext/>
        <w:keepLines/>
        <w:numPr>
          <w:ilvl w:val="0"/>
          <w:numId w:val="25"/>
        </w:numPr>
      </w:pPr>
      <w:r w:rsidRPr="00AA1880">
        <w:rPr>
          <w:b/>
        </w:rPr>
        <w:t>Use system file browser:</w:t>
      </w:r>
      <w:r>
        <w:t xml:space="preserve">  U</w:t>
      </w:r>
      <w:r w:rsidR="00EA7D71">
        <w:t>se your operating system’s file browser (Windows Explorer, Mac Finder</w:t>
      </w:r>
      <w:r w:rsidR="00D534E2">
        <w:t>, etc.</w:t>
      </w:r>
      <w:r w:rsidR="00EA7D71">
        <w:t xml:space="preserve">) to look inside the </w:t>
      </w:r>
      <w:r w:rsidR="009F339C">
        <w:t>S</w:t>
      </w:r>
      <w:r w:rsidR="00EA7D71">
        <w:t>imple Librar</w:t>
      </w:r>
      <w:r w:rsidR="00732D99">
        <w:t>ies</w:t>
      </w:r>
      <w:r w:rsidR="00EA7D71">
        <w:t xml:space="preserve"> folder</w:t>
      </w:r>
      <w:r w:rsidR="00ED6421">
        <w:t>,</w:t>
      </w:r>
      <w:r w:rsidR="00EA7D71">
        <w:t xml:space="preserve"> </w:t>
      </w:r>
      <w:r w:rsidR="00ED6421">
        <w:t xml:space="preserve">and desired subfolders, </w:t>
      </w:r>
      <w:r w:rsidR="00EA7D71">
        <w:t xml:space="preserve">and open the </w:t>
      </w:r>
      <w:r w:rsidR="009F339C">
        <w:t>Documentation</w:t>
      </w:r>
      <w:r w:rsidR="00EA7D71">
        <w:t xml:space="preserve">…Library.html file.  </w:t>
      </w:r>
    </w:p>
    <w:p w:rsidR="00EA7D71" w:rsidRDefault="00EA7D71" w:rsidP="00C32BCF">
      <w:pPr>
        <w:keepNext/>
        <w:keepLines/>
        <w:ind w:left="360"/>
      </w:pPr>
    </w:p>
    <w:p w:rsidR="00EA7D71" w:rsidRDefault="00D55384" w:rsidP="00EA7D71">
      <w:pPr>
        <w:keepNext/>
        <w:keepLines/>
        <w:ind w:left="360"/>
      </w:pPr>
      <w:r>
        <w:rPr>
          <w:noProof/>
        </w:rPr>
        <w:drawing>
          <wp:anchor distT="0" distB="0" distL="114300" distR="114300" simplePos="0" relativeHeight="251662848" behindDoc="0" locked="0" layoutInCell="1" allowOverlap="1" wp14:anchorId="0897FE3D" wp14:editId="4A011A0A">
            <wp:simplePos x="0" y="0"/>
            <wp:positionH relativeFrom="column">
              <wp:posOffset>1746914</wp:posOffset>
            </wp:positionH>
            <wp:positionV relativeFrom="paragraph">
              <wp:posOffset>1763670</wp:posOffset>
            </wp:positionV>
            <wp:extent cx="3568890" cy="2764642"/>
            <wp:effectExtent l="0" t="0" r="0" b="0"/>
            <wp:wrapNone/>
            <wp:docPr id="3"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67253" cy="27633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50CE19" wp14:editId="61FF4E1A">
            <wp:extent cx="4585648" cy="2756600"/>
            <wp:effectExtent l="0" t="0" r="5715" b="5715"/>
            <wp:docPr id="1666"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86036" cy="2756833"/>
                    </a:xfrm>
                    <a:prstGeom prst="rect">
                      <a:avLst/>
                    </a:prstGeom>
                    <a:noFill/>
                    <a:ln>
                      <a:noFill/>
                    </a:ln>
                  </pic:spPr>
                </pic:pic>
              </a:graphicData>
            </a:graphic>
          </wp:inline>
        </w:drawing>
      </w:r>
      <w:r w:rsidR="00EA7D71">
        <w:t xml:space="preserve"> </w:t>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D55384" w:rsidP="00EA7D71">
      <w:pPr>
        <w:keepNext/>
        <w:keepLines/>
        <w:ind w:left="360"/>
      </w:pPr>
      <w:r>
        <w:rPr>
          <w:noProof/>
        </w:rPr>
        <w:drawing>
          <wp:anchor distT="0" distB="0" distL="114300" distR="114300" simplePos="0" relativeHeight="251663872" behindDoc="0" locked="0" layoutInCell="1" allowOverlap="1" wp14:anchorId="1A641E0E" wp14:editId="0DE1B410">
            <wp:simplePos x="0" y="0"/>
            <wp:positionH relativeFrom="column">
              <wp:posOffset>641445</wp:posOffset>
            </wp:positionH>
            <wp:positionV relativeFrom="paragraph">
              <wp:posOffset>40469</wp:posOffset>
            </wp:positionV>
            <wp:extent cx="3568889" cy="2771103"/>
            <wp:effectExtent l="0" t="0" r="0" b="0"/>
            <wp:wrapNone/>
            <wp:docPr id="2"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71470" cy="27731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ind w:left="360"/>
      </w:pPr>
    </w:p>
    <w:p w:rsidR="00EA7D71" w:rsidRDefault="00EA7D71" w:rsidP="00631477"/>
    <w:p w:rsidR="00EA7D71" w:rsidRPr="00402F62" w:rsidRDefault="00EA7D71" w:rsidP="00C32BCF">
      <w:pPr>
        <w:pStyle w:val="StyleHeading2CustomColorRGB686868"/>
        <w:keepNext/>
      </w:pPr>
      <w:bookmarkStart w:id="125" w:name="_Toc355094828"/>
      <w:bookmarkStart w:id="126" w:name="_Toc472785760"/>
      <w:r w:rsidRPr="00402F62">
        <w:lastRenderedPageBreak/>
        <w:t>How to Create a Simple Library</w:t>
      </w:r>
      <w:bookmarkEnd w:id="125"/>
      <w:bookmarkEnd w:id="126"/>
    </w:p>
    <w:p w:rsidR="00CA0177" w:rsidRDefault="00EA7D71" w:rsidP="00C32BCF">
      <w:pPr>
        <w:pStyle w:val="BodyText"/>
        <w:keepNext/>
        <w:keepLines/>
      </w:pPr>
      <w:r w:rsidRPr="009A7298">
        <w:t>To create a Simple Libra</w:t>
      </w:r>
      <w:r w:rsidR="00CA0177">
        <w:t>ry (assuming it’s named “name”) follow these steps:</w:t>
      </w:r>
    </w:p>
    <w:p w:rsidR="00CA0177" w:rsidRDefault="00CA0177" w:rsidP="00C32BCF">
      <w:pPr>
        <w:pStyle w:val="BodyText"/>
        <w:keepNext/>
        <w:keepLines/>
      </w:pPr>
    </w:p>
    <w:p w:rsidR="00A9113F" w:rsidRDefault="00A9113F" w:rsidP="0006001B">
      <w:pPr>
        <w:pStyle w:val="BodyText"/>
        <w:keepNext/>
        <w:keepLines/>
        <w:numPr>
          <w:ilvl w:val="0"/>
          <w:numId w:val="17"/>
        </w:numPr>
        <w:spacing w:after="120"/>
      </w:pPr>
      <w:r>
        <w:t>Select Project &gt; New.</w:t>
      </w:r>
    </w:p>
    <w:p w:rsidR="00A9113F" w:rsidRDefault="00A9113F" w:rsidP="0006001B">
      <w:pPr>
        <w:pStyle w:val="BodyText"/>
        <w:keepNext/>
        <w:keepLines/>
        <w:numPr>
          <w:ilvl w:val="0"/>
          <w:numId w:val="17"/>
        </w:numPr>
        <w:spacing w:after="120"/>
      </w:pPr>
      <w:r>
        <w:t>Using the New Project dialog, navigate to the desired location for your new library.</w:t>
      </w:r>
    </w:p>
    <w:p w:rsidR="00A9113F" w:rsidRDefault="00A9113F" w:rsidP="0006001B">
      <w:pPr>
        <w:pStyle w:val="BodyText"/>
        <w:keepNext/>
        <w:keepLines/>
        <w:numPr>
          <w:ilvl w:val="0"/>
          <w:numId w:val="17"/>
        </w:numPr>
        <w:spacing w:after="120"/>
      </w:pPr>
      <w:r>
        <w:t xml:space="preserve">Click the </w:t>
      </w:r>
      <w:r w:rsidR="00CA0177">
        <w:t>C</w:t>
      </w:r>
      <w:r w:rsidR="00EA7D71" w:rsidRPr="009A7298">
        <w:t xml:space="preserve">reate </w:t>
      </w:r>
      <w:r>
        <w:t>New Folder icon near the upper-right of the dialog.  This will add a folder called “New Folder” to the current location.</w:t>
      </w:r>
    </w:p>
    <w:p w:rsidR="00A9113F" w:rsidRDefault="00A9113F" w:rsidP="0006001B">
      <w:pPr>
        <w:pStyle w:val="BodyText"/>
        <w:keepNext/>
        <w:keepLines/>
        <w:numPr>
          <w:ilvl w:val="0"/>
          <w:numId w:val="17"/>
        </w:numPr>
        <w:spacing w:after="120"/>
      </w:pPr>
      <w:r>
        <w:t xml:space="preserve">Rename the new folder to </w:t>
      </w:r>
      <w:proofErr w:type="spellStart"/>
      <w:r>
        <w:t>libname</w:t>
      </w:r>
      <w:proofErr w:type="spellEnd"/>
      <w:r>
        <w:t>.</w:t>
      </w:r>
    </w:p>
    <w:p w:rsidR="00A9113F" w:rsidRDefault="00A9113F" w:rsidP="0006001B">
      <w:pPr>
        <w:pStyle w:val="BodyText"/>
        <w:keepNext/>
        <w:keepLines/>
        <w:numPr>
          <w:ilvl w:val="0"/>
          <w:numId w:val="17"/>
        </w:numPr>
        <w:spacing w:after="120"/>
      </w:pPr>
      <w:r>
        <w:t xml:space="preserve">Navigate into the newly-created </w:t>
      </w:r>
      <w:proofErr w:type="spellStart"/>
      <w:r>
        <w:t>libname</w:t>
      </w:r>
      <w:proofErr w:type="spellEnd"/>
      <w:r>
        <w:t xml:space="preserve"> folder.</w:t>
      </w:r>
    </w:p>
    <w:p w:rsidR="00CA0177" w:rsidRDefault="00A9113F" w:rsidP="0006001B">
      <w:pPr>
        <w:pStyle w:val="BodyText"/>
        <w:keepNext/>
        <w:keepLines/>
        <w:numPr>
          <w:ilvl w:val="0"/>
          <w:numId w:val="17"/>
        </w:numPr>
        <w:spacing w:after="120"/>
      </w:pPr>
      <w:r>
        <w:t xml:space="preserve">Change the filename (in the File name field) to </w:t>
      </w:r>
      <w:proofErr w:type="spellStart"/>
      <w:r>
        <w:t>libname</w:t>
      </w:r>
      <w:proofErr w:type="spellEnd"/>
      <w:r>
        <w:t xml:space="preserve"> and click the Save button.</w:t>
      </w:r>
      <w:r w:rsidR="00EA7D71" w:rsidRPr="009A7298">
        <w:t xml:space="preserve">  </w:t>
      </w:r>
    </w:p>
    <w:p w:rsidR="00A9113F" w:rsidRDefault="00A9113F" w:rsidP="0006001B">
      <w:pPr>
        <w:pStyle w:val="BodyText"/>
        <w:numPr>
          <w:ilvl w:val="0"/>
          <w:numId w:val="17"/>
        </w:numPr>
        <w:spacing w:after="120"/>
      </w:pPr>
      <w:r>
        <w:t>Select</w:t>
      </w:r>
      <w:r w:rsidRPr="009A7298">
        <w:t xml:space="preserve"> </w:t>
      </w:r>
      <w:r w:rsidR="00EA7D71" w:rsidRPr="009A7298">
        <w:t xml:space="preserve">Project &gt; Add Tab </w:t>
      </w:r>
      <w:proofErr w:type="gramStart"/>
      <w:r w:rsidR="00ED6421">
        <w:t>To</w:t>
      </w:r>
      <w:proofErr w:type="gramEnd"/>
      <w:r w:rsidR="00ED6421">
        <w:t xml:space="preserve"> Project</w:t>
      </w:r>
      <w:r>
        <w:t>.</w:t>
      </w:r>
    </w:p>
    <w:p w:rsidR="00CA0177" w:rsidRDefault="00A9113F" w:rsidP="0006001B">
      <w:pPr>
        <w:pStyle w:val="BodyText"/>
        <w:numPr>
          <w:ilvl w:val="0"/>
          <w:numId w:val="17"/>
        </w:numPr>
        <w:spacing w:after="120"/>
      </w:pPr>
      <w:r>
        <w:t xml:space="preserve">Change the filename to </w:t>
      </w:r>
      <w:r w:rsidR="00EA7D71" w:rsidRPr="009A7298">
        <w:t>name</w:t>
      </w:r>
      <w:r>
        <w:t xml:space="preserve">, set the Save as type field to C Header File (*.h), then click the Save button.  </w:t>
      </w:r>
    </w:p>
    <w:p w:rsidR="00EA7D71" w:rsidRDefault="00A9113F" w:rsidP="0006001B">
      <w:pPr>
        <w:pStyle w:val="BodyText"/>
        <w:numPr>
          <w:ilvl w:val="0"/>
          <w:numId w:val="17"/>
        </w:numPr>
        <w:spacing w:after="120"/>
      </w:pPr>
      <w:r>
        <w:t xml:space="preserve">If necessary, use the </w:t>
      </w:r>
      <w:proofErr w:type="spellStart"/>
      <w:r>
        <w:t>Proejct</w:t>
      </w:r>
      <w:proofErr w:type="spellEnd"/>
      <w:r>
        <w:t xml:space="preserve"> &gt; Add Tab To Project feature to a</w:t>
      </w:r>
      <w:r w:rsidR="00EA7D71" w:rsidRPr="009A7298">
        <w:t xml:space="preserve">dd as many .c files as needed, and try to make the names descriptive of the functions they contain.  Also try to make each .c file contain as few functions as possible because the archived version will optimize out uncalled functions </w:t>
      </w:r>
      <w:r w:rsidR="00ED6421">
        <w:t xml:space="preserve">(.c files) </w:t>
      </w:r>
      <w:r w:rsidR="00EA7D71" w:rsidRPr="009A7298">
        <w:t xml:space="preserve">if you do. </w:t>
      </w:r>
    </w:p>
    <w:p w:rsidR="00E96633" w:rsidRDefault="00E96633" w:rsidP="0006001B">
      <w:pPr>
        <w:pStyle w:val="BodyText"/>
        <w:numPr>
          <w:ilvl w:val="0"/>
          <w:numId w:val="17"/>
        </w:numPr>
        <w:spacing w:after="120"/>
      </w:pPr>
      <w:r>
        <w:t xml:space="preserve">If you’re in Simple View, click the Show Project Manager </w:t>
      </w:r>
      <w:proofErr w:type="gramStart"/>
      <w:r>
        <w:t>button</w:t>
      </w:r>
      <w:proofErr w:type="gramEnd"/>
      <w:r>
        <w:t>.</w:t>
      </w:r>
    </w:p>
    <w:p w:rsidR="00E96633" w:rsidRDefault="00E96633" w:rsidP="0006001B">
      <w:pPr>
        <w:pStyle w:val="BodyText"/>
        <w:numPr>
          <w:ilvl w:val="0"/>
          <w:numId w:val="17"/>
        </w:numPr>
        <w:spacing w:after="120"/>
      </w:pPr>
      <w:r>
        <w:t>On the Linker tab, set the Create Project Library option.  This will generate a prebuilt library file (.a) in a subfolder of your new library folder every time you compile.</w:t>
      </w:r>
    </w:p>
    <w:p w:rsidR="00E96633" w:rsidRPr="009A7298" w:rsidRDefault="00E96633" w:rsidP="00B8080B">
      <w:pPr>
        <w:pStyle w:val="BodyText"/>
        <w:spacing w:after="120"/>
        <w:ind w:firstLine="720"/>
      </w:pPr>
      <w:r>
        <w:rPr>
          <w:noProof/>
        </w:rPr>
        <w:drawing>
          <wp:inline distT="0" distB="0" distL="0" distR="0" wp14:anchorId="26C58D66" wp14:editId="03CE55C1">
            <wp:extent cx="2333625" cy="1487805"/>
            <wp:effectExtent l="0" t="0" r="9525" b="0"/>
            <wp:docPr id="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33625" cy="1487805"/>
                    </a:xfrm>
                    <a:prstGeom prst="rect">
                      <a:avLst/>
                    </a:prstGeom>
                    <a:noFill/>
                    <a:ln>
                      <a:noFill/>
                    </a:ln>
                  </pic:spPr>
                </pic:pic>
              </a:graphicData>
            </a:graphic>
          </wp:inline>
        </w:drawing>
      </w:r>
    </w:p>
    <w:p w:rsidR="00EA7D71" w:rsidRPr="009A7298" w:rsidRDefault="00E96633" w:rsidP="0006001B">
      <w:pPr>
        <w:pStyle w:val="BodyText"/>
        <w:numPr>
          <w:ilvl w:val="0"/>
          <w:numId w:val="17"/>
        </w:numPr>
        <w:spacing w:after="120"/>
      </w:pPr>
      <w:r>
        <w:t>In the Project Options tab, select the desired memory model.  Every time you compile the library, SimpleIDE will create an archive file (.a) in a subfolder of your library folder.  For example, if CMM Main RAM Compact is the selected Memory Model, a compile of the library will create a subfolder called “</w:t>
      </w:r>
      <w:proofErr w:type="spellStart"/>
      <w:r>
        <w:t>cmm</w:t>
      </w:r>
      <w:proofErr w:type="spellEnd"/>
      <w:r>
        <w:t xml:space="preserve">” with a file called </w:t>
      </w:r>
      <w:proofErr w:type="spellStart"/>
      <w:r>
        <w:t>libname.a</w:t>
      </w:r>
      <w:proofErr w:type="spellEnd"/>
      <w:r>
        <w:t xml:space="preserve"> inside of it.  You </w:t>
      </w:r>
      <w:r>
        <w:rPr>
          <w:u w:val="single"/>
        </w:rPr>
        <w:t>must</w:t>
      </w:r>
      <w:r>
        <w:t xml:space="preserve"> manually set the Memory Mode and recompile for every memory mode you want your library to support.</w:t>
      </w:r>
      <w:r w:rsidR="00EA7D71" w:rsidRPr="009A7298">
        <w:t xml:space="preserve">  </w:t>
      </w:r>
    </w:p>
    <w:p w:rsidR="00EA7D71" w:rsidRDefault="00EA7D71" w:rsidP="00EA7D71">
      <w:pPr>
        <w:ind w:left="360"/>
      </w:pPr>
    </w:p>
    <w:p w:rsidR="00EA7D71" w:rsidRDefault="00D55384" w:rsidP="00CA0177">
      <w:pPr>
        <w:ind w:left="720"/>
      </w:pPr>
      <w:r>
        <w:rPr>
          <w:noProof/>
        </w:rPr>
        <w:drawing>
          <wp:inline distT="0" distB="0" distL="0" distR="0" wp14:anchorId="1DBC7C78" wp14:editId="62FFD9A3">
            <wp:extent cx="2313305" cy="1508125"/>
            <wp:effectExtent l="0" t="0" r="0" b="0"/>
            <wp:docPr id="166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13305" cy="1508125"/>
                    </a:xfrm>
                    <a:prstGeom prst="rect">
                      <a:avLst/>
                    </a:prstGeom>
                    <a:noFill/>
                    <a:ln>
                      <a:noFill/>
                    </a:ln>
                  </pic:spPr>
                </pic:pic>
              </a:graphicData>
            </a:graphic>
          </wp:inline>
        </w:drawing>
      </w:r>
      <w:r w:rsidR="00EA7D71">
        <w:t xml:space="preserve">    </w:t>
      </w:r>
    </w:p>
    <w:p w:rsidR="00EA7D71" w:rsidRPr="009A7298" w:rsidRDefault="00EA7D71" w:rsidP="0006001B">
      <w:pPr>
        <w:pStyle w:val="BodyText"/>
        <w:numPr>
          <w:ilvl w:val="0"/>
          <w:numId w:val="17"/>
        </w:numPr>
      </w:pPr>
      <w:r w:rsidRPr="009A7298">
        <w:lastRenderedPageBreak/>
        <w:t>Click the Build Project button</w:t>
      </w:r>
      <w:r w:rsidR="00E96633">
        <w:t xml:space="preserve"> whenever you want to compile and build the library’s archive file for the currently selected Memory Model</w:t>
      </w:r>
      <w:r w:rsidRPr="009A7298">
        <w:t>.</w:t>
      </w:r>
    </w:p>
    <w:p w:rsidR="00EA7D71" w:rsidRDefault="00EA7D71" w:rsidP="00EA7D71">
      <w:pPr>
        <w:ind w:left="360"/>
      </w:pPr>
    </w:p>
    <w:p w:rsidR="00EA7D71" w:rsidRDefault="00D55384" w:rsidP="00CA0177">
      <w:pPr>
        <w:ind w:left="720"/>
      </w:pPr>
      <w:r>
        <w:rPr>
          <w:noProof/>
        </w:rPr>
        <w:drawing>
          <wp:inline distT="0" distB="0" distL="0" distR="0" wp14:anchorId="0C4D3E73" wp14:editId="0A617B67">
            <wp:extent cx="2306320" cy="832485"/>
            <wp:effectExtent l="0" t="0" r="0" b="5715"/>
            <wp:docPr id="16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extLst>
                        <a:ext uri="{28A0092B-C50C-407E-A947-70E740481C1C}">
                          <a14:useLocalDpi xmlns:a14="http://schemas.microsoft.com/office/drawing/2010/main" val="0"/>
                        </a:ext>
                      </a:extLst>
                    </a:blip>
                    <a:srcRect l="1471" r="2"/>
                    <a:stretch>
                      <a:fillRect/>
                    </a:stretch>
                  </pic:blipFill>
                  <pic:spPr bwMode="auto">
                    <a:xfrm>
                      <a:off x="0" y="0"/>
                      <a:ext cx="2306320" cy="832485"/>
                    </a:xfrm>
                    <a:prstGeom prst="rect">
                      <a:avLst/>
                    </a:prstGeom>
                    <a:noFill/>
                    <a:ln>
                      <a:noFill/>
                    </a:ln>
                  </pic:spPr>
                </pic:pic>
              </a:graphicData>
            </a:graphic>
          </wp:inline>
        </w:drawing>
      </w:r>
    </w:p>
    <w:p w:rsidR="00CA0177" w:rsidRDefault="00CA0177" w:rsidP="00CA0177">
      <w:pPr>
        <w:ind w:left="720"/>
      </w:pPr>
    </w:p>
    <w:p w:rsidR="009C786D" w:rsidRDefault="009C786D" w:rsidP="00B8080B">
      <w:pPr>
        <w:pStyle w:val="BodyText"/>
      </w:pPr>
      <w:r>
        <w:t xml:space="preserve">The selected Board Type does not affect the library’s archive file (.a); it may be set to </w:t>
      </w:r>
      <w:r w:rsidR="002937A0">
        <w:t>any board type</w:t>
      </w:r>
      <w:r>
        <w:t xml:space="preserve"> while building the desired memory models.</w:t>
      </w:r>
    </w:p>
    <w:p w:rsidR="00E96633" w:rsidRPr="00402F62" w:rsidRDefault="00E96633" w:rsidP="00E96633">
      <w:pPr>
        <w:pStyle w:val="StyleHeading2CustomColorRGB686868"/>
      </w:pPr>
      <w:bookmarkStart w:id="127" w:name="_Toc472785761"/>
      <w:bookmarkStart w:id="128" w:name="_Toc355094829"/>
      <w:r w:rsidRPr="00402F62">
        <w:t>Simple Library Directory Structure</w:t>
      </w:r>
      <w:bookmarkEnd w:id="127"/>
    </w:p>
    <w:bookmarkEnd w:id="128"/>
    <w:p w:rsidR="00EA7D71" w:rsidRPr="009A7298" w:rsidRDefault="00EA7D71" w:rsidP="009A7298">
      <w:pPr>
        <w:pStyle w:val="BodyText"/>
      </w:pPr>
      <w:r w:rsidRPr="009A7298">
        <w:t>Here is an example of how the directory structure might look</w:t>
      </w:r>
      <w:r w:rsidR="009F339C">
        <w:t xml:space="preserve"> for a library called “name</w:t>
      </w:r>
      <w:r w:rsidRPr="009A7298">
        <w:t>.</w:t>
      </w:r>
      <w:r w:rsidR="009F339C">
        <w:t>”</w:t>
      </w:r>
      <w:r w:rsidRPr="009A7298">
        <w:t xml:space="preserve">  Note that the </w:t>
      </w:r>
      <w:proofErr w:type="spellStart"/>
      <w:r w:rsidRPr="009A7298">
        <w:t>libname</w:t>
      </w:r>
      <w:proofErr w:type="spellEnd"/>
      <w:r w:rsidRPr="009A7298">
        <w:t xml:space="preserve"> folder contains </w:t>
      </w:r>
      <w:proofErr w:type="spellStart"/>
      <w:r w:rsidRPr="009A7298">
        <w:t>name.h</w:t>
      </w:r>
      <w:proofErr w:type="spellEnd"/>
      <w:r w:rsidRPr="009A7298">
        <w:t xml:space="preserve"> and memory model subfolders, each with </w:t>
      </w:r>
      <w:proofErr w:type="spellStart"/>
      <w:r w:rsidRPr="009A7298">
        <w:t>libname.a</w:t>
      </w:r>
      <w:proofErr w:type="spellEnd"/>
      <w:r w:rsidRPr="009A7298">
        <w:t xml:space="preserve"> file.  Each </w:t>
      </w:r>
      <w:proofErr w:type="spellStart"/>
      <w:r w:rsidRPr="009A7298">
        <w:t>libname.a</w:t>
      </w:r>
      <w:proofErr w:type="spellEnd"/>
      <w:r w:rsidRPr="009A7298">
        <w:t xml:space="preserve"> file is a binary archive compiled for the memory model of the folder it’s in.  </w:t>
      </w:r>
    </w:p>
    <w:p w:rsidR="00EA7D71" w:rsidRDefault="00EA7D71" w:rsidP="00EA7D71">
      <w:pPr>
        <w:keepNext/>
        <w:keepLines/>
        <w:ind w:left="360"/>
      </w:pPr>
    </w:p>
    <w:p w:rsidR="00EA7D71" w:rsidRDefault="00D55384" w:rsidP="00EA7D71">
      <w:pPr>
        <w:keepNext/>
        <w:keepLines/>
        <w:ind w:left="360"/>
      </w:pPr>
      <w:r>
        <w:rPr>
          <w:noProof/>
        </w:rPr>
        <w:drawing>
          <wp:inline distT="0" distB="0" distL="0" distR="0" wp14:anchorId="58C7C5AE" wp14:editId="02F784F3">
            <wp:extent cx="3923665" cy="1883410"/>
            <wp:effectExtent l="0" t="0" r="635" b="2540"/>
            <wp:docPr id="166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23665" cy="1883410"/>
                    </a:xfrm>
                    <a:prstGeom prst="rect">
                      <a:avLst/>
                    </a:prstGeom>
                    <a:noFill/>
                    <a:ln>
                      <a:noFill/>
                    </a:ln>
                  </pic:spPr>
                </pic:pic>
              </a:graphicData>
            </a:graphic>
          </wp:inline>
        </w:drawing>
      </w:r>
    </w:p>
    <w:p w:rsidR="00EA7D71" w:rsidRDefault="00EA7D71" w:rsidP="00EA7D71">
      <w:pPr>
        <w:keepNext/>
        <w:keepLines/>
        <w:ind w:left="360"/>
      </w:pPr>
    </w:p>
    <w:p w:rsidR="00EA7D71" w:rsidRPr="009A7298" w:rsidRDefault="00EA7D71" w:rsidP="00C32BCF">
      <w:pPr>
        <w:pStyle w:val="BodyText"/>
        <w:keepNext/>
        <w:keepLines/>
      </w:pPr>
      <w:r w:rsidRPr="009A7298">
        <w:t xml:space="preserve">A </w:t>
      </w:r>
      <w:r w:rsidR="00DC637A">
        <w:t>S</w:t>
      </w:r>
      <w:r w:rsidRPr="009A7298">
        <w:t xml:space="preserve">imple Library should only contain memory model subfolders for memory models it supports.  For example, if the library supports only CMM and LMM, it should have </w:t>
      </w:r>
      <w:proofErr w:type="spellStart"/>
      <w:r w:rsidRPr="009A7298">
        <w:t>cmm</w:t>
      </w:r>
      <w:proofErr w:type="spellEnd"/>
      <w:r w:rsidRPr="009A7298">
        <w:t xml:space="preserve"> </w:t>
      </w:r>
      <w:r w:rsidR="006409FC">
        <w:t xml:space="preserve">and </w:t>
      </w:r>
      <w:proofErr w:type="spellStart"/>
      <w:r w:rsidR="006409FC">
        <w:t>lmm</w:t>
      </w:r>
      <w:proofErr w:type="spellEnd"/>
      <w:r w:rsidR="006409FC">
        <w:t xml:space="preserve"> subfolders, but no cog </w:t>
      </w:r>
      <w:r w:rsidRPr="009A7298">
        <w:t xml:space="preserve">subfolder.  Check subfolders in … \SimpleIDE\Learn\Simple Libraries for examples.  </w:t>
      </w:r>
    </w:p>
    <w:p w:rsidR="00EA7D71" w:rsidRPr="00402F62" w:rsidRDefault="00EA7D71" w:rsidP="00CA0177">
      <w:pPr>
        <w:pStyle w:val="StyleHeading2CustomColorRGB686868"/>
      </w:pPr>
      <w:bookmarkStart w:id="129" w:name="_Toc355094830"/>
      <w:bookmarkStart w:id="130" w:name="_Toc472785762"/>
      <w:r w:rsidRPr="00402F62">
        <w:t>Recommended Features</w:t>
      </w:r>
      <w:bookmarkEnd w:id="129"/>
      <w:bookmarkEnd w:id="130"/>
    </w:p>
    <w:p w:rsidR="00EA7D71" w:rsidRPr="009A7298" w:rsidRDefault="00EA7D71" w:rsidP="009A7298">
      <w:pPr>
        <w:pStyle w:val="BodyText"/>
      </w:pPr>
      <w:r w:rsidRPr="009A7298">
        <w:t>Try to make each .c file in the library project atomic.  In other words, keep one function, or a group of interdependent functions</w:t>
      </w:r>
      <w:r w:rsidR="00A2496D">
        <w:t>,</w:t>
      </w:r>
      <w:r w:rsidRPr="009A7298">
        <w:t xml:space="preserve"> in each .c file.  </w:t>
      </w:r>
      <w:r w:rsidR="00A2496D">
        <w:t xml:space="preserve">When the </w:t>
      </w:r>
      <w:r w:rsidRPr="009A7298">
        <w:t xml:space="preserve">.a file is created, </w:t>
      </w:r>
      <w:r w:rsidR="00A2496D">
        <w:t>it will be organized so that the compiler and linker can optimize out any functions (from separate .c files) that are not called by the project being compiled</w:t>
      </w:r>
      <w:r w:rsidR="004A4374">
        <w:t>,</w:t>
      </w:r>
      <w:r w:rsidR="00A2496D">
        <w:t xml:space="preserve"> </w:t>
      </w:r>
      <w:r w:rsidRPr="009A7298">
        <w:t>expand</w:t>
      </w:r>
      <w:r w:rsidR="00A2496D">
        <w:t>ing a project’s image size</w:t>
      </w:r>
      <w:r w:rsidRPr="009A7298">
        <w:t xml:space="preserve"> </w:t>
      </w:r>
      <w:r w:rsidR="00A2496D">
        <w:t xml:space="preserve">only </w:t>
      </w:r>
      <w:r w:rsidRPr="009A7298">
        <w:t xml:space="preserve">by the size of the functions that are called (along with any they depend on).  In contrast, if </w:t>
      </w:r>
      <w:r w:rsidR="00A2496D">
        <w:t xml:space="preserve">the library included </w:t>
      </w:r>
      <w:r w:rsidRPr="009A7298">
        <w:t xml:space="preserve">a single, </w:t>
      </w:r>
      <w:r w:rsidR="00A2496D">
        <w:t xml:space="preserve">all-encompassing </w:t>
      </w:r>
      <w:r w:rsidRPr="009A7298">
        <w:t>.c file</w:t>
      </w:r>
      <w:r w:rsidR="00A2496D">
        <w:t>,</w:t>
      </w:r>
      <w:r w:rsidRPr="009A7298">
        <w:t xml:space="preserve"> with every function </w:t>
      </w:r>
      <w:r w:rsidR="00A2496D">
        <w:t>the library supports</w:t>
      </w:r>
      <w:r w:rsidRPr="009A7298">
        <w:t xml:space="preserve">, </w:t>
      </w:r>
      <w:r w:rsidR="00A2496D">
        <w:t xml:space="preserve">then even a single </w:t>
      </w:r>
      <w:r w:rsidRPr="009A7298">
        <w:t xml:space="preserve">function </w:t>
      </w:r>
      <w:r w:rsidR="00A2496D">
        <w:t xml:space="preserve">reference to the library </w:t>
      </w:r>
      <w:r w:rsidRPr="009A7298">
        <w:t xml:space="preserve">will increase the program image size by the </w:t>
      </w:r>
      <w:r w:rsidR="00A2496D">
        <w:t>size of the entire library</w:t>
      </w:r>
      <w:r w:rsidR="004A4374">
        <w:t xml:space="preserve"> (</w:t>
      </w:r>
      <w:r w:rsidR="00A2496D">
        <w:t xml:space="preserve">the size of all the code for </w:t>
      </w:r>
      <w:r w:rsidRPr="009A7298">
        <w:t>all functions within the library</w:t>
      </w:r>
      <w:r w:rsidR="004A4374">
        <w:t>)</w:t>
      </w:r>
      <w:r w:rsidRPr="009A7298">
        <w:t xml:space="preserve">. </w:t>
      </w:r>
    </w:p>
    <w:p w:rsidR="00EA7D71" w:rsidRPr="009A7298" w:rsidRDefault="00EA7D71" w:rsidP="009A7298">
      <w:pPr>
        <w:pStyle w:val="BodyText"/>
      </w:pPr>
      <w:r w:rsidRPr="009A7298">
        <w:br/>
      </w:r>
      <w:proofErr w:type="spellStart"/>
      <w:r w:rsidRPr="009A7298">
        <w:t>Doxygen</w:t>
      </w:r>
      <w:proofErr w:type="spellEnd"/>
      <w:r w:rsidRPr="009A7298">
        <w:t xml:space="preserve"> (</w:t>
      </w:r>
      <w:hyperlink r:id="rId114" w:history="1">
        <w:r w:rsidR="009E0179">
          <w:rPr>
            <w:rStyle w:val="Hyperlink"/>
          </w:rPr>
          <w:t>http://www.doxygen.org</w:t>
        </w:r>
      </w:hyperlink>
      <w:r w:rsidRPr="009A7298">
        <w:t xml:space="preserve">) is the recommended documentation tool.  Try to fully document each element in the header file with </w:t>
      </w:r>
      <w:proofErr w:type="spellStart"/>
      <w:r w:rsidR="009F339C">
        <w:t>D</w:t>
      </w:r>
      <w:r w:rsidRPr="009A7298">
        <w:t>oxygen</w:t>
      </w:r>
      <w:proofErr w:type="spellEnd"/>
      <w:r w:rsidRPr="009A7298">
        <w:t xml:space="preserve"> comments, and then create an html folder for your library using </w:t>
      </w:r>
      <w:proofErr w:type="spellStart"/>
      <w:r w:rsidR="009F339C">
        <w:t>D</w:t>
      </w:r>
      <w:r w:rsidRPr="009A7298">
        <w:t>oxygen</w:t>
      </w:r>
      <w:proofErr w:type="spellEnd"/>
      <w:r w:rsidRPr="009A7298">
        <w:t xml:space="preserve">.  The </w:t>
      </w:r>
      <w:r w:rsidR="009F339C" w:rsidRPr="009A7298">
        <w:t>examples</w:t>
      </w:r>
      <w:r w:rsidRPr="009A7298">
        <w:t xml:space="preserve"> in \SimpleIDE\Learn\Simple Libraries also copy name_8h.html to the </w:t>
      </w:r>
      <w:proofErr w:type="spellStart"/>
      <w:r w:rsidRPr="009A7298">
        <w:t>libname</w:t>
      </w:r>
      <w:proofErr w:type="spellEnd"/>
      <w:r w:rsidRPr="009A7298">
        <w:t xml:space="preserve"> folder and rename it Documentation name Library.html.  Then the following search/replaces are performed on Documentation name Library.html with a text editor:</w:t>
      </w:r>
    </w:p>
    <w:p w:rsidR="00EA7D71" w:rsidRPr="009A7298" w:rsidRDefault="00EA7D71" w:rsidP="009A7298">
      <w:pPr>
        <w:pStyle w:val="BodyText"/>
      </w:pPr>
    </w:p>
    <w:p w:rsidR="00631477" w:rsidRDefault="00631477">
      <w:pPr>
        <w:rPr>
          <w:rFonts w:ascii="Tahoma" w:hAnsi="Tahoma" w:cs="Tahoma"/>
          <w:bCs/>
          <w:color w:val="262626" w:themeColor="text1" w:themeTint="D9"/>
          <w:kern w:val="32"/>
          <w:sz w:val="20"/>
          <w:szCs w:val="32"/>
        </w:rPr>
      </w:pPr>
      <w:r>
        <w:br w:type="page"/>
      </w:r>
    </w:p>
    <w:p w:rsidR="00EA7D71" w:rsidRPr="009A7298" w:rsidRDefault="00EA7D71" w:rsidP="009A7298">
      <w:pPr>
        <w:pStyle w:val="BodyText"/>
      </w:pPr>
      <w:r w:rsidRPr="009A7298">
        <w:lastRenderedPageBreak/>
        <w:t xml:space="preserve">Search: </w:t>
      </w:r>
      <w:proofErr w:type="spellStart"/>
      <w:r w:rsidRPr="009A7298">
        <w:t>href</w:t>
      </w:r>
      <w:proofErr w:type="spellEnd"/>
      <w:r w:rsidRPr="009A7298">
        <w:t>=”</w:t>
      </w:r>
    </w:p>
    <w:p w:rsidR="00EA7D71" w:rsidRPr="009A7298" w:rsidRDefault="00EA7D71" w:rsidP="009A7298">
      <w:pPr>
        <w:pStyle w:val="BodyText"/>
      </w:pPr>
      <w:r w:rsidRPr="009A7298">
        <w:t xml:space="preserve">Replace: </w:t>
      </w:r>
      <w:proofErr w:type="spellStart"/>
      <w:r w:rsidRPr="009A7298">
        <w:t>href</w:t>
      </w:r>
      <w:proofErr w:type="spellEnd"/>
      <w:r w:rsidRPr="009A7298">
        <w:t>=”html/</w:t>
      </w:r>
    </w:p>
    <w:p w:rsidR="00EA7D71" w:rsidRPr="009A7298" w:rsidRDefault="00EA7D71" w:rsidP="009A7298">
      <w:pPr>
        <w:pStyle w:val="BodyText"/>
      </w:pPr>
    </w:p>
    <w:p w:rsidR="00EA7D71" w:rsidRPr="009A7298" w:rsidRDefault="00EA7D71" w:rsidP="009A7298">
      <w:pPr>
        <w:pStyle w:val="BodyText"/>
      </w:pPr>
      <w:r w:rsidRPr="009A7298">
        <w:t xml:space="preserve">Search: </w:t>
      </w:r>
      <w:proofErr w:type="spellStart"/>
      <w:r w:rsidRPr="009A7298">
        <w:t>href</w:t>
      </w:r>
      <w:proofErr w:type="spellEnd"/>
      <w:r w:rsidRPr="009A7298">
        <w:t>=”html/#</w:t>
      </w:r>
    </w:p>
    <w:p w:rsidR="00CA0177" w:rsidRDefault="00EA7D71" w:rsidP="00CA0177">
      <w:pPr>
        <w:pStyle w:val="BodyText"/>
      </w:pPr>
      <w:r w:rsidRPr="009A7298">
        <w:t xml:space="preserve">Replace: </w:t>
      </w:r>
      <w:proofErr w:type="spellStart"/>
      <w:r w:rsidRPr="009A7298">
        <w:t>href</w:t>
      </w:r>
      <w:proofErr w:type="spellEnd"/>
      <w:r w:rsidRPr="009A7298">
        <w:t>=”#</w:t>
      </w:r>
      <w:bookmarkStart w:id="131" w:name="_Toc355094831"/>
    </w:p>
    <w:p w:rsidR="00C32BCF" w:rsidRDefault="00C32BCF">
      <w:pPr>
        <w:rPr>
          <w:rFonts w:ascii="Arial" w:hAnsi="Arial" w:cs="Arial"/>
          <w:b/>
          <w:bCs/>
          <w:color w:val="4F81BD"/>
          <w:kern w:val="32"/>
          <w:sz w:val="40"/>
          <w:szCs w:val="32"/>
        </w:rPr>
      </w:pPr>
    </w:p>
    <w:p w:rsidR="00EA7D71" w:rsidRPr="00F24BCE" w:rsidRDefault="00EA7D71" w:rsidP="008D660C">
      <w:pPr>
        <w:pStyle w:val="StyleHeading1CustomColorRGB79129189Before0ptAft"/>
      </w:pPr>
      <w:bookmarkStart w:id="132" w:name="Board_Types"/>
      <w:bookmarkStart w:id="133" w:name="_Toc472785763"/>
      <w:r w:rsidRPr="00F24BCE">
        <w:t>Board Types</w:t>
      </w:r>
      <w:bookmarkEnd w:id="113"/>
      <w:bookmarkEnd w:id="114"/>
      <w:bookmarkEnd w:id="131"/>
      <w:bookmarkEnd w:id="132"/>
      <w:bookmarkEnd w:id="133"/>
    </w:p>
    <w:p w:rsidR="00EA7D71" w:rsidRPr="00CA0177" w:rsidRDefault="00EA7D71" w:rsidP="00CA0177">
      <w:pPr>
        <w:pStyle w:val="BodyText"/>
      </w:pPr>
      <w:r w:rsidRPr="00CA0177">
        <w:t xml:space="preserve">SimpleIDE allows specifying board types from </w:t>
      </w:r>
      <w:r w:rsidR="00AB35BD">
        <w:t xml:space="preserve">a simple </w:t>
      </w:r>
      <w:r w:rsidRPr="00CA0177">
        <w:t>dropdown box</w:t>
      </w:r>
      <w:r w:rsidR="00AB35BD">
        <w:t xml:space="preserve"> in Project Options</w:t>
      </w:r>
      <w:r w:rsidRPr="00CA0177">
        <w:t xml:space="preserve">. There are many board types and variations. Board type </w:t>
      </w:r>
      <w:r w:rsidR="00AB35BD">
        <w:t>configuration f</w:t>
      </w:r>
      <w:r w:rsidRPr="00CA0177">
        <w:t xml:space="preserve">iles </w:t>
      </w:r>
      <w:r w:rsidR="00AB35BD">
        <w:t>(.</w:t>
      </w:r>
      <w:proofErr w:type="spellStart"/>
      <w:r w:rsidR="00AB35BD">
        <w:t>cfg</w:t>
      </w:r>
      <w:proofErr w:type="spellEnd"/>
      <w:r w:rsidR="00AB35BD">
        <w:t xml:space="preserve">) </w:t>
      </w:r>
      <w:r w:rsidRPr="00CA0177">
        <w:t>contain information for the loader to use</w:t>
      </w:r>
      <w:r w:rsidR="00DC637A">
        <w:t xml:space="preserve"> when</w:t>
      </w:r>
      <w:r w:rsidRPr="00CA0177">
        <w:t xml:space="preserve"> starting the program. The loader needs the main serial port, the clock mode, the clock frequency, cache driver for external memory programs, and SD card pins. </w:t>
      </w:r>
    </w:p>
    <w:p w:rsidR="00EA7D71" w:rsidRPr="00CA0177" w:rsidRDefault="00EA7D71" w:rsidP="00CA0177">
      <w:pPr>
        <w:pStyle w:val="BodyText"/>
      </w:pPr>
    </w:p>
    <w:p w:rsidR="00EA7D71" w:rsidRPr="00CA0177" w:rsidRDefault="00EA7D71" w:rsidP="00CA0177">
      <w:pPr>
        <w:pStyle w:val="BodyText"/>
      </w:pPr>
      <w:r w:rsidRPr="009F339C">
        <w:t>Board</w:t>
      </w:r>
      <w:r w:rsidR="00DC637A">
        <w:t>-</w:t>
      </w:r>
      <w:r w:rsidRPr="009F339C">
        <w:t>specific pins can be defined in the .</w:t>
      </w:r>
      <w:proofErr w:type="spellStart"/>
      <w:r w:rsidRPr="009F339C">
        <w:t>cfg</w:t>
      </w:r>
      <w:proofErr w:type="spellEnd"/>
      <w:r w:rsidRPr="009F339C">
        <w:t xml:space="preserve"> file and “stuffed” into the </w:t>
      </w:r>
      <w:r w:rsidR="009F339C" w:rsidRPr="009F339C">
        <w:t>P</w:t>
      </w:r>
      <w:r w:rsidRPr="009F339C">
        <w:t xml:space="preserve">ropeller program at load time so that several board types can use the same program without </w:t>
      </w:r>
      <w:r w:rsidR="00AB35BD">
        <w:t xml:space="preserve">recompiling </w:t>
      </w:r>
      <w:r w:rsidR="00DC637A">
        <w:t>it</w:t>
      </w:r>
      <w:r w:rsidRPr="009F339C">
        <w:t>. More details can be found in the propeller-load document</w:t>
      </w:r>
      <w:r w:rsidR="00AB35BD">
        <w:t xml:space="preserve"> on the PropGCC open source project website: </w:t>
      </w:r>
      <w:hyperlink r:id="rId115" w:history="1">
        <w:r w:rsidR="00AB35BD" w:rsidRPr="00AB35BD">
          <w:rPr>
            <w:rStyle w:val="Hyperlink"/>
          </w:rPr>
          <w:t>https://code.google.com/p/propside</w:t>
        </w:r>
      </w:hyperlink>
      <w:r w:rsidRPr="009F339C">
        <w:t xml:space="preserve">. </w:t>
      </w:r>
    </w:p>
    <w:p w:rsidR="00EA7D71" w:rsidRPr="00402F62" w:rsidRDefault="00EA7D71" w:rsidP="00CA0177">
      <w:pPr>
        <w:pStyle w:val="StyleHeading2CustomColorRGB686868"/>
      </w:pPr>
      <w:bookmarkStart w:id="134" w:name="_Toc353457411"/>
      <w:bookmarkStart w:id="135" w:name="_Toc355094832"/>
      <w:bookmarkStart w:id="136" w:name="_Toc472785764"/>
      <w:r w:rsidRPr="00402F62">
        <w:t>Special Clock Boards</w:t>
      </w:r>
      <w:bookmarkEnd w:id="134"/>
      <w:bookmarkEnd w:id="135"/>
      <w:bookmarkEnd w:id="136"/>
      <w:r w:rsidRPr="00402F62">
        <w:t xml:space="preserve"> </w:t>
      </w:r>
    </w:p>
    <w:p w:rsidR="00EA7D71" w:rsidRPr="009624F4" w:rsidRDefault="00EA7D71" w:rsidP="009624F4">
      <w:pPr>
        <w:pStyle w:val="BodyText"/>
      </w:pPr>
      <w:r w:rsidRPr="009624F4">
        <w:t xml:space="preserve">If the Propeller </w:t>
      </w:r>
      <w:r w:rsidR="0087260D">
        <w:t xml:space="preserve">development </w:t>
      </w:r>
      <w:r w:rsidRPr="009624F4">
        <w:t xml:space="preserve">board </w:t>
      </w:r>
      <w:r w:rsidR="0087260D">
        <w:t>does</w:t>
      </w:r>
      <w:r w:rsidR="0087260D" w:rsidRPr="009624F4">
        <w:t xml:space="preserve"> </w:t>
      </w:r>
      <w:r w:rsidRPr="009624F4">
        <w:t xml:space="preserve">not use </w:t>
      </w:r>
      <w:r w:rsidR="0087260D">
        <w:t xml:space="preserve">an </w:t>
      </w:r>
      <w:r w:rsidRPr="009624F4">
        <w:t>80</w:t>
      </w:r>
      <w:r w:rsidR="009F339C">
        <w:t xml:space="preserve"> </w:t>
      </w:r>
      <w:r w:rsidRPr="009624F4">
        <w:t xml:space="preserve">MHz </w:t>
      </w:r>
      <w:r w:rsidR="0087260D">
        <w:t xml:space="preserve">system clock, </w:t>
      </w:r>
      <w:r w:rsidRPr="009624F4">
        <w:t xml:space="preserve">or has an odd crystal configuration, a board type can be created to set the clock frequency (typically crystal frequency times </w:t>
      </w:r>
      <w:r w:rsidR="0087260D">
        <w:t xml:space="preserve">wind-up multiplier; specified by </w:t>
      </w:r>
      <w:proofErr w:type="spellStart"/>
      <w:r w:rsidRPr="009624F4">
        <w:t>PLLx</w:t>
      </w:r>
      <w:proofErr w:type="spellEnd"/>
      <w:r w:rsidRPr="009624F4">
        <w:t xml:space="preserve"> mode). Board configuration files can be </w:t>
      </w:r>
      <w:r w:rsidR="0087260D">
        <w:t>placed</w:t>
      </w:r>
      <w:r w:rsidR="0087260D" w:rsidRPr="009624F4">
        <w:t xml:space="preserve"> </w:t>
      </w:r>
      <w:r w:rsidRPr="009624F4">
        <w:t>in the project folder, but it is best to put them in the installation</w:t>
      </w:r>
      <w:r w:rsidR="0087260D">
        <w:t>’s</w:t>
      </w:r>
      <w:r w:rsidRPr="009624F4">
        <w:t xml:space="preserve"> propeller-load </w:t>
      </w:r>
      <w:r w:rsidR="0087260D">
        <w:t>sub</w:t>
      </w:r>
      <w:r w:rsidRPr="009624F4">
        <w:t>folder.</w:t>
      </w:r>
    </w:p>
    <w:p w:rsidR="00EA7D71" w:rsidRPr="009624F4" w:rsidRDefault="00EA7D71" w:rsidP="009624F4">
      <w:pPr>
        <w:pStyle w:val="BodyText"/>
      </w:pPr>
    </w:p>
    <w:p w:rsidR="00EA7D71" w:rsidRPr="009624F4" w:rsidRDefault="00EA7D71" w:rsidP="009624F4">
      <w:pPr>
        <w:pStyle w:val="BodyText"/>
      </w:pPr>
      <w:r w:rsidRPr="009624F4">
        <w:t xml:space="preserve">Assuming </w:t>
      </w:r>
      <w:r w:rsidR="002B2DE7">
        <w:t>&lt;SimpleIDE Installation Folder&gt;</w:t>
      </w:r>
      <w:r w:rsidRPr="009624F4">
        <w:t>\</w:t>
      </w:r>
      <w:proofErr w:type="spellStart"/>
      <w:r w:rsidRPr="009624F4">
        <w:t>propgcc</w:t>
      </w:r>
      <w:proofErr w:type="spellEnd"/>
      <w:r w:rsidRPr="009624F4">
        <w:t xml:space="preserve"> is the installation </w:t>
      </w:r>
      <w:proofErr w:type="gramStart"/>
      <w:r w:rsidR="002B2DE7">
        <w:t>folder</w:t>
      </w:r>
      <w:r w:rsidRPr="009624F4">
        <w:t>,</w:t>
      </w:r>
      <w:proofErr w:type="gramEnd"/>
      <w:r w:rsidRPr="009624F4">
        <w:t xml:space="preserve"> define a custom board as follows:</w:t>
      </w:r>
    </w:p>
    <w:p w:rsidR="00EA7D71" w:rsidRDefault="00EA7D71" w:rsidP="00EA7D71">
      <w:pPr>
        <w:ind w:left="360" w:right="360"/>
        <w:rPr>
          <w:rFonts w:cs="Arial"/>
          <w:szCs w:val="20"/>
        </w:rPr>
      </w:pPr>
    </w:p>
    <w:p w:rsidR="00EA7D71" w:rsidRPr="009624F4" w:rsidRDefault="00EA7D71" w:rsidP="0006001B">
      <w:pPr>
        <w:pStyle w:val="BodyText"/>
        <w:numPr>
          <w:ilvl w:val="0"/>
          <w:numId w:val="14"/>
        </w:numPr>
        <w:spacing w:after="120"/>
      </w:pPr>
      <w:r w:rsidRPr="009624F4">
        <w:t xml:space="preserve">Copy the </w:t>
      </w:r>
      <w:r w:rsidR="002B2DE7">
        <w:t>&lt;SimpleIDE Installation Folder&gt;</w:t>
      </w:r>
      <w:r w:rsidRPr="009624F4">
        <w:t>\</w:t>
      </w:r>
      <w:proofErr w:type="spellStart"/>
      <w:r w:rsidRPr="009624F4">
        <w:t>propgcc</w:t>
      </w:r>
      <w:proofErr w:type="spellEnd"/>
      <w:r w:rsidRPr="009624F4">
        <w:t>\propeller-load\</w:t>
      </w:r>
      <w:proofErr w:type="spellStart"/>
      <w:r w:rsidRPr="009624F4">
        <w:t>hub.cfg</w:t>
      </w:r>
      <w:proofErr w:type="spellEnd"/>
      <w:r w:rsidRPr="009624F4">
        <w:t xml:space="preserve"> </w:t>
      </w:r>
      <w:r w:rsidR="002B2DE7">
        <w:t xml:space="preserve">file </w:t>
      </w:r>
      <w:r w:rsidRPr="009624F4">
        <w:t xml:space="preserve">to </w:t>
      </w:r>
      <w:r w:rsidR="002B2DE7">
        <w:t>&lt;SimpleIDE Installation Folder&gt;</w:t>
      </w:r>
      <w:r w:rsidRPr="009624F4">
        <w:t>\</w:t>
      </w:r>
      <w:proofErr w:type="spellStart"/>
      <w:r w:rsidRPr="009624F4">
        <w:t>propgcc</w:t>
      </w:r>
      <w:proofErr w:type="spellEnd"/>
      <w:r w:rsidRPr="009624F4">
        <w:t>\propeller-load\</w:t>
      </w:r>
      <w:proofErr w:type="spellStart"/>
      <w:r w:rsidRPr="009624F4">
        <w:t>custom.cfg</w:t>
      </w:r>
      <w:proofErr w:type="spellEnd"/>
      <w:r w:rsidRPr="009624F4">
        <w:t xml:space="preserve"> (or choose </w:t>
      </w:r>
      <w:r w:rsidR="002B2DE7">
        <w:t>a</w:t>
      </w:r>
      <w:r w:rsidRPr="009624F4">
        <w:t xml:space="preserve"> name that does not have spaces).</w:t>
      </w:r>
    </w:p>
    <w:p w:rsidR="00EA7D71" w:rsidRPr="009624F4" w:rsidRDefault="00EA7D71" w:rsidP="0006001B">
      <w:pPr>
        <w:pStyle w:val="BodyText"/>
        <w:numPr>
          <w:ilvl w:val="0"/>
          <w:numId w:val="14"/>
        </w:numPr>
        <w:spacing w:after="120"/>
      </w:pPr>
      <w:r w:rsidRPr="009624F4">
        <w:t xml:space="preserve">Change clock frequency or clock mode in </w:t>
      </w:r>
      <w:proofErr w:type="spellStart"/>
      <w:r w:rsidRPr="009624F4">
        <w:t>custom.cfg</w:t>
      </w:r>
      <w:proofErr w:type="spellEnd"/>
      <w:r w:rsidRPr="009624F4">
        <w:t>, and save the file.</w:t>
      </w:r>
    </w:p>
    <w:p w:rsidR="00EA7D71" w:rsidRPr="009624F4" w:rsidRDefault="00EA7D71" w:rsidP="0006001B">
      <w:pPr>
        <w:pStyle w:val="BodyText"/>
        <w:numPr>
          <w:ilvl w:val="0"/>
          <w:numId w:val="14"/>
        </w:numPr>
        <w:spacing w:after="120"/>
      </w:pPr>
      <w:r w:rsidRPr="009624F4">
        <w:t>If you want the board type to be available in the Project Manager’s Board Type dropdown</w:t>
      </w:r>
      <w:r w:rsidR="002B2DE7">
        <w:t xml:space="preserve"> (even in Simple View)</w:t>
      </w:r>
      <w:r w:rsidRPr="009624F4">
        <w:t xml:space="preserve">, open boards.txt (from </w:t>
      </w:r>
      <w:r w:rsidR="002B2DE7">
        <w:t xml:space="preserve">the </w:t>
      </w:r>
      <w:r w:rsidRPr="009624F4">
        <w:t xml:space="preserve">same </w:t>
      </w:r>
      <w:r w:rsidR="002B2DE7">
        <w:t>folder</w:t>
      </w:r>
      <w:r w:rsidRPr="009624F4">
        <w:t xml:space="preserve">) and add your custom board’s filename to the list. </w:t>
      </w:r>
      <w:r w:rsidR="009F339C" w:rsidRPr="009F339C">
        <w:t>Boards.txt is a filter;</w:t>
      </w:r>
      <w:r w:rsidRPr="009F339C">
        <w:t xml:space="preserve"> if boards.txt is removed then all board types will be available </w:t>
      </w:r>
      <w:r w:rsidR="002B2DE7">
        <w:t>in Simple View upon refresh.</w:t>
      </w:r>
      <w:r w:rsidRPr="009624F4">
        <w:t xml:space="preserve"> </w:t>
      </w:r>
    </w:p>
    <w:p w:rsidR="00EA7D71" w:rsidRPr="009624F4" w:rsidRDefault="00EA7D71" w:rsidP="0006001B">
      <w:pPr>
        <w:pStyle w:val="BodyText"/>
        <w:numPr>
          <w:ilvl w:val="0"/>
          <w:numId w:val="14"/>
        </w:numPr>
        <w:spacing w:after="120"/>
      </w:pPr>
      <w:r w:rsidRPr="009624F4">
        <w:t xml:space="preserve">Click the puzzle piece </w:t>
      </w:r>
      <w:r w:rsidR="00D55384" w:rsidRPr="009624F4">
        <w:rPr>
          <w:noProof/>
        </w:rPr>
        <w:drawing>
          <wp:inline distT="0" distB="0" distL="0" distR="0" wp14:anchorId="04B33E1E" wp14:editId="6B62C0FD">
            <wp:extent cx="266065" cy="245745"/>
            <wp:effectExtent l="0" t="0" r="635" b="1905"/>
            <wp:docPr id="1661"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6065" cy="245745"/>
                    </a:xfrm>
                    <a:prstGeom prst="rect">
                      <a:avLst/>
                    </a:prstGeom>
                    <a:noFill/>
                    <a:ln>
                      <a:noFill/>
                    </a:ln>
                  </pic:spPr>
                </pic:pic>
              </a:graphicData>
            </a:graphic>
          </wp:inline>
        </w:drawing>
      </w:r>
      <w:r w:rsidRPr="009624F4">
        <w:t xml:space="preserve"> </w:t>
      </w:r>
      <w:r w:rsidR="002B2DE7">
        <w:t xml:space="preserve">near the Board Type field </w:t>
      </w:r>
      <w:r w:rsidRPr="009624F4">
        <w:t>in the Project Option</w:t>
      </w:r>
      <w:r w:rsidR="002B2DE7">
        <w:t>s tab</w:t>
      </w:r>
      <w:r w:rsidRPr="009624F4">
        <w:t xml:space="preserve"> to </w:t>
      </w:r>
      <w:r w:rsidR="002B2DE7">
        <w:t>refresh the</w:t>
      </w:r>
      <w:r w:rsidRPr="009624F4">
        <w:t xml:space="preserve"> board types</w:t>
      </w:r>
      <w:r w:rsidR="002B2DE7">
        <w:t xml:space="preserve"> list</w:t>
      </w:r>
      <w:r w:rsidRPr="009624F4">
        <w:t>. </w:t>
      </w:r>
    </w:p>
    <w:p w:rsidR="00EA7D71" w:rsidRPr="009624F4" w:rsidRDefault="00EA7D71" w:rsidP="0006001B">
      <w:pPr>
        <w:pStyle w:val="BodyText"/>
        <w:numPr>
          <w:ilvl w:val="0"/>
          <w:numId w:val="14"/>
        </w:numPr>
        <w:spacing w:after="120"/>
      </w:pPr>
      <w:r w:rsidRPr="009624F4">
        <w:t>Choose CUSTOM from the board type drop down box</w:t>
      </w:r>
      <w:r w:rsidR="002B2DE7">
        <w:t xml:space="preserve"> to compile and download for the CUSTOM board you just created</w:t>
      </w:r>
      <w:r w:rsidRPr="009624F4">
        <w:t>.</w:t>
      </w:r>
    </w:p>
    <w:p w:rsidR="00EA7D71" w:rsidRDefault="00EA7D71" w:rsidP="00EA7D71">
      <w:pPr>
        <w:ind w:left="360" w:right="360"/>
        <w:rPr>
          <w:rFonts w:cs="Arial"/>
          <w:szCs w:val="20"/>
        </w:rPr>
      </w:pPr>
    </w:p>
    <w:p w:rsidR="00EA7D71" w:rsidRDefault="00EA7D71" w:rsidP="009624F4">
      <w:pPr>
        <w:pStyle w:val="BodyText"/>
      </w:pPr>
      <w:r w:rsidRPr="009E0179">
        <w:rPr>
          <w:b/>
        </w:rPr>
        <w:t>Note</w:t>
      </w:r>
      <w:r w:rsidR="009624F4">
        <w:t>:</w:t>
      </w:r>
      <w:r>
        <w:t xml:space="preserve"> RCFAST and RCSLOW board types are available in the board types</w:t>
      </w:r>
      <w:r w:rsidR="002749FB">
        <w:t xml:space="preserve"> list</w:t>
      </w:r>
      <w:r>
        <w:t>, but these should never be picked for programs that communicate through SimpleIDE Terminal</w:t>
      </w:r>
      <w:r w:rsidR="009E2E56">
        <w:t xml:space="preserve"> because the timing is not accurate enough for serial communications</w:t>
      </w:r>
      <w:r>
        <w:t>.</w:t>
      </w:r>
    </w:p>
    <w:p w:rsidR="00F568F0" w:rsidRDefault="00F568F0">
      <w:pPr>
        <w:rPr>
          <w:rFonts w:ascii="Arial" w:hAnsi="Arial" w:cs="Arial"/>
          <w:b/>
          <w:bCs/>
          <w:color w:val="365F91" w:themeColor="accent1" w:themeShade="BF"/>
          <w:kern w:val="32"/>
          <w:sz w:val="28"/>
          <w:szCs w:val="32"/>
        </w:rPr>
      </w:pPr>
      <w:bookmarkStart w:id="137" w:name="_Toc353457412"/>
      <w:bookmarkStart w:id="138" w:name="_Toc355094833"/>
      <w:r>
        <w:br w:type="page"/>
      </w:r>
    </w:p>
    <w:p w:rsidR="00EA7D71" w:rsidRPr="00402F62" w:rsidRDefault="00EA7D71" w:rsidP="00CA0177">
      <w:pPr>
        <w:pStyle w:val="StyleHeading2CustomColorRGB686868"/>
        <w:rPr>
          <w:szCs w:val="24"/>
        </w:rPr>
      </w:pPr>
      <w:bookmarkStart w:id="139" w:name="_Toc472785765"/>
      <w:r w:rsidRPr="00402F62">
        <w:lastRenderedPageBreak/>
        <w:t>Basic Board Types</w:t>
      </w:r>
      <w:bookmarkEnd w:id="137"/>
      <w:bookmarkEnd w:id="138"/>
      <w:bookmarkEnd w:id="139"/>
    </w:p>
    <w:p w:rsidR="00EA7D71" w:rsidRPr="009624F4" w:rsidRDefault="00EA7D71" w:rsidP="009624F4">
      <w:pPr>
        <w:pStyle w:val="BodyText"/>
      </w:pPr>
      <w:r w:rsidRPr="009624F4">
        <w:t xml:space="preserve">Basic board types can work on many boards that have only a Propeller, </w:t>
      </w:r>
      <w:r w:rsidR="009F339C">
        <w:t>c</w:t>
      </w:r>
      <w:r w:rsidRPr="009624F4">
        <w:t xml:space="preserve">rystal, and </w:t>
      </w:r>
      <w:r w:rsidR="00A431F4">
        <w:t xml:space="preserve">an </w:t>
      </w:r>
      <w:r w:rsidRPr="009624F4">
        <w:t xml:space="preserve">EEPROM. A </w:t>
      </w:r>
      <w:r w:rsidR="009F339C">
        <w:t>c</w:t>
      </w:r>
      <w:r w:rsidRPr="009624F4">
        <w:t xml:space="preserve">rystal is not necessary for RCSLOW and RCFAST board types. </w:t>
      </w:r>
      <w:r w:rsidR="00A431F4">
        <w:t xml:space="preserve">An </w:t>
      </w:r>
      <w:r w:rsidRPr="009624F4">
        <w:t>EEPROM is only required if the Propeller needs to boot without the help of download from SimpleIDE.</w:t>
      </w:r>
    </w:p>
    <w:p w:rsidR="00EA7D71" w:rsidRDefault="00EA7D71" w:rsidP="00EA7D71">
      <w:pPr>
        <w:ind w:left="360" w:right="360"/>
        <w:rPr>
          <w:rFonts w:ascii="Arial" w:hAnsi="Arial" w:cs="Arial"/>
          <w:szCs w:val="20"/>
        </w:rPr>
      </w:pPr>
    </w:p>
    <w:p w:rsidR="009A7298" w:rsidRDefault="00EA7D71" w:rsidP="0006001B">
      <w:pPr>
        <w:pStyle w:val="BodyText"/>
        <w:numPr>
          <w:ilvl w:val="0"/>
          <w:numId w:val="15"/>
        </w:numPr>
        <w:spacing w:after="120"/>
      </w:pPr>
      <w:r w:rsidRPr="009624F4">
        <w:rPr>
          <w:b/>
        </w:rPr>
        <w:t>GENERIC</w:t>
      </w:r>
      <w:r w:rsidRPr="009624F4">
        <w:t xml:space="preserve">: Supports basic hardware features of the most common </w:t>
      </w:r>
      <w:r w:rsidR="009F339C">
        <w:t>P</w:t>
      </w:r>
      <w:r w:rsidRPr="009624F4">
        <w:t>ropeller boards including: Propeller Activity Board, Propeller Board of Education, PE Platform, Propeller Demo Board</w:t>
      </w:r>
      <w:r w:rsidR="007A4852">
        <w:t>,</w:t>
      </w:r>
      <w:r w:rsidRPr="009624F4">
        <w:t xml:space="preserve"> and Propeller </w:t>
      </w:r>
      <w:proofErr w:type="spellStart"/>
      <w:r w:rsidR="009A7298" w:rsidRPr="009624F4">
        <w:t>QuickStart</w:t>
      </w:r>
      <w:proofErr w:type="spellEnd"/>
      <w:r w:rsidRPr="009624F4">
        <w:t xml:space="preserve">.  Although all these boards are supported, they also have their own entries in the Board Types dropdown.  Each individual board type may also have extra features not included in this generic setup, so you should select </w:t>
      </w:r>
      <w:r w:rsidR="007A4852">
        <w:t>the exact board type</w:t>
      </w:r>
      <w:r w:rsidR="007A4852" w:rsidRPr="009624F4">
        <w:t xml:space="preserve"> </w:t>
      </w:r>
      <w:r w:rsidRPr="009624F4">
        <w:t xml:space="preserve">whenever </w:t>
      </w:r>
      <w:r w:rsidR="007A4852">
        <w:t xml:space="preserve">it is known in </w:t>
      </w:r>
      <w:r w:rsidRPr="009624F4">
        <w:t xml:space="preserve">advance.  GENERIC settings include </w:t>
      </w:r>
      <w:r w:rsidR="007A4852">
        <w:t xml:space="preserve">a </w:t>
      </w:r>
      <w:r w:rsidRPr="009624F4">
        <w:t xml:space="preserve">5 MHz crystal with PLL set to 16x for </w:t>
      </w:r>
      <w:r w:rsidR="007A4852">
        <w:t xml:space="preserve">an </w:t>
      </w:r>
      <w:r w:rsidRPr="009624F4">
        <w:t xml:space="preserve">80 MHz system clock, 32 KB or larger EEPROM connected to P29 (SDA) and P28 (SCL), and 115 </w:t>
      </w:r>
      <w:r w:rsidR="007A4852">
        <w:t>baud</w:t>
      </w:r>
      <w:r w:rsidR="007A4852" w:rsidRPr="009624F4">
        <w:t xml:space="preserve"> </w:t>
      </w:r>
      <w:r w:rsidRPr="009624F4">
        <w:t xml:space="preserve">communication with </w:t>
      </w:r>
      <w:r w:rsidR="007A4852">
        <w:t xml:space="preserve">a </w:t>
      </w:r>
      <w:r w:rsidRPr="009624F4">
        <w:t xml:space="preserve">terminal via P30 (host computer Rx) and P31 (host computer </w:t>
      </w:r>
      <w:proofErr w:type="spellStart"/>
      <w:r w:rsidRPr="009624F4">
        <w:t>Tx</w:t>
      </w:r>
      <w:proofErr w:type="spellEnd"/>
      <w:r w:rsidRPr="009624F4">
        <w:t>).</w:t>
      </w:r>
    </w:p>
    <w:p w:rsidR="00EA7D71" w:rsidRPr="009624F4" w:rsidRDefault="00EA7D71" w:rsidP="0006001B">
      <w:pPr>
        <w:pStyle w:val="BodyText"/>
        <w:numPr>
          <w:ilvl w:val="0"/>
          <w:numId w:val="15"/>
        </w:numPr>
        <w:spacing w:after="120"/>
      </w:pPr>
      <w:r w:rsidRPr="009A7298">
        <w:rPr>
          <w:b/>
        </w:rPr>
        <w:t>RCFAST</w:t>
      </w:r>
      <w:r w:rsidRPr="009624F4">
        <w:t xml:space="preserve">: This board type makes the Propeller </w:t>
      </w:r>
      <w:r w:rsidR="008A43B7">
        <w:t>microcontroller</w:t>
      </w:r>
      <w:r w:rsidR="008A43B7" w:rsidRPr="009624F4">
        <w:t xml:space="preserve"> </w:t>
      </w:r>
      <w:r w:rsidRPr="009624F4">
        <w:t>rely on its internal 12</w:t>
      </w:r>
      <w:r w:rsidR="009F339C">
        <w:t xml:space="preserve"> </w:t>
      </w:r>
      <w:r w:rsidRPr="009624F4">
        <w:t xml:space="preserve">MHz oscillator.  Although it can </w:t>
      </w:r>
      <w:r w:rsidR="008A43B7">
        <w:t xml:space="preserve">actually </w:t>
      </w:r>
      <w:r w:rsidRPr="009624F4">
        <w:t xml:space="preserve">boot </w:t>
      </w:r>
      <w:r w:rsidR="008A43B7">
        <w:t>up on</w:t>
      </w:r>
      <w:r w:rsidRPr="009624F4">
        <w:t xml:space="preserve"> any </w:t>
      </w:r>
      <w:r w:rsidR="008A43B7">
        <w:t>P</w:t>
      </w:r>
      <w:r w:rsidRPr="009624F4">
        <w:t xml:space="preserve">ropeller board, it is designed for applications that do not require the clock precision of an external oscillator.  This mode is </w:t>
      </w:r>
      <w:r w:rsidR="008A43B7">
        <w:t>impractical</w:t>
      </w:r>
      <w:r w:rsidRPr="009624F4">
        <w:t xml:space="preserve"> for serial communication, servo control, precise pulse measurement, or video.</w:t>
      </w:r>
    </w:p>
    <w:p w:rsidR="00EA7D71" w:rsidRPr="009624F4" w:rsidRDefault="00EA7D71" w:rsidP="0006001B">
      <w:pPr>
        <w:pStyle w:val="BodyText"/>
        <w:numPr>
          <w:ilvl w:val="0"/>
          <w:numId w:val="15"/>
        </w:numPr>
        <w:spacing w:after="120"/>
      </w:pPr>
      <w:r w:rsidRPr="009624F4">
        <w:rPr>
          <w:b/>
        </w:rPr>
        <w:t>RCSLOW</w:t>
      </w:r>
      <w:r w:rsidRPr="009624F4">
        <w:t>: RCSLOW is like RCFAST except that it uses the slowest and most energy efficient clock mode</w:t>
      </w:r>
      <w:r w:rsidR="008A43B7">
        <w:t xml:space="preserve"> in the Propeller, 20 kHz</w:t>
      </w:r>
      <w:r w:rsidRPr="009624F4">
        <w:t>.</w:t>
      </w:r>
    </w:p>
    <w:p w:rsidR="00EA7D71" w:rsidRPr="009624F4" w:rsidRDefault="00EA7D71" w:rsidP="0006001B">
      <w:pPr>
        <w:pStyle w:val="BodyText"/>
        <w:numPr>
          <w:ilvl w:val="0"/>
          <w:numId w:val="15"/>
        </w:numPr>
        <w:spacing w:after="120"/>
      </w:pPr>
      <w:r w:rsidRPr="009624F4">
        <w:rPr>
          <w:b/>
        </w:rPr>
        <w:t>HUB</w:t>
      </w:r>
      <w:r w:rsidRPr="009624F4">
        <w:t>: The HUB board type specifies an 80</w:t>
      </w:r>
      <w:r w:rsidR="009F339C">
        <w:t xml:space="preserve"> </w:t>
      </w:r>
      <w:r w:rsidRPr="009624F4">
        <w:t>MHz system clock and an external 5</w:t>
      </w:r>
      <w:r w:rsidR="00DC637A">
        <w:t xml:space="preserve"> </w:t>
      </w:r>
      <w:r w:rsidRPr="009624F4">
        <w:t>MHz crystal with PLL16x clock mode. Any board that has a 5</w:t>
      </w:r>
      <w:r w:rsidR="009F339C">
        <w:t xml:space="preserve"> </w:t>
      </w:r>
      <w:r w:rsidRPr="009624F4">
        <w:t xml:space="preserve">MHz crystal should work with HUB board type. Good serial communications and TV/VGA output are possible with </w:t>
      </w:r>
      <w:r w:rsidR="008A43B7">
        <w:t xml:space="preserve">the </w:t>
      </w:r>
      <w:r w:rsidRPr="009624F4">
        <w:t>HUB board type and a</w:t>
      </w:r>
      <w:r w:rsidR="008A43B7">
        <w:t xml:space="preserve">n accurate </w:t>
      </w:r>
      <w:r w:rsidRPr="009624F4">
        <w:t>5</w:t>
      </w:r>
      <w:r w:rsidR="009F339C">
        <w:t xml:space="preserve"> </w:t>
      </w:r>
      <w:r w:rsidRPr="009624F4">
        <w:t xml:space="preserve">MHz crystal. </w:t>
      </w:r>
      <w:r w:rsidR="008A43B7">
        <w:t>Some of the other</w:t>
      </w:r>
      <w:r w:rsidR="008A43B7" w:rsidRPr="009624F4">
        <w:t xml:space="preserve"> </w:t>
      </w:r>
      <w:r w:rsidRPr="009624F4">
        <w:t xml:space="preserve">board types related to HUB are </w:t>
      </w:r>
      <w:r w:rsidR="005C1538">
        <w:t>ACTIVITYBOARD</w:t>
      </w:r>
      <w:r w:rsidR="00A46EDE">
        <w:t xml:space="preserve">, </w:t>
      </w:r>
      <w:r w:rsidR="005C1538">
        <w:t xml:space="preserve">C3, </w:t>
      </w:r>
      <w:r w:rsidRPr="009624F4">
        <w:t xml:space="preserve">QUICKSTART, PEKIT, </w:t>
      </w:r>
      <w:r w:rsidR="008A43B7">
        <w:t xml:space="preserve">and </w:t>
      </w:r>
      <w:r w:rsidRPr="009624F4">
        <w:t>PROPBOE.</w:t>
      </w:r>
    </w:p>
    <w:p w:rsidR="0070653E" w:rsidRPr="00C45924" w:rsidRDefault="00EA7D71" w:rsidP="00C45924">
      <w:pPr>
        <w:pStyle w:val="BodyText"/>
        <w:numPr>
          <w:ilvl w:val="0"/>
          <w:numId w:val="15"/>
        </w:numPr>
        <w:spacing w:after="120"/>
      </w:pPr>
      <w:r w:rsidRPr="009624F4">
        <w:rPr>
          <w:b/>
        </w:rPr>
        <w:t>SPINSTAMP</w:t>
      </w:r>
      <w:r w:rsidRPr="009624F4">
        <w:t xml:space="preserve">: The </w:t>
      </w:r>
      <w:r w:rsidR="00DC637A">
        <w:t xml:space="preserve">SPINSTAMP </w:t>
      </w:r>
      <w:r w:rsidRPr="009624F4">
        <w:t>board type is like the HUB board type except that it relies on a 10</w:t>
      </w:r>
      <w:r w:rsidR="00DC637A">
        <w:t xml:space="preserve"> </w:t>
      </w:r>
      <w:r w:rsidRPr="009624F4">
        <w:t>MHz crystal to produce an 80</w:t>
      </w:r>
      <w:r w:rsidR="009F339C">
        <w:t xml:space="preserve"> </w:t>
      </w:r>
      <w:r w:rsidRPr="009624F4">
        <w:t>MHz system clock by using PLL8x in the clock mode. Any Propeller board that has a 10</w:t>
      </w:r>
      <w:r w:rsidR="009F339C">
        <w:t xml:space="preserve"> </w:t>
      </w:r>
      <w:r w:rsidRPr="009624F4">
        <w:t>MHz crystal should work with the SPINSTAMP board type. HYDRA is a related board type.</w:t>
      </w:r>
      <w:r w:rsidRPr="00C45924">
        <w:rPr>
          <w:rFonts w:ascii="Courier New" w:hAnsi="Courier New" w:cs="Arial"/>
          <w:color w:val="0000FF"/>
          <w:sz w:val="18"/>
          <w:szCs w:val="18"/>
        </w:rPr>
        <w:t xml:space="preserve"> </w:t>
      </w:r>
    </w:p>
    <w:p w:rsidR="00EA7D71" w:rsidRPr="00402F62" w:rsidRDefault="00EA7D71" w:rsidP="0070653E">
      <w:pPr>
        <w:pStyle w:val="StyleHeading2CustomColorRGB686868"/>
      </w:pPr>
      <w:bookmarkStart w:id="140" w:name="_Toc353457419"/>
      <w:bookmarkStart w:id="141" w:name="_Toc355094840"/>
      <w:bookmarkStart w:id="142" w:name="_Toc472785766"/>
      <w:r w:rsidRPr="0070653E">
        <w:t>Configuration</w:t>
      </w:r>
      <w:r w:rsidRPr="00402F62">
        <w:t xml:space="preserve"> Files</w:t>
      </w:r>
      <w:bookmarkEnd w:id="140"/>
      <w:bookmarkEnd w:id="141"/>
      <w:bookmarkEnd w:id="142"/>
    </w:p>
    <w:p w:rsidR="00EA7D71" w:rsidRPr="00BA1D72" w:rsidRDefault="00EA7D71" w:rsidP="00BA1D72">
      <w:pPr>
        <w:pStyle w:val="BodyText"/>
      </w:pPr>
      <w:r w:rsidRPr="00BA1D72">
        <w:t>Board configuration files provide customization for Propeller</w:t>
      </w:r>
      <w:r w:rsidR="003431ED">
        <w:t xml:space="preserve"> </w:t>
      </w:r>
      <w:r w:rsidRPr="00BA1D72">
        <w:t>GCC board hardware. A Propeller</w:t>
      </w:r>
      <w:r w:rsidR="003431ED">
        <w:t xml:space="preserve"> </w:t>
      </w:r>
      <w:r w:rsidRPr="00BA1D72">
        <w:t xml:space="preserve">GCC program is loaded to the hardware with the propeller-load program (see </w:t>
      </w:r>
      <w:hyperlink r:id="rId117" w:history="1">
        <w:r w:rsidRPr="00BA1D72">
          <w:rPr>
            <w:rStyle w:val="Hyperlink"/>
          </w:rPr>
          <w:t>http://www.parallax.com/propellergcc/</w:t>
        </w:r>
      </w:hyperlink>
      <w:r w:rsidRPr="00BA1D72">
        <w:t>)</w:t>
      </w:r>
      <w:r w:rsidR="00C45924">
        <w:t xml:space="preserve"> or, in SimpleIDE v1.1 or later, the </w:t>
      </w:r>
      <w:proofErr w:type="spellStart"/>
      <w:r w:rsidR="00C45924">
        <w:t>proploader</w:t>
      </w:r>
      <w:proofErr w:type="spellEnd"/>
      <w:r w:rsidR="00C45924">
        <w:t xml:space="preserve"> program (see </w:t>
      </w:r>
      <w:hyperlink r:id="rId118" w:history="1">
        <w:r w:rsidR="00C45924" w:rsidRPr="008E590E">
          <w:rPr>
            <w:rStyle w:val="Hyperlink"/>
          </w:rPr>
          <w:t>https://github.com/parallaxinc/PropLoader</w:t>
        </w:r>
      </w:hyperlink>
      <w:r w:rsidR="00C45924">
        <w:t>)</w:t>
      </w:r>
      <w:r w:rsidRPr="00BA1D72">
        <w:t>. The loader will scan the board type .</w:t>
      </w:r>
      <w:proofErr w:type="spellStart"/>
      <w:r w:rsidRPr="00BA1D72">
        <w:t>cfg</w:t>
      </w:r>
      <w:proofErr w:type="spellEnd"/>
      <w:r w:rsidRPr="00BA1D72">
        <w:t xml:space="preserve"> file to use with the compiled Propeller</w:t>
      </w:r>
      <w:r w:rsidR="003431ED">
        <w:t xml:space="preserve"> </w:t>
      </w:r>
      <w:r w:rsidRPr="00BA1D72">
        <w:t>GCC program and patch properties to the program if necessary before loading.</w:t>
      </w:r>
    </w:p>
    <w:p w:rsidR="00EA7D71" w:rsidRPr="00402F62" w:rsidRDefault="00EA7D71" w:rsidP="00CA0177">
      <w:pPr>
        <w:pStyle w:val="StyleHeading2CustomColorRGB686868"/>
      </w:pPr>
      <w:bookmarkStart w:id="143" w:name="_Toc353457420"/>
      <w:bookmarkStart w:id="144" w:name="_Toc355094841"/>
      <w:bookmarkStart w:id="145" w:name="_Toc472785767"/>
      <w:r w:rsidRPr="00402F62">
        <w:t>Configuration Variable Patching</w:t>
      </w:r>
      <w:bookmarkEnd w:id="143"/>
      <w:bookmarkEnd w:id="144"/>
      <w:bookmarkEnd w:id="145"/>
    </w:p>
    <w:p w:rsidR="00EA7D71" w:rsidRPr="00BA1D72" w:rsidRDefault="00EA7D71" w:rsidP="00BA1D72">
      <w:pPr>
        <w:pStyle w:val="BodyText"/>
      </w:pPr>
      <w:r w:rsidRPr="00BA1D72">
        <w:t>Numeric properties found in the .</w:t>
      </w:r>
      <w:proofErr w:type="spellStart"/>
      <w:r w:rsidRPr="00BA1D72">
        <w:t>cfg</w:t>
      </w:r>
      <w:proofErr w:type="spellEnd"/>
      <w:r w:rsidRPr="00BA1D72">
        <w:t xml:space="preserve"> file can be applied to a Propeller</w:t>
      </w:r>
      <w:r w:rsidR="003431ED">
        <w:t xml:space="preserve"> </w:t>
      </w:r>
      <w:r w:rsidRPr="00BA1D72">
        <w:t xml:space="preserve">GCC program to let the program run on boards with different hardware connections. Any variable can be defined. See </w:t>
      </w:r>
      <w:hyperlink r:id="rId119" w:history="1">
        <w:r w:rsidRPr="00BA1D72">
          <w:rPr>
            <w:rStyle w:val="Hyperlink"/>
          </w:rPr>
          <w:t>http://www.parallax.com/propellergcc/</w:t>
        </w:r>
      </w:hyperlink>
      <w:r w:rsidRPr="00BA1D72">
        <w:t xml:space="preserve"> for more information.</w:t>
      </w:r>
    </w:p>
    <w:p w:rsidR="00EA7D71" w:rsidRPr="00BA1D72" w:rsidRDefault="00EA7D71" w:rsidP="00BA1D72">
      <w:pPr>
        <w:pStyle w:val="BodyText"/>
      </w:pPr>
    </w:p>
    <w:p w:rsidR="00EA7D71" w:rsidRPr="00BA1D72" w:rsidRDefault="00EA7D71" w:rsidP="00BA1D72">
      <w:pPr>
        <w:pStyle w:val="BodyText"/>
      </w:pPr>
      <w:r w:rsidRPr="00BA1D72">
        <w:t>As a simple example, one board can have an LED on pin 15 and another board can have an LED on pin 20. The same code can run on boards using different .</w:t>
      </w:r>
      <w:proofErr w:type="spellStart"/>
      <w:r w:rsidRPr="00BA1D72">
        <w:t>cfg</w:t>
      </w:r>
      <w:proofErr w:type="spellEnd"/>
      <w:r w:rsidRPr="00BA1D72">
        <w:t xml:space="preserve"> files.</w:t>
      </w:r>
    </w:p>
    <w:p w:rsidR="00EA7D71" w:rsidRDefault="00EA7D71" w:rsidP="00EA7D71">
      <w:pPr>
        <w:ind w:left="360" w:right="360"/>
      </w:pPr>
      <w:r>
        <w:t xml:space="preserve"> </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w:t>
      </w:r>
      <w:proofErr w:type="gramStart"/>
      <w:r w:rsidRPr="00BA1D72">
        <w:rPr>
          <w:rFonts w:ascii="Courier New" w:hAnsi="Courier New" w:cs="Courier New"/>
          <w:color w:val="0000FF"/>
          <w:sz w:val="18"/>
          <w:szCs w:val="20"/>
        </w:rPr>
        <w:t>file</w:t>
      </w:r>
      <w:proofErr w:type="gramEnd"/>
      <w:r w:rsidRPr="00BA1D72">
        <w:rPr>
          <w:rFonts w:ascii="Courier New" w:hAnsi="Courier New" w:cs="Courier New"/>
          <w:color w:val="0000FF"/>
          <w:sz w:val="18"/>
          <w:szCs w:val="20"/>
        </w:rPr>
        <w:t>: led15.cfg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LED pin 15 </w:t>
      </w:r>
      <w:proofErr w:type="gramStart"/>
      <w:r w:rsidRPr="00BA1D72">
        <w:rPr>
          <w:rFonts w:ascii="Courier New" w:hAnsi="Courier New" w:cs="Courier New"/>
          <w:color w:val="0000FF"/>
          <w:sz w:val="18"/>
          <w:szCs w:val="20"/>
        </w:rPr>
        <w:t>example</w:t>
      </w:r>
      <w:proofErr w:type="gramEnd"/>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clkfreq</w:t>
      </w:r>
      <w:proofErr w:type="spellEnd"/>
      <w:proofErr w:type="gramEnd"/>
      <w:r w:rsidRPr="00BA1D72">
        <w:rPr>
          <w:rFonts w:ascii="Courier New" w:hAnsi="Courier New" w:cs="Courier New"/>
          <w:color w:val="0000FF"/>
          <w:sz w:val="18"/>
          <w:szCs w:val="20"/>
        </w:rPr>
        <w:t>: 80000000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clkmode</w:t>
      </w:r>
      <w:proofErr w:type="spellEnd"/>
      <w:r w:rsidRPr="00BA1D72">
        <w:rPr>
          <w:rFonts w:ascii="Courier New" w:hAnsi="Courier New" w:cs="Courier New"/>
          <w:color w:val="0000FF"/>
          <w:sz w:val="18"/>
          <w:szCs w:val="20"/>
        </w:rPr>
        <w:t>: XTAL1+PLL16X</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baudrate</w:t>
      </w:r>
      <w:proofErr w:type="spellEnd"/>
      <w:r w:rsidRPr="00BA1D72">
        <w:rPr>
          <w:rFonts w:ascii="Courier New" w:hAnsi="Courier New" w:cs="Courier New"/>
          <w:color w:val="0000FF"/>
          <w:sz w:val="18"/>
          <w:szCs w:val="20"/>
        </w:rPr>
        <w:t>: 115200</w:t>
      </w:r>
      <w:r w:rsidRPr="00BA1D72">
        <w:rPr>
          <w:rFonts w:ascii="Courier New" w:hAnsi="Courier New" w:cs="Courier New"/>
          <w:color w:val="0000FF"/>
          <w:sz w:val="18"/>
          <w:szCs w:val="20"/>
        </w:rPr>
        <w:br/>
      </w:r>
      <w:r w:rsidRPr="00BA1D72">
        <w:rPr>
          <w:rFonts w:ascii="Courier New" w:hAnsi="Courier New" w:cs="Courier New"/>
          <w:color w:val="0000FF"/>
          <w:sz w:val="18"/>
          <w:szCs w:val="20"/>
        </w:rPr>
        <w:lastRenderedPageBreak/>
        <w:t>    </w:t>
      </w:r>
      <w:proofErr w:type="spellStart"/>
      <w:r w:rsidRPr="00BA1D72">
        <w:rPr>
          <w:rFonts w:ascii="Courier New" w:hAnsi="Courier New" w:cs="Courier New"/>
          <w:color w:val="0000FF"/>
          <w:sz w:val="18"/>
          <w:szCs w:val="20"/>
        </w:rPr>
        <w:t>rxpin</w:t>
      </w:r>
      <w:proofErr w:type="spellEnd"/>
      <w:r w:rsidRPr="00BA1D72">
        <w:rPr>
          <w:rFonts w:ascii="Courier New" w:hAnsi="Courier New" w:cs="Courier New"/>
          <w:color w:val="0000FF"/>
          <w:sz w:val="18"/>
          <w:szCs w:val="20"/>
        </w:rPr>
        <w:t>: 31</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txpin</w:t>
      </w:r>
      <w:proofErr w:type="spellEnd"/>
      <w:r w:rsidRPr="00BA1D72">
        <w:rPr>
          <w:rFonts w:ascii="Courier New" w:hAnsi="Courier New" w:cs="Courier New"/>
          <w:color w:val="0000FF"/>
          <w:sz w:val="18"/>
          <w:szCs w:val="20"/>
        </w:rPr>
        <w:t>: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ledpin</w:t>
      </w:r>
      <w:proofErr w:type="spellEnd"/>
      <w:proofErr w:type="gramEnd"/>
      <w:r w:rsidRPr="00BA1D72">
        <w:rPr>
          <w:rFonts w:ascii="Courier New" w:hAnsi="Courier New" w:cs="Courier New"/>
          <w:color w:val="0000FF"/>
          <w:sz w:val="18"/>
          <w:szCs w:val="20"/>
        </w:rPr>
        <w:t>: 15</w:t>
      </w:r>
    </w:p>
    <w:p w:rsidR="00EA7D71" w:rsidRPr="00BA1D72" w:rsidRDefault="00EA7D71" w:rsidP="00BA1D72">
      <w:pPr>
        <w:ind w:left="360" w:right="360"/>
        <w:rPr>
          <w:rFonts w:ascii="Courier New" w:hAnsi="Courier New" w:cs="Courier New"/>
          <w:color w:val="0000FF"/>
          <w:sz w:val="18"/>
          <w:szCs w:val="20"/>
        </w:rPr>
      </w:pP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w:t>
      </w:r>
      <w:proofErr w:type="gramStart"/>
      <w:r w:rsidRPr="00BA1D72">
        <w:rPr>
          <w:rFonts w:ascii="Courier New" w:hAnsi="Courier New" w:cs="Courier New"/>
          <w:color w:val="0000FF"/>
          <w:sz w:val="18"/>
          <w:szCs w:val="20"/>
        </w:rPr>
        <w:t>file</w:t>
      </w:r>
      <w:proofErr w:type="gramEnd"/>
      <w:r w:rsidRPr="00BA1D72">
        <w:rPr>
          <w:rFonts w:ascii="Courier New" w:hAnsi="Courier New" w:cs="Courier New"/>
          <w:color w:val="0000FF"/>
          <w:sz w:val="18"/>
          <w:szCs w:val="20"/>
        </w:rPr>
        <w:t>: led20.cfg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LED pin 15 </w:t>
      </w:r>
      <w:proofErr w:type="gramStart"/>
      <w:r w:rsidRPr="00BA1D72">
        <w:rPr>
          <w:rFonts w:ascii="Courier New" w:hAnsi="Courier New" w:cs="Courier New"/>
          <w:color w:val="0000FF"/>
          <w:sz w:val="18"/>
          <w:szCs w:val="20"/>
        </w:rPr>
        <w:t>example</w:t>
      </w:r>
      <w:proofErr w:type="gramEnd"/>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clkfreq</w:t>
      </w:r>
      <w:proofErr w:type="spellEnd"/>
      <w:proofErr w:type="gramEnd"/>
      <w:r w:rsidRPr="00BA1D72">
        <w:rPr>
          <w:rFonts w:ascii="Courier New" w:hAnsi="Courier New" w:cs="Courier New"/>
          <w:color w:val="0000FF"/>
          <w:sz w:val="18"/>
          <w:szCs w:val="20"/>
        </w:rPr>
        <w:t>: 80000000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clkmode</w:t>
      </w:r>
      <w:proofErr w:type="spellEnd"/>
      <w:r w:rsidRPr="00BA1D72">
        <w:rPr>
          <w:rFonts w:ascii="Courier New" w:hAnsi="Courier New" w:cs="Courier New"/>
          <w:color w:val="0000FF"/>
          <w:sz w:val="18"/>
          <w:szCs w:val="20"/>
        </w:rPr>
        <w:t>: XTAL1+PLL16X</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baudrate</w:t>
      </w:r>
      <w:proofErr w:type="spellEnd"/>
      <w:r w:rsidRPr="00BA1D72">
        <w:rPr>
          <w:rFonts w:ascii="Courier New" w:hAnsi="Courier New" w:cs="Courier New"/>
          <w:color w:val="0000FF"/>
          <w:sz w:val="18"/>
          <w:szCs w:val="20"/>
        </w:rPr>
        <w:t>: 115200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rxpin</w:t>
      </w:r>
      <w:proofErr w:type="spellEnd"/>
      <w:r w:rsidRPr="00BA1D72">
        <w:rPr>
          <w:rFonts w:ascii="Courier New" w:hAnsi="Courier New" w:cs="Courier New"/>
          <w:color w:val="0000FF"/>
          <w:sz w:val="18"/>
          <w:szCs w:val="20"/>
        </w:rPr>
        <w:t>: 31</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txpin</w:t>
      </w:r>
      <w:proofErr w:type="spellEnd"/>
      <w:r w:rsidRPr="00BA1D72">
        <w:rPr>
          <w:rFonts w:ascii="Courier New" w:hAnsi="Courier New" w:cs="Courier New"/>
          <w:color w:val="0000FF"/>
          <w:sz w:val="18"/>
          <w:szCs w:val="20"/>
        </w:rPr>
        <w:t>: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ledpin</w:t>
      </w:r>
      <w:proofErr w:type="spellEnd"/>
      <w:proofErr w:type="gramEnd"/>
      <w:r w:rsidRPr="00BA1D72">
        <w:rPr>
          <w:rFonts w:ascii="Courier New" w:hAnsi="Courier New" w:cs="Courier New"/>
          <w:color w:val="0000FF"/>
          <w:sz w:val="18"/>
          <w:szCs w:val="20"/>
        </w:rPr>
        <w:t>: 20</w:t>
      </w:r>
    </w:p>
    <w:p w:rsidR="00EA7D71" w:rsidRDefault="00EA7D71" w:rsidP="00EA7D71">
      <w:pPr>
        <w:ind w:left="360" w:right="360"/>
      </w:pPr>
    </w:p>
    <w:p w:rsidR="00EA7D71" w:rsidRDefault="00EA7D71" w:rsidP="009624F4">
      <w:pPr>
        <w:pStyle w:val="BodyText"/>
      </w:pPr>
      <w:r>
        <w:t>The Propeller</w:t>
      </w:r>
      <w:r w:rsidR="003431ED">
        <w:t xml:space="preserve"> </w:t>
      </w:r>
      <w:r>
        <w:t xml:space="preserve">GCC program that uses </w:t>
      </w:r>
      <w:proofErr w:type="spellStart"/>
      <w:r w:rsidRPr="008131F9">
        <w:rPr>
          <w:rFonts w:ascii="Courier New" w:hAnsi="Courier New"/>
          <w:b/>
          <w:color w:val="0000FF"/>
          <w:kern w:val="0"/>
        </w:rPr>
        <w:t>ledpin</w:t>
      </w:r>
      <w:proofErr w:type="spellEnd"/>
      <w:r>
        <w:t xml:space="preserve"> can look like this:</w:t>
      </w:r>
    </w:p>
    <w:p w:rsidR="00EA7D71" w:rsidRDefault="00EA7D71" w:rsidP="00EA7D71">
      <w:pPr>
        <w:ind w:left="360" w:right="360"/>
        <w:rPr>
          <w:rFonts w:ascii="Courier New" w:hAnsi="Courier New" w:cs="Courier New"/>
          <w:b/>
          <w:bCs/>
          <w:color w:val="0000FF"/>
          <w:sz w:val="18"/>
          <w:szCs w:val="18"/>
        </w:rPr>
      </w:pP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#include &lt;</w:t>
      </w:r>
      <w:proofErr w:type="spellStart"/>
      <w:r w:rsidRPr="00BA1D72">
        <w:rPr>
          <w:rFonts w:ascii="Courier New" w:hAnsi="Courier New" w:cs="Courier New"/>
          <w:bCs/>
          <w:color w:val="0000FF"/>
          <w:sz w:val="18"/>
          <w:szCs w:val="18"/>
        </w:rPr>
        <w:t>propeller.h</w:t>
      </w:r>
      <w:proofErr w:type="spellEnd"/>
      <w:r w:rsidRPr="00BA1D72">
        <w:rPr>
          <w:rFonts w:ascii="Courier New" w:hAnsi="Courier New" w:cs="Courier New"/>
          <w:bCs/>
          <w:color w:val="0000FF"/>
          <w:sz w:val="18"/>
          <w:szCs w:val="18"/>
        </w:rPr>
        <w:t>&gt;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spellStart"/>
      <w:r w:rsidRPr="00BA1D72">
        <w:rPr>
          <w:rFonts w:ascii="Courier New" w:hAnsi="Courier New" w:cs="Courier New"/>
          <w:bCs/>
          <w:color w:val="0000FF"/>
          <w:sz w:val="18"/>
          <w:szCs w:val="18"/>
        </w:rPr>
        <w:t>Config</w:t>
      </w:r>
      <w:proofErr w:type="spellEnd"/>
      <w:r w:rsidRPr="00BA1D72">
        <w:rPr>
          <w:rFonts w:ascii="Courier New" w:hAnsi="Courier New" w:cs="Courier New"/>
          <w:bCs/>
          <w:color w:val="0000FF"/>
          <w:sz w:val="18"/>
          <w:szCs w:val="18"/>
        </w:rPr>
        <w:t xml:space="preserve"> variables must be global.</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 If a variable is patched it will not have the value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proofErr w:type="spellStart"/>
      <w:proofErr w:type="gramStart"/>
      <w:r w:rsidRPr="00BA1D72">
        <w:rPr>
          <w:rFonts w:ascii="Courier New" w:hAnsi="Courier New" w:cs="Courier New"/>
          <w:bCs/>
          <w:color w:val="0000FF"/>
          <w:sz w:val="18"/>
          <w:szCs w:val="18"/>
        </w:rPr>
        <w:t>int</w:t>
      </w:r>
      <w:proofErr w:type="spellEnd"/>
      <w:proofErr w:type="gramEnd"/>
      <w:r w:rsidRPr="00BA1D72">
        <w:rPr>
          <w:rFonts w:ascii="Courier New" w:hAnsi="Courier New" w:cs="Courier New"/>
          <w:bCs/>
          <w:color w:val="0000FF"/>
          <w:sz w:val="18"/>
          <w:szCs w:val="18"/>
        </w:rPr>
        <w:t xml:space="preserve">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 xml:space="preserve"> = -1;</w:t>
      </w:r>
    </w:p>
    <w:p w:rsidR="00EA7D71" w:rsidRPr="00BA1D72" w:rsidRDefault="00EA7D71" w:rsidP="00EA7D71">
      <w:pPr>
        <w:ind w:left="360" w:right="360"/>
        <w:rPr>
          <w:rFonts w:ascii="Courier New" w:hAnsi="Courier New" w:cs="Courier New"/>
          <w:bCs/>
          <w:color w:val="0000FF"/>
          <w:sz w:val="18"/>
          <w:szCs w:val="18"/>
        </w:rPr>
      </w:pPr>
      <w:proofErr w:type="spellStart"/>
      <w:proofErr w:type="gramStart"/>
      <w:r w:rsidRPr="00BA1D72">
        <w:rPr>
          <w:rFonts w:ascii="Courier New" w:hAnsi="Courier New" w:cs="Courier New"/>
          <w:bCs/>
          <w:color w:val="0000FF"/>
          <w:sz w:val="18"/>
          <w:szCs w:val="18"/>
        </w:rPr>
        <w:t>int</w:t>
      </w:r>
      <w:proofErr w:type="spellEnd"/>
      <w:proofErr w:type="gramEnd"/>
      <w:r w:rsidRPr="00BA1D72">
        <w:rPr>
          <w:rFonts w:ascii="Courier New" w:hAnsi="Courier New" w:cs="Courier New"/>
          <w:bCs/>
          <w:color w:val="0000FF"/>
          <w:sz w:val="18"/>
          <w:szCs w:val="18"/>
        </w:rPr>
        <w:t xml:space="preserve"> main(void)</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if(</w:t>
      </w:r>
      <w:proofErr w:type="gramEnd"/>
      <w:r w:rsidRPr="00BA1D72">
        <w:rPr>
          <w:rFonts w:ascii="Courier New" w:hAnsi="Courier New" w:cs="Courier New"/>
          <w:bCs/>
          <w:color w:val="0000FF"/>
          <w:sz w:val="18"/>
          <w:szCs w:val="18"/>
        </w:rPr>
        <w:t>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 xml:space="preserve"> &gt; -1)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DIRA |= (1 &lt;&lt;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while(</w:t>
      </w:r>
      <w:proofErr w:type="gramEnd"/>
      <w:r w:rsidRPr="00BA1D72">
        <w:rPr>
          <w:rFonts w:ascii="Courier New" w:hAnsi="Courier New" w:cs="Courier New"/>
          <w:bCs/>
          <w:color w:val="0000FF"/>
          <w:sz w:val="18"/>
          <w:szCs w:val="18"/>
        </w:rPr>
        <w:t>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spellStart"/>
      <w:proofErr w:type="gramStart"/>
      <w:r w:rsidRPr="00BA1D72">
        <w:rPr>
          <w:rFonts w:ascii="Courier New" w:hAnsi="Courier New" w:cs="Courier New"/>
          <w:bCs/>
          <w:color w:val="0000FF"/>
          <w:sz w:val="18"/>
          <w:szCs w:val="18"/>
        </w:rPr>
        <w:t>waitcnt</w:t>
      </w:r>
      <w:proofErr w:type="spellEnd"/>
      <w:r w:rsidRPr="00BA1D72">
        <w:rPr>
          <w:rFonts w:ascii="Courier New" w:hAnsi="Courier New" w:cs="Courier New"/>
          <w:bCs/>
          <w:color w:val="0000FF"/>
          <w:sz w:val="18"/>
          <w:szCs w:val="18"/>
        </w:rPr>
        <w:t>(</w:t>
      </w:r>
      <w:proofErr w:type="gramEnd"/>
      <w:r w:rsidRPr="00BA1D72">
        <w:rPr>
          <w:rFonts w:ascii="Courier New" w:hAnsi="Courier New" w:cs="Courier New"/>
          <w:bCs/>
          <w:color w:val="0000FF"/>
          <w:sz w:val="18"/>
          <w:szCs w:val="18"/>
        </w:rPr>
        <w: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OUTA |= (1 &lt;&lt;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spellStart"/>
      <w:proofErr w:type="gramStart"/>
      <w:r w:rsidRPr="00BA1D72">
        <w:rPr>
          <w:rFonts w:ascii="Courier New" w:hAnsi="Courier New" w:cs="Courier New"/>
          <w:bCs/>
          <w:color w:val="0000FF"/>
          <w:sz w:val="18"/>
          <w:szCs w:val="18"/>
        </w:rPr>
        <w:t>waitcnt</w:t>
      </w:r>
      <w:proofErr w:type="spellEnd"/>
      <w:r w:rsidRPr="00BA1D72">
        <w:rPr>
          <w:rFonts w:ascii="Courier New" w:hAnsi="Courier New" w:cs="Courier New"/>
          <w:bCs/>
          <w:color w:val="0000FF"/>
          <w:sz w:val="18"/>
          <w:szCs w:val="18"/>
        </w:rPr>
        <w:t>(</w:t>
      </w:r>
      <w:proofErr w:type="gramEnd"/>
      <w:r w:rsidRPr="00BA1D72">
        <w:rPr>
          <w:rFonts w:ascii="Courier New" w:hAnsi="Courier New" w:cs="Courier New"/>
          <w:bCs/>
          <w:color w:val="0000FF"/>
          <w:sz w:val="18"/>
          <w:szCs w:val="18"/>
        </w:rPr>
        <w: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while(</w:t>
      </w:r>
      <w:proofErr w:type="gramEnd"/>
      <w:r w:rsidRPr="00BA1D72">
        <w:rPr>
          <w:rFonts w:ascii="Courier New" w:hAnsi="Courier New" w:cs="Courier New"/>
          <w:bCs/>
          <w:color w:val="0000FF"/>
          <w:sz w:val="18"/>
          <w:szCs w:val="18"/>
        </w:rPr>
        <w:t>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return</w:t>
      </w:r>
      <w:proofErr w:type="gramEnd"/>
      <w:r w:rsidRPr="00BA1D72">
        <w:rPr>
          <w:rFonts w:ascii="Courier New" w:hAnsi="Courier New" w:cs="Courier New"/>
          <w:bCs/>
          <w:color w:val="0000FF"/>
          <w:sz w:val="18"/>
          <w:szCs w:val="18"/>
        </w:rPr>
        <w:t xml:space="preserve"> 0;</w:t>
      </w:r>
    </w:p>
    <w:p w:rsidR="00C32BCF" w:rsidRDefault="00EA7D71" w:rsidP="00DB3688">
      <w:pPr>
        <w:ind w:left="360" w:right="360"/>
        <w:rPr>
          <w:rFonts w:ascii="Arial" w:hAnsi="Arial" w:cs="Arial"/>
          <w:b/>
          <w:bCs/>
          <w:color w:val="4F81BD"/>
          <w:kern w:val="32"/>
          <w:sz w:val="40"/>
          <w:szCs w:val="32"/>
        </w:rPr>
      </w:pPr>
      <w:r w:rsidRPr="00BA1D72">
        <w:rPr>
          <w:rFonts w:ascii="Courier New" w:hAnsi="Courier New" w:cs="Courier New"/>
          <w:bCs/>
          <w:color w:val="0000FF"/>
          <w:sz w:val="18"/>
          <w:szCs w:val="18"/>
        </w:rPr>
        <w:t>}</w:t>
      </w:r>
      <w:bookmarkStart w:id="146" w:name="_Toc353457422"/>
      <w:bookmarkStart w:id="147" w:name="_Toc355094842"/>
    </w:p>
    <w:bookmarkEnd w:id="146"/>
    <w:bookmarkEnd w:id="147"/>
    <w:p w:rsidR="00EA7D71" w:rsidRPr="009624F4" w:rsidRDefault="00EA7D71" w:rsidP="009624F4">
      <w:pPr>
        <w:pStyle w:val="BodyText"/>
      </w:pPr>
    </w:p>
    <w:p w:rsidR="00C32BCF" w:rsidRPr="00402F62" w:rsidRDefault="00C32BCF" w:rsidP="00402F62">
      <w:pPr>
        <w:pStyle w:val="BodyText"/>
      </w:pPr>
    </w:p>
    <w:p w:rsidR="00631477" w:rsidRDefault="00631477">
      <w:pPr>
        <w:rPr>
          <w:rFonts w:ascii="Arial" w:hAnsi="Arial"/>
          <w:b/>
          <w:bCs/>
          <w:color w:val="365F91" w:themeColor="accent1" w:themeShade="BF"/>
          <w:kern w:val="32"/>
          <w:sz w:val="40"/>
          <w:szCs w:val="20"/>
        </w:rPr>
      </w:pPr>
      <w:bookmarkStart w:id="148" w:name="_Toc353457424"/>
      <w:bookmarkStart w:id="149" w:name="_Toc355094844"/>
      <w:r>
        <w:br w:type="page"/>
      </w:r>
    </w:p>
    <w:p w:rsidR="00EA7D71" w:rsidRPr="00F24BCE" w:rsidRDefault="00EA7D71" w:rsidP="008D660C">
      <w:pPr>
        <w:pStyle w:val="StyleHeading1CustomColorRGB79129189Before0ptAft"/>
      </w:pPr>
      <w:bookmarkStart w:id="150" w:name="_Toc472785768"/>
      <w:r w:rsidRPr="00F24BCE">
        <w:lastRenderedPageBreak/>
        <w:t>Support</w:t>
      </w:r>
      <w:bookmarkEnd w:id="148"/>
      <w:bookmarkEnd w:id="149"/>
      <w:bookmarkEnd w:id="150"/>
    </w:p>
    <w:p w:rsidR="00B73847" w:rsidRPr="00402F62" w:rsidRDefault="00EA7D71" w:rsidP="00402F62">
      <w:pPr>
        <w:pStyle w:val="BodyText"/>
      </w:pPr>
      <w:proofErr w:type="gramStart"/>
      <w:r w:rsidRPr="00402F62">
        <w:t xml:space="preserve">Report problems with SimpleIDE or Propeller-GCC via email to </w:t>
      </w:r>
      <w:hyperlink r:id="rId120" w:history="1">
        <w:r w:rsidR="00A229A0" w:rsidRPr="00A229A0">
          <w:rPr>
            <w:rStyle w:val="Hyperlink"/>
          </w:rPr>
          <w:t>SimpleIDE@parallax.com</w:t>
        </w:r>
      </w:hyperlink>
      <w:r w:rsidR="003431ED">
        <w:rPr>
          <w:rStyle w:val="Hyperlink"/>
        </w:rPr>
        <w:t>,</w:t>
      </w:r>
      <w:r w:rsidRPr="00402F62">
        <w:t xml:space="preserve"> by adding issues to </w:t>
      </w:r>
      <w:hyperlink r:id="rId121" w:history="1">
        <w:r w:rsidR="00F7669F" w:rsidRPr="008E590E">
          <w:rPr>
            <w:rStyle w:val="Hyperlink"/>
          </w:rPr>
          <w:t>https://github.com/parallaxinc/SimpleIDE/issues</w:t>
        </w:r>
      </w:hyperlink>
      <w:r w:rsidR="00F7669F">
        <w:t xml:space="preserve">, </w:t>
      </w:r>
      <w:r w:rsidR="000E7D1A">
        <w:t>o</w:t>
      </w:r>
      <w:r w:rsidR="000E7D1A" w:rsidRPr="00402F62">
        <w:t>r</w:t>
      </w:r>
      <w:r w:rsidR="000E7D1A">
        <w:t xml:space="preserve"> by visiting the Propeller forum at</w:t>
      </w:r>
      <w:r w:rsidR="00884D00">
        <w:t xml:space="preserve"> </w:t>
      </w:r>
      <w:hyperlink r:id="rId122" w:history="1">
        <w:r w:rsidR="00F7669F" w:rsidRPr="008E590E">
          <w:rPr>
            <w:rStyle w:val="Hyperlink"/>
          </w:rPr>
          <w:t>http://forums.parallax.com/</w:t>
        </w:r>
      </w:hyperlink>
      <w:r w:rsidR="00F7669F">
        <w:t>.</w:t>
      </w:r>
      <w:proofErr w:type="gramEnd"/>
      <w:r w:rsidR="00F7669F">
        <w:t xml:space="preserve"> </w:t>
      </w:r>
    </w:p>
    <w:p w:rsidR="00EA7D71" w:rsidRPr="00402F62" w:rsidRDefault="00EA7D71" w:rsidP="00402F62">
      <w:pPr>
        <w:pStyle w:val="BodyText"/>
      </w:pPr>
    </w:p>
    <w:p w:rsidR="008131F9" w:rsidRDefault="00C760C7" w:rsidP="008131F9">
      <w:pPr>
        <w:pStyle w:val="StyleHeading1CustomColorRGB79129189Before0ptAft"/>
      </w:pPr>
      <w:bookmarkStart w:id="151" w:name="_Toc472785769"/>
      <w:bookmarkEnd w:id="3"/>
      <w:bookmarkEnd w:id="42"/>
      <w:bookmarkEnd w:id="43"/>
      <w:r w:rsidRPr="00F24BCE">
        <w:t>Revision History</w:t>
      </w:r>
      <w:bookmarkEnd w:id="151"/>
      <w:r w:rsidR="008131F9" w:rsidRPr="008131F9">
        <w:t xml:space="preserve"> </w:t>
      </w:r>
    </w:p>
    <w:p w:rsidR="008131F9" w:rsidRDefault="008131F9" w:rsidP="008131F9">
      <w:pPr>
        <w:pStyle w:val="BodyText"/>
      </w:pPr>
      <w:r>
        <w:t xml:space="preserve">For complete details, </w:t>
      </w:r>
      <w:r w:rsidRPr="00402F62">
        <w:t xml:space="preserve">look at </w:t>
      </w:r>
      <w:hyperlink r:id="rId123" w:history="1">
        <w:r w:rsidR="00F7669F" w:rsidRPr="008E590E">
          <w:rPr>
            <w:rStyle w:val="Hyperlink"/>
          </w:rPr>
          <w:t>https://github.com/parallaxinc/SimpleIDE</w:t>
        </w:r>
      </w:hyperlink>
      <w:r w:rsidR="00F7669F">
        <w:t xml:space="preserve"> </w:t>
      </w:r>
      <w:r w:rsidRPr="00402F62">
        <w:t xml:space="preserve">for </w:t>
      </w:r>
      <w:r w:rsidR="004A4374">
        <w:t>full</w:t>
      </w:r>
      <w:r>
        <w:t xml:space="preserve"> software revision history and source files</w:t>
      </w:r>
      <w:r w:rsidRPr="00402F62">
        <w:t>.</w:t>
      </w:r>
    </w:p>
    <w:p w:rsidR="008131F9" w:rsidRDefault="008131F9" w:rsidP="008131F9">
      <w:pPr>
        <w:pStyle w:val="BodyText"/>
      </w:pPr>
    </w:p>
    <w:p w:rsidR="00943CF5" w:rsidRDefault="00943CF5" w:rsidP="00943CF5">
      <w:pPr>
        <w:pStyle w:val="BodyText"/>
        <w:numPr>
          <w:ilvl w:val="0"/>
          <w:numId w:val="5"/>
        </w:numPr>
        <w:spacing w:after="120"/>
        <w:rPr>
          <w:color w:val="auto"/>
        </w:rPr>
      </w:pPr>
      <w:r>
        <w:rPr>
          <w:color w:val="auto"/>
        </w:rPr>
        <w:t>Version 1.</w:t>
      </w:r>
      <w:r w:rsidR="005E0C27">
        <w:rPr>
          <w:color w:val="auto"/>
        </w:rPr>
        <w:t>1</w:t>
      </w:r>
      <w:r w:rsidR="00061EFB">
        <w:rPr>
          <w:color w:val="auto"/>
        </w:rPr>
        <w:t>.0</w:t>
      </w:r>
      <w:r>
        <w:rPr>
          <w:color w:val="auto"/>
        </w:rPr>
        <w:t xml:space="preserve"> January 23, 2017.</w:t>
      </w:r>
    </w:p>
    <w:p w:rsidR="00017940" w:rsidRDefault="00017940" w:rsidP="0006001B">
      <w:pPr>
        <w:pStyle w:val="BodyText"/>
        <w:numPr>
          <w:ilvl w:val="0"/>
          <w:numId w:val="5"/>
        </w:numPr>
        <w:spacing w:after="120"/>
        <w:rPr>
          <w:color w:val="auto"/>
        </w:rPr>
      </w:pPr>
      <w:r>
        <w:rPr>
          <w:color w:val="auto"/>
        </w:rPr>
        <w:t>Version 1.0.0 August 24, 2014.</w:t>
      </w:r>
    </w:p>
    <w:p w:rsidR="008559DA" w:rsidRDefault="008559DA" w:rsidP="0006001B">
      <w:pPr>
        <w:pStyle w:val="BodyText"/>
        <w:numPr>
          <w:ilvl w:val="0"/>
          <w:numId w:val="5"/>
        </w:numPr>
        <w:spacing w:after="120"/>
        <w:rPr>
          <w:color w:val="auto"/>
        </w:rPr>
      </w:pPr>
      <w:r>
        <w:rPr>
          <w:color w:val="auto"/>
        </w:rPr>
        <w:t>Version 0.9.45 November 12,</w:t>
      </w:r>
      <w:r w:rsidR="00017940">
        <w:rPr>
          <w:color w:val="auto"/>
        </w:rPr>
        <w:t xml:space="preserve"> 2013</w:t>
      </w:r>
      <w:r>
        <w:rPr>
          <w:color w:val="auto"/>
        </w:rPr>
        <w:t>.</w:t>
      </w:r>
    </w:p>
    <w:p w:rsidR="00A07D4F" w:rsidRDefault="00A07D4F" w:rsidP="0006001B">
      <w:pPr>
        <w:pStyle w:val="BodyText"/>
        <w:numPr>
          <w:ilvl w:val="0"/>
          <w:numId w:val="5"/>
        </w:numPr>
        <w:spacing w:after="120"/>
        <w:rPr>
          <w:color w:val="auto"/>
        </w:rPr>
      </w:pPr>
      <w:r>
        <w:rPr>
          <w:color w:val="auto"/>
        </w:rPr>
        <w:t>Version 0.9.43 September 5, 2013.</w:t>
      </w:r>
    </w:p>
    <w:p w:rsidR="00A229A0" w:rsidRPr="00DB3688" w:rsidRDefault="00A229A0" w:rsidP="0006001B">
      <w:pPr>
        <w:pStyle w:val="BodyText"/>
        <w:numPr>
          <w:ilvl w:val="0"/>
          <w:numId w:val="5"/>
        </w:numPr>
        <w:spacing w:after="120"/>
        <w:rPr>
          <w:color w:val="auto"/>
        </w:rPr>
      </w:pPr>
      <w:r>
        <w:rPr>
          <w:color w:val="auto"/>
        </w:rPr>
        <w:t xml:space="preserve">Preliminary August </w:t>
      </w:r>
      <w:r w:rsidR="00467B75">
        <w:rPr>
          <w:color w:val="auto"/>
        </w:rPr>
        <w:t>6</w:t>
      </w:r>
      <w:r>
        <w:rPr>
          <w:color w:val="auto"/>
        </w:rPr>
        <w:t>, 2013 untracked.</w:t>
      </w:r>
    </w:p>
    <w:p w:rsidR="00C760C7" w:rsidRPr="00C760C7" w:rsidRDefault="00C760C7" w:rsidP="0006001B">
      <w:pPr>
        <w:pStyle w:val="BodyText"/>
        <w:numPr>
          <w:ilvl w:val="0"/>
          <w:numId w:val="5"/>
        </w:numPr>
        <w:spacing w:after="120"/>
        <w:rPr>
          <w:color w:val="auto"/>
        </w:rPr>
      </w:pPr>
      <w:r>
        <w:t>Preliminary May 26, 2012 untracked.</w:t>
      </w:r>
    </w:p>
    <w:p w:rsidR="00C760C7" w:rsidRPr="00C760C7" w:rsidRDefault="00C760C7" w:rsidP="0006001B">
      <w:pPr>
        <w:pStyle w:val="BodyText"/>
        <w:numPr>
          <w:ilvl w:val="0"/>
          <w:numId w:val="5"/>
        </w:numPr>
        <w:spacing w:after="120"/>
        <w:rPr>
          <w:color w:val="auto"/>
        </w:rPr>
      </w:pPr>
      <w:r>
        <w:t>Preliminary Beta June 16, 2012 untracked.</w:t>
      </w:r>
    </w:p>
    <w:p w:rsidR="00C760C7" w:rsidRPr="00C760C7" w:rsidRDefault="00C760C7" w:rsidP="0006001B">
      <w:pPr>
        <w:pStyle w:val="BodyText"/>
        <w:numPr>
          <w:ilvl w:val="0"/>
          <w:numId w:val="5"/>
        </w:numPr>
        <w:spacing w:after="120"/>
        <w:rPr>
          <w:color w:val="auto"/>
        </w:rPr>
      </w:pPr>
      <w:r>
        <w:t>Beta April 30, 2013 untracked.</w:t>
      </w:r>
    </w:p>
    <w:p w:rsidR="00C760C7" w:rsidRPr="005E7F4F" w:rsidRDefault="00C760C7" w:rsidP="0006001B">
      <w:pPr>
        <w:pStyle w:val="BodyText"/>
        <w:numPr>
          <w:ilvl w:val="0"/>
          <w:numId w:val="5"/>
        </w:numPr>
        <w:spacing w:after="120"/>
        <w:rPr>
          <w:color w:val="auto"/>
        </w:rPr>
      </w:pPr>
      <w:r>
        <w:t xml:space="preserve">Version </w:t>
      </w:r>
      <w:r w:rsidR="0082727D">
        <w:t>0.9.26</w:t>
      </w:r>
      <w:r>
        <w:t>, first released with SimpleIDE version 0.9.26.</w:t>
      </w:r>
    </w:p>
    <w:p w:rsidR="005E7F4F" w:rsidRPr="00C760C7" w:rsidRDefault="005E7F4F" w:rsidP="005E7F4F">
      <w:pPr>
        <w:pStyle w:val="BodyText"/>
        <w:spacing w:after="120"/>
        <w:rPr>
          <w:color w:val="auto"/>
        </w:rPr>
      </w:pPr>
    </w:p>
    <w:sectPr w:rsidR="005E7F4F" w:rsidRPr="00C760C7" w:rsidSect="007D3C61">
      <w:headerReference w:type="first" r:id="rId124"/>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44C" w:rsidRDefault="002B544C">
      <w:r>
        <w:separator/>
      </w:r>
    </w:p>
  </w:endnote>
  <w:endnote w:type="continuationSeparator" w:id="0">
    <w:p w:rsidR="002B544C" w:rsidRDefault="002B5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Parallax">
    <w:panose1 w:val="02000609000000000000"/>
    <w:charset w:val="00"/>
    <w:family w:val="modern"/>
    <w:pitch w:val="fixed"/>
    <w:sig w:usb0="800000A3" w:usb1="1000286A"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DE" w:rsidRPr="00EA7D71" w:rsidRDefault="00FC6FDE" w:rsidP="00EA7D71">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sidR="00586730">
      <w:rPr>
        <w:rFonts w:ascii="Arial" w:hAnsi="Arial" w:cs="Arial"/>
        <w:bCs/>
        <w:sz w:val="18"/>
      </w:rPr>
      <w:t xml:space="preserve">SimpleIDE User Guide </w:t>
    </w:r>
    <w:r w:rsidR="00586730">
      <w:rPr>
        <w:rFonts w:ascii="Arial" w:hAnsi="Arial" w:cs="Arial"/>
        <w:bCs/>
        <w:sz w:val="18"/>
      </w:rPr>
      <w:tab/>
    </w:r>
    <w:proofErr w:type="gramStart"/>
    <w:r w:rsidR="00586730">
      <w:rPr>
        <w:rFonts w:ascii="Arial" w:hAnsi="Arial" w:cs="Arial"/>
        <w:bCs/>
        <w:sz w:val="18"/>
      </w:rPr>
      <w:t>v1.1</w:t>
    </w:r>
    <w:r>
      <w:rPr>
        <w:rFonts w:ascii="Arial" w:hAnsi="Arial" w:cs="Arial"/>
        <w:bCs/>
        <w:sz w:val="18"/>
      </w:rPr>
      <w:t xml:space="preserve">  </w:t>
    </w:r>
    <w:proofErr w:type="gramEnd"/>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EE5F28">
      <w:rPr>
        <w:rFonts w:ascii="Arial" w:hAnsi="Arial" w:cs="Arial"/>
        <w:bCs/>
        <w:noProof/>
        <w:sz w:val="18"/>
      </w:rPr>
      <w:t>1/21/2017</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EE5F28">
      <w:rPr>
        <w:rFonts w:ascii="Arial" w:hAnsi="Arial" w:cs="Arial"/>
        <w:bCs/>
        <w:noProof/>
        <w:sz w:val="18"/>
      </w:rPr>
      <w:t>29</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EE5F28">
      <w:rPr>
        <w:rFonts w:ascii="Arial" w:hAnsi="Arial" w:cs="Arial"/>
        <w:bCs/>
        <w:noProof/>
        <w:sz w:val="18"/>
      </w:rPr>
      <w:t>29</w:t>
    </w:r>
    <w:r w:rsidRPr="00D06C2D">
      <w:rPr>
        <w:rFonts w:ascii="Arial" w:hAnsi="Arial" w:cs="Arial"/>
        <w:bCs/>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DE" w:rsidRPr="00D06C2D" w:rsidRDefault="00FC6FDE" w:rsidP="00D06C2D">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r>
    <w:proofErr w:type="gramStart"/>
    <w:r>
      <w:rPr>
        <w:rFonts w:ascii="Arial" w:hAnsi="Arial" w:cs="Arial"/>
        <w:bCs/>
        <w:sz w:val="18"/>
      </w:rPr>
      <w:t xml:space="preserve">v1.1  </w:t>
    </w:r>
    <w:proofErr w:type="gramEnd"/>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EE5F28">
      <w:rPr>
        <w:rFonts w:ascii="Arial" w:hAnsi="Arial" w:cs="Arial"/>
        <w:bCs/>
        <w:noProof/>
        <w:sz w:val="18"/>
      </w:rPr>
      <w:t>1/21/2017</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EE5F28">
      <w:rPr>
        <w:rFonts w:ascii="Arial" w:hAnsi="Arial" w:cs="Arial"/>
        <w:bCs/>
        <w:noProof/>
        <w:sz w:val="18"/>
      </w:rPr>
      <w:t>1</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EE5F28">
      <w:rPr>
        <w:rFonts w:ascii="Arial" w:hAnsi="Arial" w:cs="Arial"/>
        <w:bCs/>
        <w:noProof/>
        <w:sz w:val="18"/>
      </w:rPr>
      <w:t>29</w:t>
    </w:r>
    <w:r w:rsidRPr="00D06C2D">
      <w:rPr>
        <w:rFonts w:ascii="Arial" w:hAnsi="Arial" w:cs="Arial"/>
        <w:bC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44C" w:rsidRDefault="002B544C">
      <w:r>
        <w:separator/>
      </w:r>
    </w:p>
  </w:footnote>
  <w:footnote w:type="continuationSeparator" w:id="0">
    <w:p w:rsidR="002B544C" w:rsidRDefault="002B54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tblInd w:w="115" w:type="dxa"/>
      <w:tblBorders>
        <w:top w:val="single" w:sz="12" w:space="0" w:color="auto"/>
        <w:bottom w:val="single" w:sz="12" w:space="0" w:color="auto"/>
        <w:insideH w:val="single" w:sz="4" w:space="0" w:color="auto"/>
      </w:tblBorders>
      <w:tblLayout w:type="fixed"/>
      <w:tblLook w:val="0000" w:firstRow="0" w:lastRow="0" w:firstColumn="0" w:lastColumn="0" w:noHBand="0" w:noVBand="0"/>
    </w:tblPr>
    <w:tblGrid>
      <w:gridCol w:w="3732"/>
      <w:gridCol w:w="3306"/>
      <w:gridCol w:w="2322"/>
    </w:tblGrid>
    <w:tr w:rsidR="00FC6FDE" w:rsidTr="001E1B92">
      <w:tc>
        <w:tcPr>
          <w:tcW w:w="3780" w:type="dxa"/>
          <w:vAlign w:val="center"/>
        </w:tcPr>
        <w:p w:rsidR="00FC6FDE" w:rsidRPr="00EF67B3" w:rsidRDefault="00FC6FDE" w:rsidP="007A2093">
          <w:pPr>
            <w:autoSpaceDE w:val="0"/>
            <w:autoSpaceDN w:val="0"/>
            <w:adjustRightInd w:val="0"/>
            <w:rPr>
              <w:rFonts w:ascii="Arial" w:hAnsi="Arial" w:cs="Arial"/>
              <w:color w:val="000000"/>
              <w:sz w:val="14"/>
              <w:szCs w:val="18"/>
            </w:rPr>
          </w:pPr>
          <w:r>
            <w:rPr>
              <w:rFonts w:ascii="Arial" w:hAnsi="Arial" w:cs="Arial"/>
              <w:noProof/>
              <w:color w:val="000000"/>
              <w:sz w:val="14"/>
              <w:szCs w:val="18"/>
            </w:rPr>
            <w:drawing>
              <wp:inline distT="0" distB="0" distL="0" distR="0" wp14:anchorId="0EAA2ABA" wp14:editId="3135D426">
                <wp:extent cx="2190750" cy="382270"/>
                <wp:effectExtent l="0" t="0" r="0" b="0"/>
                <wp:docPr id="1755" name="Picture 1755" descr="Parallax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Parallax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382270"/>
                        </a:xfrm>
                        <a:prstGeom prst="rect">
                          <a:avLst/>
                        </a:prstGeom>
                        <a:noFill/>
                        <a:ln>
                          <a:noFill/>
                        </a:ln>
                      </pic:spPr>
                    </pic:pic>
                  </a:graphicData>
                </a:graphic>
              </wp:inline>
            </w:drawing>
          </w:r>
        </w:p>
      </w:tc>
      <w:tc>
        <w:tcPr>
          <w:tcW w:w="3348" w:type="dxa"/>
          <w:vAlign w:val="center"/>
        </w:tcPr>
        <w:p w:rsidR="00FC6FDE" w:rsidRPr="00277387" w:rsidRDefault="00FC6FDE" w:rsidP="00277387">
          <w:pPr>
            <w:pStyle w:val="DocHeader"/>
          </w:pPr>
        </w:p>
        <w:p w:rsidR="00FC6FDE" w:rsidRPr="00277387" w:rsidRDefault="00FC6FDE" w:rsidP="00277387">
          <w:pPr>
            <w:pStyle w:val="DocHeader"/>
          </w:pPr>
          <w:r w:rsidRPr="00277387">
            <w:t>Web Site: www.parallax.com</w:t>
          </w:r>
        </w:p>
        <w:p w:rsidR="00FC6FDE" w:rsidRPr="00277387" w:rsidRDefault="00FC6FDE" w:rsidP="00277387">
          <w:pPr>
            <w:pStyle w:val="DocHeader"/>
          </w:pPr>
          <w:r w:rsidRPr="00277387">
            <w:t>Forums: forums.parallax.com</w:t>
          </w:r>
        </w:p>
        <w:p w:rsidR="00FC6FDE" w:rsidRPr="00277387" w:rsidRDefault="00FC6FDE" w:rsidP="00277387">
          <w:pPr>
            <w:pStyle w:val="DocHeader"/>
          </w:pPr>
          <w:r w:rsidRPr="00277387">
            <w:t>Sales: sales@parallax.com</w:t>
          </w:r>
        </w:p>
        <w:p w:rsidR="00FC6FDE" w:rsidRPr="00277387" w:rsidRDefault="00FC6FDE" w:rsidP="00277387">
          <w:pPr>
            <w:pStyle w:val="DocHeader"/>
          </w:pPr>
          <w:r w:rsidRPr="00277387">
            <w:t>Technical: support@parallax.com</w:t>
          </w:r>
        </w:p>
        <w:p w:rsidR="00FC6FDE" w:rsidRPr="00277387" w:rsidRDefault="00FC6FDE" w:rsidP="00277387">
          <w:pPr>
            <w:pStyle w:val="DocHeader"/>
          </w:pPr>
        </w:p>
      </w:tc>
      <w:tc>
        <w:tcPr>
          <w:tcW w:w="2351" w:type="dxa"/>
          <w:vAlign w:val="center"/>
        </w:tcPr>
        <w:p w:rsidR="00FC6FDE" w:rsidRPr="00277387" w:rsidRDefault="00FC6FDE" w:rsidP="00277387">
          <w:pPr>
            <w:pStyle w:val="DocHeader"/>
          </w:pPr>
        </w:p>
        <w:p w:rsidR="00FC6FDE" w:rsidRPr="00277387" w:rsidRDefault="00FC6FDE" w:rsidP="00277387">
          <w:pPr>
            <w:pStyle w:val="DocHeader"/>
          </w:pPr>
          <w:r w:rsidRPr="00277387">
            <w:t>Office: (916) 624-8333</w:t>
          </w:r>
        </w:p>
        <w:p w:rsidR="00FC6FDE" w:rsidRPr="00277387" w:rsidRDefault="00FC6FDE" w:rsidP="00277387">
          <w:pPr>
            <w:pStyle w:val="DocHeader"/>
          </w:pPr>
          <w:r w:rsidRPr="00277387">
            <w:t>Fax: (916) 624-8003</w:t>
          </w:r>
        </w:p>
        <w:p w:rsidR="00FC6FDE" w:rsidRPr="00277387" w:rsidRDefault="00FC6FDE" w:rsidP="00277387">
          <w:pPr>
            <w:pStyle w:val="DocHeader"/>
          </w:pPr>
          <w:r w:rsidRPr="00277387">
            <w:t>Sales: (888) 512-1024</w:t>
          </w:r>
        </w:p>
        <w:p w:rsidR="00FC6FDE" w:rsidRPr="00277387" w:rsidRDefault="00FC6FDE" w:rsidP="00277387">
          <w:pPr>
            <w:pStyle w:val="DocHeader"/>
          </w:pPr>
          <w:r w:rsidRPr="00277387">
            <w:t>Tech Support: (888) 997-8267</w:t>
          </w:r>
        </w:p>
        <w:p w:rsidR="00FC6FDE" w:rsidRPr="00277387" w:rsidRDefault="00FC6FDE" w:rsidP="00277387">
          <w:pPr>
            <w:pStyle w:val="DocHeader"/>
          </w:pPr>
        </w:p>
      </w:tc>
    </w:tr>
  </w:tbl>
  <w:p w:rsidR="00FC6FDE" w:rsidRDefault="00FC6FDE" w:rsidP="007C15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DE" w:rsidRDefault="00FC6FDE" w:rsidP="007C15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6pt;height:14.5pt;visibility:visible;mso-wrap-style:square" o:bullet="t">
        <v:imagedata r:id="rId1" o:title=""/>
      </v:shape>
    </w:pict>
  </w:numPicBullet>
  <w:abstractNum w:abstractNumId="0">
    <w:nsid w:val="04C63D6B"/>
    <w:multiLevelType w:val="hybridMultilevel"/>
    <w:tmpl w:val="C128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42241"/>
    <w:multiLevelType w:val="hybridMultilevel"/>
    <w:tmpl w:val="7716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E5D38"/>
    <w:multiLevelType w:val="hybridMultilevel"/>
    <w:tmpl w:val="F4527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35B08"/>
    <w:multiLevelType w:val="hybridMultilevel"/>
    <w:tmpl w:val="2422A7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BDC39A0"/>
    <w:multiLevelType w:val="hybridMultilevel"/>
    <w:tmpl w:val="5E3C7F02"/>
    <w:lvl w:ilvl="0" w:tplc="954C33B0">
      <w:start w:val="1"/>
      <w:numFmt w:val="bullet"/>
      <w:pStyle w:val="CheckmarkInstructions"/>
      <w:lvlText w:val=""/>
      <w:lvlJc w:val="left"/>
      <w:pPr>
        <w:tabs>
          <w:tab w:val="num" w:pos="36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5A57F9"/>
    <w:multiLevelType w:val="hybridMultilevel"/>
    <w:tmpl w:val="46BE6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317C9A"/>
    <w:multiLevelType w:val="hybridMultilevel"/>
    <w:tmpl w:val="FC7CA50E"/>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FA731FC"/>
    <w:multiLevelType w:val="hybridMultilevel"/>
    <w:tmpl w:val="B5CC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743"/>
    <w:multiLevelType w:val="hybridMultilevel"/>
    <w:tmpl w:val="8BC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D71AA"/>
    <w:multiLevelType w:val="hybridMultilevel"/>
    <w:tmpl w:val="C914A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62A60"/>
    <w:multiLevelType w:val="hybridMultilevel"/>
    <w:tmpl w:val="D310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451C8"/>
    <w:multiLevelType w:val="hybridMultilevel"/>
    <w:tmpl w:val="6B12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873358"/>
    <w:multiLevelType w:val="hybridMultilevel"/>
    <w:tmpl w:val="00B8D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B35EC0"/>
    <w:multiLevelType w:val="hybridMultilevel"/>
    <w:tmpl w:val="896C7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DC13DE"/>
    <w:multiLevelType w:val="hybridMultilevel"/>
    <w:tmpl w:val="9DAA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5602C"/>
    <w:multiLevelType w:val="hybridMultilevel"/>
    <w:tmpl w:val="75AC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6A5BF8"/>
    <w:multiLevelType w:val="hybridMultilevel"/>
    <w:tmpl w:val="1632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64CF2"/>
    <w:multiLevelType w:val="hybridMultilevel"/>
    <w:tmpl w:val="CD1E9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503733"/>
    <w:multiLevelType w:val="multilevel"/>
    <w:tmpl w:val="A022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E933A3"/>
    <w:multiLevelType w:val="hybridMultilevel"/>
    <w:tmpl w:val="854E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750B4B"/>
    <w:multiLevelType w:val="hybridMultilevel"/>
    <w:tmpl w:val="C27A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7971DD"/>
    <w:multiLevelType w:val="hybridMultilevel"/>
    <w:tmpl w:val="1A00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7A3C1D"/>
    <w:multiLevelType w:val="hybridMultilevel"/>
    <w:tmpl w:val="7D92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BF6716"/>
    <w:multiLevelType w:val="hybridMultilevel"/>
    <w:tmpl w:val="29F2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431DDE"/>
    <w:multiLevelType w:val="hybridMultilevel"/>
    <w:tmpl w:val="C2EA1180"/>
    <w:lvl w:ilvl="0" w:tplc="58EA969E">
      <w:start w:val="1"/>
      <w:numFmt w:val="bullet"/>
      <w:pStyle w:val="BulletedList"/>
      <w:lvlText w:val=""/>
      <w:lvlJc w:val="left"/>
      <w:pPr>
        <w:tabs>
          <w:tab w:val="num" w:pos="360"/>
        </w:tabs>
        <w:ind w:left="720" w:hanging="360"/>
      </w:pPr>
      <w:rPr>
        <w:rFonts w:ascii="Wingdings" w:hAnsi="Wingdings" w:hint="default"/>
        <w:sz w:val="28"/>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FDC7EE1"/>
    <w:multiLevelType w:val="hybridMultilevel"/>
    <w:tmpl w:val="A994FD92"/>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6"/>
  </w:num>
  <w:num w:numId="4">
    <w:abstractNumId w:val="25"/>
  </w:num>
  <w:num w:numId="5">
    <w:abstractNumId w:val="2"/>
  </w:num>
  <w:num w:numId="6">
    <w:abstractNumId w:val="20"/>
  </w:num>
  <w:num w:numId="7">
    <w:abstractNumId w:val="16"/>
  </w:num>
  <w:num w:numId="8">
    <w:abstractNumId w:val="9"/>
  </w:num>
  <w:num w:numId="9">
    <w:abstractNumId w:val="21"/>
  </w:num>
  <w:num w:numId="10">
    <w:abstractNumId w:val="22"/>
  </w:num>
  <w:num w:numId="11">
    <w:abstractNumId w:val="8"/>
  </w:num>
  <w:num w:numId="12">
    <w:abstractNumId w:val="14"/>
  </w:num>
  <w:num w:numId="13">
    <w:abstractNumId w:val="15"/>
  </w:num>
  <w:num w:numId="14">
    <w:abstractNumId w:val="1"/>
  </w:num>
  <w:num w:numId="15">
    <w:abstractNumId w:val="23"/>
  </w:num>
  <w:num w:numId="16">
    <w:abstractNumId w:val="11"/>
  </w:num>
  <w:num w:numId="17">
    <w:abstractNumId w:val="17"/>
  </w:num>
  <w:num w:numId="18">
    <w:abstractNumId w:val="12"/>
  </w:num>
  <w:num w:numId="19">
    <w:abstractNumId w:val="10"/>
  </w:num>
  <w:num w:numId="20">
    <w:abstractNumId w:val="19"/>
  </w:num>
  <w:num w:numId="21">
    <w:abstractNumId w:val="0"/>
  </w:num>
  <w:num w:numId="22">
    <w:abstractNumId w:val="3"/>
  </w:num>
  <w:num w:numId="23">
    <w:abstractNumId w:val="5"/>
  </w:num>
  <w:num w:numId="24">
    <w:abstractNumId w:val="18"/>
  </w:num>
  <w:num w:numId="25">
    <w:abstractNumId w:val="13"/>
  </w:num>
  <w:num w:numId="26">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71"/>
    <w:rsid w:val="00001130"/>
    <w:rsid w:val="00001591"/>
    <w:rsid w:val="000019E9"/>
    <w:rsid w:val="00015875"/>
    <w:rsid w:val="00016688"/>
    <w:rsid w:val="00017940"/>
    <w:rsid w:val="000237F5"/>
    <w:rsid w:val="00026E62"/>
    <w:rsid w:val="00032C08"/>
    <w:rsid w:val="00033419"/>
    <w:rsid w:val="0003543E"/>
    <w:rsid w:val="0003640B"/>
    <w:rsid w:val="000375CF"/>
    <w:rsid w:val="00041316"/>
    <w:rsid w:val="00043F65"/>
    <w:rsid w:val="00045F20"/>
    <w:rsid w:val="00056B3B"/>
    <w:rsid w:val="000575BE"/>
    <w:rsid w:val="0006001B"/>
    <w:rsid w:val="00061EFB"/>
    <w:rsid w:val="0006345D"/>
    <w:rsid w:val="00065094"/>
    <w:rsid w:val="00066141"/>
    <w:rsid w:val="00067125"/>
    <w:rsid w:val="00067D1F"/>
    <w:rsid w:val="00070C6D"/>
    <w:rsid w:val="000711E0"/>
    <w:rsid w:val="000732D0"/>
    <w:rsid w:val="00073C4E"/>
    <w:rsid w:val="000827A8"/>
    <w:rsid w:val="000834AA"/>
    <w:rsid w:val="000837C4"/>
    <w:rsid w:val="00092DD8"/>
    <w:rsid w:val="00094E71"/>
    <w:rsid w:val="000952FD"/>
    <w:rsid w:val="000A0461"/>
    <w:rsid w:val="000A36F1"/>
    <w:rsid w:val="000A717E"/>
    <w:rsid w:val="000B101E"/>
    <w:rsid w:val="000B3BAC"/>
    <w:rsid w:val="000B5578"/>
    <w:rsid w:val="000B5C6F"/>
    <w:rsid w:val="000B6D22"/>
    <w:rsid w:val="000C7CD7"/>
    <w:rsid w:val="000D259E"/>
    <w:rsid w:val="000E1036"/>
    <w:rsid w:val="000E7CD0"/>
    <w:rsid w:val="000E7D1A"/>
    <w:rsid w:val="000F0F68"/>
    <w:rsid w:val="000F70F9"/>
    <w:rsid w:val="001016BD"/>
    <w:rsid w:val="001038DF"/>
    <w:rsid w:val="001060C1"/>
    <w:rsid w:val="0011090C"/>
    <w:rsid w:val="001120B2"/>
    <w:rsid w:val="00112865"/>
    <w:rsid w:val="0011431D"/>
    <w:rsid w:val="0012375A"/>
    <w:rsid w:val="001349CB"/>
    <w:rsid w:val="00140400"/>
    <w:rsid w:val="001440A1"/>
    <w:rsid w:val="00145963"/>
    <w:rsid w:val="00146F78"/>
    <w:rsid w:val="00147A65"/>
    <w:rsid w:val="00151E04"/>
    <w:rsid w:val="00163E53"/>
    <w:rsid w:val="00164310"/>
    <w:rsid w:val="0016747A"/>
    <w:rsid w:val="00170A6D"/>
    <w:rsid w:val="00170DED"/>
    <w:rsid w:val="00172F39"/>
    <w:rsid w:val="00174171"/>
    <w:rsid w:val="00174324"/>
    <w:rsid w:val="00177948"/>
    <w:rsid w:val="00191192"/>
    <w:rsid w:val="0019176F"/>
    <w:rsid w:val="00191FA8"/>
    <w:rsid w:val="00195697"/>
    <w:rsid w:val="00195A71"/>
    <w:rsid w:val="00196138"/>
    <w:rsid w:val="00196FCD"/>
    <w:rsid w:val="001A0273"/>
    <w:rsid w:val="001A113B"/>
    <w:rsid w:val="001A3FE7"/>
    <w:rsid w:val="001A408D"/>
    <w:rsid w:val="001A7AE8"/>
    <w:rsid w:val="001B10BD"/>
    <w:rsid w:val="001B1204"/>
    <w:rsid w:val="001B2285"/>
    <w:rsid w:val="001B412C"/>
    <w:rsid w:val="001B51B9"/>
    <w:rsid w:val="001C5CD9"/>
    <w:rsid w:val="001C77BD"/>
    <w:rsid w:val="001D5B57"/>
    <w:rsid w:val="001E1B92"/>
    <w:rsid w:val="001E2E93"/>
    <w:rsid w:val="001F29DD"/>
    <w:rsid w:val="001F5CA3"/>
    <w:rsid w:val="002033CE"/>
    <w:rsid w:val="00205050"/>
    <w:rsid w:val="00205127"/>
    <w:rsid w:val="00210FFD"/>
    <w:rsid w:val="00211E54"/>
    <w:rsid w:val="00214B7A"/>
    <w:rsid w:val="00216808"/>
    <w:rsid w:val="00216B43"/>
    <w:rsid w:val="00227763"/>
    <w:rsid w:val="00227967"/>
    <w:rsid w:val="002413FE"/>
    <w:rsid w:val="0025442B"/>
    <w:rsid w:val="00260E59"/>
    <w:rsid w:val="00264217"/>
    <w:rsid w:val="002643EF"/>
    <w:rsid w:val="0026653B"/>
    <w:rsid w:val="0026720C"/>
    <w:rsid w:val="00270AAD"/>
    <w:rsid w:val="00270B3B"/>
    <w:rsid w:val="00270BCE"/>
    <w:rsid w:val="00273536"/>
    <w:rsid w:val="00273CF7"/>
    <w:rsid w:val="002742A6"/>
    <w:rsid w:val="002749FB"/>
    <w:rsid w:val="00274A7B"/>
    <w:rsid w:val="00277387"/>
    <w:rsid w:val="00277D78"/>
    <w:rsid w:val="00280150"/>
    <w:rsid w:val="00284E57"/>
    <w:rsid w:val="00291F8A"/>
    <w:rsid w:val="002937A0"/>
    <w:rsid w:val="0029647A"/>
    <w:rsid w:val="002A2549"/>
    <w:rsid w:val="002A40B2"/>
    <w:rsid w:val="002A4689"/>
    <w:rsid w:val="002B2DE7"/>
    <w:rsid w:val="002B544C"/>
    <w:rsid w:val="002C2C55"/>
    <w:rsid w:val="002C3645"/>
    <w:rsid w:val="002C4CAF"/>
    <w:rsid w:val="002D6BD8"/>
    <w:rsid w:val="002D7094"/>
    <w:rsid w:val="002F32B1"/>
    <w:rsid w:val="00301383"/>
    <w:rsid w:val="0030710A"/>
    <w:rsid w:val="00311362"/>
    <w:rsid w:val="0031325F"/>
    <w:rsid w:val="003168B5"/>
    <w:rsid w:val="003233C5"/>
    <w:rsid w:val="0033162F"/>
    <w:rsid w:val="00334EE5"/>
    <w:rsid w:val="0033558E"/>
    <w:rsid w:val="00337A48"/>
    <w:rsid w:val="0034249C"/>
    <w:rsid w:val="003431ED"/>
    <w:rsid w:val="0034504E"/>
    <w:rsid w:val="00347161"/>
    <w:rsid w:val="0035177B"/>
    <w:rsid w:val="003644E8"/>
    <w:rsid w:val="00364D85"/>
    <w:rsid w:val="00367BD6"/>
    <w:rsid w:val="0037041C"/>
    <w:rsid w:val="00373D71"/>
    <w:rsid w:val="00376FED"/>
    <w:rsid w:val="00385882"/>
    <w:rsid w:val="003865D3"/>
    <w:rsid w:val="00392750"/>
    <w:rsid w:val="00394E0D"/>
    <w:rsid w:val="003A1CF3"/>
    <w:rsid w:val="003A4897"/>
    <w:rsid w:val="003B0763"/>
    <w:rsid w:val="003B0CDC"/>
    <w:rsid w:val="003B2C07"/>
    <w:rsid w:val="003B3685"/>
    <w:rsid w:val="003B7F81"/>
    <w:rsid w:val="003D73A7"/>
    <w:rsid w:val="003D74E0"/>
    <w:rsid w:val="003E0B94"/>
    <w:rsid w:val="003E4183"/>
    <w:rsid w:val="003E7B21"/>
    <w:rsid w:val="003F43D2"/>
    <w:rsid w:val="00400350"/>
    <w:rsid w:val="00402F62"/>
    <w:rsid w:val="0041361D"/>
    <w:rsid w:val="00424E2D"/>
    <w:rsid w:val="00424E42"/>
    <w:rsid w:val="00427C6F"/>
    <w:rsid w:val="00430B8C"/>
    <w:rsid w:val="00433242"/>
    <w:rsid w:val="00435749"/>
    <w:rsid w:val="00435D46"/>
    <w:rsid w:val="00440E63"/>
    <w:rsid w:val="00445D92"/>
    <w:rsid w:val="004651C6"/>
    <w:rsid w:val="00467B75"/>
    <w:rsid w:val="004725DF"/>
    <w:rsid w:val="00473BF2"/>
    <w:rsid w:val="004741E0"/>
    <w:rsid w:val="00481330"/>
    <w:rsid w:val="0048661D"/>
    <w:rsid w:val="00486790"/>
    <w:rsid w:val="004971B2"/>
    <w:rsid w:val="004978B9"/>
    <w:rsid w:val="004A4374"/>
    <w:rsid w:val="004A46DC"/>
    <w:rsid w:val="004B1D19"/>
    <w:rsid w:val="004B647E"/>
    <w:rsid w:val="004B6E85"/>
    <w:rsid w:val="004D15D5"/>
    <w:rsid w:val="004D3183"/>
    <w:rsid w:val="004D4FBD"/>
    <w:rsid w:val="004E2AED"/>
    <w:rsid w:val="004E3153"/>
    <w:rsid w:val="004E6D2F"/>
    <w:rsid w:val="004F3458"/>
    <w:rsid w:val="004F512C"/>
    <w:rsid w:val="004F5652"/>
    <w:rsid w:val="004F79F0"/>
    <w:rsid w:val="005055F4"/>
    <w:rsid w:val="00514091"/>
    <w:rsid w:val="005204AF"/>
    <w:rsid w:val="00521ABF"/>
    <w:rsid w:val="00522A07"/>
    <w:rsid w:val="005273F2"/>
    <w:rsid w:val="00527CE7"/>
    <w:rsid w:val="0053563E"/>
    <w:rsid w:val="00546D7A"/>
    <w:rsid w:val="00547C66"/>
    <w:rsid w:val="00547FFC"/>
    <w:rsid w:val="005526A7"/>
    <w:rsid w:val="00556F07"/>
    <w:rsid w:val="0056151B"/>
    <w:rsid w:val="00561B67"/>
    <w:rsid w:val="005629D5"/>
    <w:rsid w:val="00571FFF"/>
    <w:rsid w:val="00575DA8"/>
    <w:rsid w:val="0057742A"/>
    <w:rsid w:val="00580799"/>
    <w:rsid w:val="00586730"/>
    <w:rsid w:val="0058798D"/>
    <w:rsid w:val="00591E67"/>
    <w:rsid w:val="005A1632"/>
    <w:rsid w:val="005B14A6"/>
    <w:rsid w:val="005B233F"/>
    <w:rsid w:val="005B28A2"/>
    <w:rsid w:val="005B7003"/>
    <w:rsid w:val="005C1538"/>
    <w:rsid w:val="005C16AC"/>
    <w:rsid w:val="005C3AA1"/>
    <w:rsid w:val="005D3D00"/>
    <w:rsid w:val="005D62FF"/>
    <w:rsid w:val="005E0C27"/>
    <w:rsid w:val="005E2313"/>
    <w:rsid w:val="005E28C6"/>
    <w:rsid w:val="005E5D93"/>
    <w:rsid w:val="005E7F4F"/>
    <w:rsid w:val="005F0D19"/>
    <w:rsid w:val="005F2250"/>
    <w:rsid w:val="00606D6B"/>
    <w:rsid w:val="006126B0"/>
    <w:rsid w:val="006168E2"/>
    <w:rsid w:val="00621F3F"/>
    <w:rsid w:val="00625963"/>
    <w:rsid w:val="00625B49"/>
    <w:rsid w:val="00627866"/>
    <w:rsid w:val="006279C3"/>
    <w:rsid w:val="00627C82"/>
    <w:rsid w:val="006304C8"/>
    <w:rsid w:val="00630A41"/>
    <w:rsid w:val="00631477"/>
    <w:rsid w:val="00633806"/>
    <w:rsid w:val="0063485D"/>
    <w:rsid w:val="00635A40"/>
    <w:rsid w:val="006409FC"/>
    <w:rsid w:val="00641398"/>
    <w:rsid w:val="00650ACA"/>
    <w:rsid w:val="00653E4E"/>
    <w:rsid w:val="00654AE9"/>
    <w:rsid w:val="00655458"/>
    <w:rsid w:val="00673DCE"/>
    <w:rsid w:val="00674470"/>
    <w:rsid w:val="00674FB5"/>
    <w:rsid w:val="006757BC"/>
    <w:rsid w:val="0068174B"/>
    <w:rsid w:val="00682636"/>
    <w:rsid w:val="0068557D"/>
    <w:rsid w:val="00690E93"/>
    <w:rsid w:val="00691BFD"/>
    <w:rsid w:val="00697F14"/>
    <w:rsid w:val="006A0455"/>
    <w:rsid w:val="006A090F"/>
    <w:rsid w:val="006A71BA"/>
    <w:rsid w:val="006B1DD0"/>
    <w:rsid w:val="006B3224"/>
    <w:rsid w:val="006B36FB"/>
    <w:rsid w:val="006C4E3E"/>
    <w:rsid w:val="006C6B87"/>
    <w:rsid w:val="006C7AB5"/>
    <w:rsid w:val="006D3809"/>
    <w:rsid w:val="006D6314"/>
    <w:rsid w:val="006E4873"/>
    <w:rsid w:val="006F1F35"/>
    <w:rsid w:val="006F2259"/>
    <w:rsid w:val="007019E5"/>
    <w:rsid w:val="0070211A"/>
    <w:rsid w:val="00704EA5"/>
    <w:rsid w:val="00705852"/>
    <w:rsid w:val="0070653E"/>
    <w:rsid w:val="00716C95"/>
    <w:rsid w:val="0072186E"/>
    <w:rsid w:val="00725313"/>
    <w:rsid w:val="007300ED"/>
    <w:rsid w:val="00732D99"/>
    <w:rsid w:val="00737C37"/>
    <w:rsid w:val="0074533A"/>
    <w:rsid w:val="00754A80"/>
    <w:rsid w:val="00755590"/>
    <w:rsid w:val="0076005A"/>
    <w:rsid w:val="00760CC2"/>
    <w:rsid w:val="00770B72"/>
    <w:rsid w:val="00787D48"/>
    <w:rsid w:val="007A2093"/>
    <w:rsid w:val="007A4852"/>
    <w:rsid w:val="007A7486"/>
    <w:rsid w:val="007B4BCF"/>
    <w:rsid w:val="007B5D60"/>
    <w:rsid w:val="007C155F"/>
    <w:rsid w:val="007C1DE9"/>
    <w:rsid w:val="007C7BF7"/>
    <w:rsid w:val="007C7DCE"/>
    <w:rsid w:val="007D1A60"/>
    <w:rsid w:val="007D3C61"/>
    <w:rsid w:val="007D3CCA"/>
    <w:rsid w:val="007D5299"/>
    <w:rsid w:val="007D7481"/>
    <w:rsid w:val="007F20CA"/>
    <w:rsid w:val="008058D5"/>
    <w:rsid w:val="00805B7B"/>
    <w:rsid w:val="0081076A"/>
    <w:rsid w:val="008124EF"/>
    <w:rsid w:val="008131F9"/>
    <w:rsid w:val="00813BFB"/>
    <w:rsid w:val="008219E8"/>
    <w:rsid w:val="00821B07"/>
    <w:rsid w:val="00825408"/>
    <w:rsid w:val="0082727D"/>
    <w:rsid w:val="00835B0C"/>
    <w:rsid w:val="00842869"/>
    <w:rsid w:val="008559DA"/>
    <w:rsid w:val="00863851"/>
    <w:rsid w:val="00863B37"/>
    <w:rsid w:val="008712D3"/>
    <w:rsid w:val="008725A6"/>
    <w:rsid w:val="0087260D"/>
    <w:rsid w:val="008749C1"/>
    <w:rsid w:val="008838D3"/>
    <w:rsid w:val="00884D00"/>
    <w:rsid w:val="008A40EA"/>
    <w:rsid w:val="008A43B7"/>
    <w:rsid w:val="008B354C"/>
    <w:rsid w:val="008C1690"/>
    <w:rsid w:val="008C3779"/>
    <w:rsid w:val="008D1401"/>
    <w:rsid w:val="008D660C"/>
    <w:rsid w:val="008E0036"/>
    <w:rsid w:val="008E08B9"/>
    <w:rsid w:val="008E2BCC"/>
    <w:rsid w:val="008F0FA3"/>
    <w:rsid w:val="00900407"/>
    <w:rsid w:val="00901A9F"/>
    <w:rsid w:val="00910748"/>
    <w:rsid w:val="00914E64"/>
    <w:rsid w:val="00917C14"/>
    <w:rsid w:val="00921D0B"/>
    <w:rsid w:val="00936027"/>
    <w:rsid w:val="00937C20"/>
    <w:rsid w:val="0094153E"/>
    <w:rsid w:val="0094296A"/>
    <w:rsid w:val="00943CF5"/>
    <w:rsid w:val="009451FA"/>
    <w:rsid w:val="00946CF8"/>
    <w:rsid w:val="00955FA5"/>
    <w:rsid w:val="00960187"/>
    <w:rsid w:val="00960549"/>
    <w:rsid w:val="00962104"/>
    <w:rsid w:val="009624F4"/>
    <w:rsid w:val="009649BE"/>
    <w:rsid w:val="00964E63"/>
    <w:rsid w:val="00970FEB"/>
    <w:rsid w:val="00971732"/>
    <w:rsid w:val="0097240E"/>
    <w:rsid w:val="00974614"/>
    <w:rsid w:val="00974B37"/>
    <w:rsid w:val="0097537C"/>
    <w:rsid w:val="00977E6B"/>
    <w:rsid w:val="00996384"/>
    <w:rsid w:val="009A297B"/>
    <w:rsid w:val="009A5831"/>
    <w:rsid w:val="009A5A24"/>
    <w:rsid w:val="009A6460"/>
    <w:rsid w:val="009A70A9"/>
    <w:rsid w:val="009A7298"/>
    <w:rsid w:val="009B13F0"/>
    <w:rsid w:val="009B35DB"/>
    <w:rsid w:val="009C1B6F"/>
    <w:rsid w:val="009C786D"/>
    <w:rsid w:val="009D2CCF"/>
    <w:rsid w:val="009D6D89"/>
    <w:rsid w:val="009E0179"/>
    <w:rsid w:val="009E0985"/>
    <w:rsid w:val="009E2E56"/>
    <w:rsid w:val="009E3962"/>
    <w:rsid w:val="009E551F"/>
    <w:rsid w:val="009F27B2"/>
    <w:rsid w:val="009F339C"/>
    <w:rsid w:val="009F5D77"/>
    <w:rsid w:val="009F6CA2"/>
    <w:rsid w:val="009F7D32"/>
    <w:rsid w:val="00A067ED"/>
    <w:rsid w:val="00A07348"/>
    <w:rsid w:val="00A07D4F"/>
    <w:rsid w:val="00A222F4"/>
    <w:rsid w:val="00A229A0"/>
    <w:rsid w:val="00A2496D"/>
    <w:rsid w:val="00A2506A"/>
    <w:rsid w:val="00A31005"/>
    <w:rsid w:val="00A366D1"/>
    <w:rsid w:val="00A426A4"/>
    <w:rsid w:val="00A431F4"/>
    <w:rsid w:val="00A453EE"/>
    <w:rsid w:val="00A46EDE"/>
    <w:rsid w:val="00A56933"/>
    <w:rsid w:val="00A576F7"/>
    <w:rsid w:val="00A614C4"/>
    <w:rsid w:val="00A71C2B"/>
    <w:rsid w:val="00A77AC4"/>
    <w:rsid w:val="00A80942"/>
    <w:rsid w:val="00A83A82"/>
    <w:rsid w:val="00A8494E"/>
    <w:rsid w:val="00A863C5"/>
    <w:rsid w:val="00A9113F"/>
    <w:rsid w:val="00A920D7"/>
    <w:rsid w:val="00A93881"/>
    <w:rsid w:val="00A964B5"/>
    <w:rsid w:val="00AA1880"/>
    <w:rsid w:val="00AA3C02"/>
    <w:rsid w:val="00AA49C7"/>
    <w:rsid w:val="00AA60CA"/>
    <w:rsid w:val="00AA6422"/>
    <w:rsid w:val="00AA733B"/>
    <w:rsid w:val="00AB119E"/>
    <w:rsid w:val="00AB2290"/>
    <w:rsid w:val="00AB3254"/>
    <w:rsid w:val="00AB35BD"/>
    <w:rsid w:val="00AB3604"/>
    <w:rsid w:val="00AB5885"/>
    <w:rsid w:val="00AB70B8"/>
    <w:rsid w:val="00AB76F8"/>
    <w:rsid w:val="00AB7AB9"/>
    <w:rsid w:val="00AD2C20"/>
    <w:rsid w:val="00AD38A1"/>
    <w:rsid w:val="00AF1BD7"/>
    <w:rsid w:val="00AF68F7"/>
    <w:rsid w:val="00B05FEF"/>
    <w:rsid w:val="00B12C3D"/>
    <w:rsid w:val="00B15B17"/>
    <w:rsid w:val="00B21E47"/>
    <w:rsid w:val="00B32BC7"/>
    <w:rsid w:val="00B360CD"/>
    <w:rsid w:val="00B42A17"/>
    <w:rsid w:val="00B43EEC"/>
    <w:rsid w:val="00B45242"/>
    <w:rsid w:val="00B45E37"/>
    <w:rsid w:val="00B51390"/>
    <w:rsid w:val="00B52B13"/>
    <w:rsid w:val="00B56565"/>
    <w:rsid w:val="00B57E7C"/>
    <w:rsid w:val="00B60B9B"/>
    <w:rsid w:val="00B61FC1"/>
    <w:rsid w:val="00B63D5A"/>
    <w:rsid w:val="00B66A48"/>
    <w:rsid w:val="00B679B7"/>
    <w:rsid w:val="00B7011C"/>
    <w:rsid w:val="00B73847"/>
    <w:rsid w:val="00B76FEB"/>
    <w:rsid w:val="00B8080B"/>
    <w:rsid w:val="00B90DA3"/>
    <w:rsid w:val="00B90F32"/>
    <w:rsid w:val="00B94741"/>
    <w:rsid w:val="00B97A57"/>
    <w:rsid w:val="00BA087E"/>
    <w:rsid w:val="00BA1D72"/>
    <w:rsid w:val="00BA56C4"/>
    <w:rsid w:val="00BB00E8"/>
    <w:rsid w:val="00BB1957"/>
    <w:rsid w:val="00BB54BF"/>
    <w:rsid w:val="00BB790F"/>
    <w:rsid w:val="00BC1CDF"/>
    <w:rsid w:val="00BC521B"/>
    <w:rsid w:val="00BC6517"/>
    <w:rsid w:val="00BC7163"/>
    <w:rsid w:val="00BD23CE"/>
    <w:rsid w:val="00BD3515"/>
    <w:rsid w:val="00BE0DD1"/>
    <w:rsid w:val="00BE2F11"/>
    <w:rsid w:val="00BE4BF0"/>
    <w:rsid w:val="00BF1AC8"/>
    <w:rsid w:val="00C00971"/>
    <w:rsid w:val="00C04C1B"/>
    <w:rsid w:val="00C103E2"/>
    <w:rsid w:val="00C12B28"/>
    <w:rsid w:val="00C1522F"/>
    <w:rsid w:val="00C16BD0"/>
    <w:rsid w:val="00C25137"/>
    <w:rsid w:val="00C32219"/>
    <w:rsid w:val="00C32BCF"/>
    <w:rsid w:val="00C32D3A"/>
    <w:rsid w:val="00C34DEC"/>
    <w:rsid w:val="00C41425"/>
    <w:rsid w:val="00C4284C"/>
    <w:rsid w:val="00C429DB"/>
    <w:rsid w:val="00C44B4E"/>
    <w:rsid w:val="00C44D83"/>
    <w:rsid w:val="00C45924"/>
    <w:rsid w:val="00C470B3"/>
    <w:rsid w:val="00C52A84"/>
    <w:rsid w:val="00C64132"/>
    <w:rsid w:val="00C703DC"/>
    <w:rsid w:val="00C7373F"/>
    <w:rsid w:val="00C74D7A"/>
    <w:rsid w:val="00C760C7"/>
    <w:rsid w:val="00C76711"/>
    <w:rsid w:val="00C76F31"/>
    <w:rsid w:val="00CA0177"/>
    <w:rsid w:val="00CA5118"/>
    <w:rsid w:val="00CA561A"/>
    <w:rsid w:val="00CB595E"/>
    <w:rsid w:val="00CB59A0"/>
    <w:rsid w:val="00CC447B"/>
    <w:rsid w:val="00CC4F0E"/>
    <w:rsid w:val="00CC76A4"/>
    <w:rsid w:val="00CD004C"/>
    <w:rsid w:val="00CD2089"/>
    <w:rsid w:val="00CD28C4"/>
    <w:rsid w:val="00CE10D9"/>
    <w:rsid w:val="00CE37C5"/>
    <w:rsid w:val="00CE3972"/>
    <w:rsid w:val="00CF0738"/>
    <w:rsid w:val="00D06C2D"/>
    <w:rsid w:val="00D07D47"/>
    <w:rsid w:val="00D14A20"/>
    <w:rsid w:val="00D171AA"/>
    <w:rsid w:val="00D2169D"/>
    <w:rsid w:val="00D22D01"/>
    <w:rsid w:val="00D255A8"/>
    <w:rsid w:val="00D31B0E"/>
    <w:rsid w:val="00D37CB4"/>
    <w:rsid w:val="00D449BD"/>
    <w:rsid w:val="00D47716"/>
    <w:rsid w:val="00D4794B"/>
    <w:rsid w:val="00D47AF0"/>
    <w:rsid w:val="00D51C88"/>
    <w:rsid w:val="00D534E2"/>
    <w:rsid w:val="00D55384"/>
    <w:rsid w:val="00D568BB"/>
    <w:rsid w:val="00D574ED"/>
    <w:rsid w:val="00D5774C"/>
    <w:rsid w:val="00D65F5E"/>
    <w:rsid w:val="00D65F6F"/>
    <w:rsid w:val="00D82013"/>
    <w:rsid w:val="00D87580"/>
    <w:rsid w:val="00D90F12"/>
    <w:rsid w:val="00D919E6"/>
    <w:rsid w:val="00D97E70"/>
    <w:rsid w:val="00DA06AD"/>
    <w:rsid w:val="00DA532F"/>
    <w:rsid w:val="00DB1AE8"/>
    <w:rsid w:val="00DB2DF4"/>
    <w:rsid w:val="00DB2F9B"/>
    <w:rsid w:val="00DB3688"/>
    <w:rsid w:val="00DC18B1"/>
    <w:rsid w:val="00DC5B14"/>
    <w:rsid w:val="00DC637A"/>
    <w:rsid w:val="00DD04E6"/>
    <w:rsid w:val="00DD1101"/>
    <w:rsid w:val="00DD35D8"/>
    <w:rsid w:val="00DD7820"/>
    <w:rsid w:val="00DD7F0B"/>
    <w:rsid w:val="00DE4057"/>
    <w:rsid w:val="00DE42F6"/>
    <w:rsid w:val="00DE44BE"/>
    <w:rsid w:val="00DE5751"/>
    <w:rsid w:val="00DF6626"/>
    <w:rsid w:val="00E0648A"/>
    <w:rsid w:val="00E12B3F"/>
    <w:rsid w:val="00E24182"/>
    <w:rsid w:val="00E26924"/>
    <w:rsid w:val="00E27A73"/>
    <w:rsid w:val="00E301F4"/>
    <w:rsid w:val="00E31147"/>
    <w:rsid w:val="00E3390C"/>
    <w:rsid w:val="00E3592C"/>
    <w:rsid w:val="00E366EF"/>
    <w:rsid w:val="00E37644"/>
    <w:rsid w:val="00E53B9E"/>
    <w:rsid w:val="00E55C26"/>
    <w:rsid w:val="00E56056"/>
    <w:rsid w:val="00E61982"/>
    <w:rsid w:val="00E61FC7"/>
    <w:rsid w:val="00E67705"/>
    <w:rsid w:val="00E74A05"/>
    <w:rsid w:val="00E76776"/>
    <w:rsid w:val="00E810C5"/>
    <w:rsid w:val="00E8564A"/>
    <w:rsid w:val="00E8663B"/>
    <w:rsid w:val="00E9468E"/>
    <w:rsid w:val="00E96633"/>
    <w:rsid w:val="00EA34D3"/>
    <w:rsid w:val="00EA45A3"/>
    <w:rsid w:val="00EA662E"/>
    <w:rsid w:val="00EA7D71"/>
    <w:rsid w:val="00EB2AEA"/>
    <w:rsid w:val="00EB6241"/>
    <w:rsid w:val="00EB653E"/>
    <w:rsid w:val="00EC1545"/>
    <w:rsid w:val="00EC24D5"/>
    <w:rsid w:val="00EC24E7"/>
    <w:rsid w:val="00ED3538"/>
    <w:rsid w:val="00ED521F"/>
    <w:rsid w:val="00ED6421"/>
    <w:rsid w:val="00ED75A1"/>
    <w:rsid w:val="00EE48C3"/>
    <w:rsid w:val="00EE4B88"/>
    <w:rsid w:val="00EE5F28"/>
    <w:rsid w:val="00EE6DD5"/>
    <w:rsid w:val="00EF0FFC"/>
    <w:rsid w:val="00EF67B3"/>
    <w:rsid w:val="00EF7964"/>
    <w:rsid w:val="00F02693"/>
    <w:rsid w:val="00F12AF6"/>
    <w:rsid w:val="00F12D60"/>
    <w:rsid w:val="00F23466"/>
    <w:rsid w:val="00F24BCE"/>
    <w:rsid w:val="00F263A3"/>
    <w:rsid w:val="00F26AD5"/>
    <w:rsid w:val="00F317B9"/>
    <w:rsid w:val="00F3597E"/>
    <w:rsid w:val="00F35FF7"/>
    <w:rsid w:val="00F36EF3"/>
    <w:rsid w:val="00F37B2F"/>
    <w:rsid w:val="00F42C0E"/>
    <w:rsid w:val="00F45013"/>
    <w:rsid w:val="00F461C6"/>
    <w:rsid w:val="00F52784"/>
    <w:rsid w:val="00F55C67"/>
    <w:rsid w:val="00F568F0"/>
    <w:rsid w:val="00F663DB"/>
    <w:rsid w:val="00F75CD2"/>
    <w:rsid w:val="00F7669F"/>
    <w:rsid w:val="00F827DE"/>
    <w:rsid w:val="00F86891"/>
    <w:rsid w:val="00F8775E"/>
    <w:rsid w:val="00F93D3A"/>
    <w:rsid w:val="00F9421F"/>
    <w:rsid w:val="00F958A4"/>
    <w:rsid w:val="00FA2F6C"/>
    <w:rsid w:val="00FA500D"/>
    <w:rsid w:val="00FA5591"/>
    <w:rsid w:val="00FC0E87"/>
    <w:rsid w:val="00FC6FDE"/>
    <w:rsid w:val="00FD0115"/>
    <w:rsid w:val="00FD107A"/>
    <w:rsid w:val="00FD2934"/>
    <w:rsid w:val="00FD2BDB"/>
    <w:rsid w:val="00FE1FC8"/>
    <w:rsid w:val="00FE3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276792">
      <w:bodyDiv w:val="1"/>
      <w:marLeft w:val="0"/>
      <w:marRight w:val="0"/>
      <w:marTop w:val="0"/>
      <w:marBottom w:val="0"/>
      <w:divBdr>
        <w:top w:val="none" w:sz="0" w:space="0" w:color="auto"/>
        <w:left w:val="none" w:sz="0" w:space="0" w:color="auto"/>
        <w:bottom w:val="none" w:sz="0" w:space="0" w:color="auto"/>
        <w:right w:val="none" w:sz="0" w:space="0" w:color="auto"/>
      </w:divBdr>
    </w:div>
    <w:div w:id="199972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www.parallax.com/propellergcc/" TargetMode="External"/><Relationship Id="rId21" Type="http://schemas.openxmlformats.org/officeDocument/2006/relationships/hyperlink" Target="http://learn.parallax.com/propeller-c-set-simpleide"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learn.parallax.com/" TargetMode="External"/><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hyperlink" Target="http://www.parallax.com/usbdrivers" TargetMode="External"/><Relationship Id="rId107" Type="http://schemas.openxmlformats.org/officeDocument/2006/relationships/image" Target="media/image86.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10.PNG"/><Relationship Id="rId74" Type="http://schemas.openxmlformats.org/officeDocument/2006/relationships/image" Target="media/image56.PNG"/><Relationship Id="rId79" Type="http://schemas.openxmlformats.org/officeDocument/2006/relationships/image" Target="media/image60.png"/><Relationship Id="rId102" Type="http://schemas.openxmlformats.org/officeDocument/2006/relationships/image" Target="media/image82.PNG"/><Relationship Id="rId123" Type="http://schemas.openxmlformats.org/officeDocument/2006/relationships/hyperlink" Target="https://github.com/parallaxinc/SimpleIDE"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3.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7.pn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learn.parallax.com/"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hyperlink" Target="https://github.com/parallaxinc/PropLoad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hyperlink" Target="https://github.com/parallaxinc/SimpleIDE/issu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parallax.com/downloads/mac-ftdi-usb-drive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hyperlink" Target="http://www.parallax.com/propellergcc" TargetMode="External"/><Relationship Id="rId108" Type="http://schemas.openxmlformats.org/officeDocument/2006/relationships/image" Target="media/image87.png"/><Relationship Id="rId116" Type="http://schemas.openxmlformats.org/officeDocument/2006/relationships/image" Target="media/image93.png"/><Relationship Id="rId124"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earn.parallax.com/propeller-c-set-simpleide" TargetMode="External"/><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image" Target="media/image85.png"/><Relationship Id="rId114" Type="http://schemas.openxmlformats.org/officeDocument/2006/relationships/hyperlink" Target="http://www.doxygen.org/" TargetMode="External"/><Relationship Id="rId119" Type="http://schemas.openxmlformats.org/officeDocument/2006/relationships/hyperlink" Target="http://www.parallax.com/propellergcc/"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learn.parallax.com/propeller-c-tutorials"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forums.parallax.com/"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6.JPG"/><Relationship Id="rId39" Type="http://schemas.openxmlformats.org/officeDocument/2006/relationships/image" Target="media/image25.png"/><Relationship Id="rId109" Type="http://schemas.openxmlformats.org/officeDocument/2006/relationships/image" Target="media/image88.pn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1.png"/><Relationship Id="rId76" Type="http://schemas.openxmlformats.org/officeDocument/2006/relationships/hyperlink" Target="http://www.parallax.com/propeller-gcc" TargetMode="External"/><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hyperlink" Target="mailto:SimpleIDE@parallax.com"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learn.parallax.com/"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code.google.com/p/props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lindsay\Desktop\_side%20manual\ProductDocTemplate-2012.09.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DC6A5-5A46-475F-8E5C-1C879EBE4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ProductDocTemplate-2012.09.05.dot</Template>
  <TotalTime>7625</TotalTime>
  <Pages>1</Pages>
  <Words>8150</Words>
  <Characters>46455</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Sony</Company>
  <LinksUpToDate>false</LinksUpToDate>
  <CharactersWithSpaces>54497</CharactersWithSpaces>
  <SharedDoc>false</SharedDoc>
  <HLinks>
    <vt:vector size="132" baseType="variant">
      <vt:variant>
        <vt:i4>4259932</vt:i4>
      </vt:variant>
      <vt:variant>
        <vt:i4>144</vt:i4>
      </vt:variant>
      <vt:variant>
        <vt:i4>0</vt:i4>
      </vt:variant>
      <vt:variant>
        <vt:i4>5</vt:i4>
      </vt:variant>
      <vt:variant>
        <vt:lpwstr>http://www.parallax.com/Propeller</vt:lpwstr>
      </vt:variant>
      <vt:variant>
        <vt:lpwstr/>
      </vt:variant>
      <vt:variant>
        <vt:i4>4128817</vt:i4>
      </vt:variant>
      <vt:variant>
        <vt:i4>141</vt:i4>
      </vt:variant>
      <vt:variant>
        <vt:i4>0</vt:i4>
      </vt:variant>
      <vt:variant>
        <vt:i4>5</vt:i4>
      </vt:variant>
      <vt:variant>
        <vt:lpwstr>http://www.parallax.com/basicstampsoftware</vt:lpwstr>
      </vt:variant>
      <vt:variant>
        <vt:lpwstr/>
      </vt:variant>
      <vt:variant>
        <vt:i4>1966141</vt:i4>
      </vt:variant>
      <vt:variant>
        <vt:i4>116</vt:i4>
      </vt:variant>
      <vt:variant>
        <vt:i4>0</vt:i4>
      </vt:variant>
      <vt:variant>
        <vt:i4>5</vt:i4>
      </vt:variant>
      <vt:variant>
        <vt:lpwstr/>
      </vt:variant>
      <vt:variant>
        <vt:lpwstr>_Toc334624882</vt:lpwstr>
      </vt:variant>
      <vt:variant>
        <vt:i4>1966141</vt:i4>
      </vt:variant>
      <vt:variant>
        <vt:i4>110</vt:i4>
      </vt:variant>
      <vt:variant>
        <vt:i4>0</vt:i4>
      </vt:variant>
      <vt:variant>
        <vt:i4>5</vt:i4>
      </vt:variant>
      <vt:variant>
        <vt:lpwstr/>
      </vt:variant>
      <vt:variant>
        <vt:lpwstr>_Toc334624881</vt:lpwstr>
      </vt:variant>
      <vt:variant>
        <vt:i4>1966141</vt:i4>
      </vt:variant>
      <vt:variant>
        <vt:i4>104</vt:i4>
      </vt:variant>
      <vt:variant>
        <vt:i4>0</vt:i4>
      </vt:variant>
      <vt:variant>
        <vt:i4>5</vt:i4>
      </vt:variant>
      <vt:variant>
        <vt:lpwstr/>
      </vt:variant>
      <vt:variant>
        <vt:lpwstr>_Toc334624880</vt:lpwstr>
      </vt:variant>
      <vt:variant>
        <vt:i4>1114173</vt:i4>
      </vt:variant>
      <vt:variant>
        <vt:i4>98</vt:i4>
      </vt:variant>
      <vt:variant>
        <vt:i4>0</vt:i4>
      </vt:variant>
      <vt:variant>
        <vt:i4>5</vt:i4>
      </vt:variant>
      <vt:variant>
        <vt:lpwstr/>
      </vt:variant>
      <vt:variant>
        <vt:lpwstr>_Toc334624879</vt:lpwstr>
      </vt:variant>
      <vt:variant>
        <vt:i4>1114173</vt:i4>
      </vt:variant>
      <vt:variant>
        <vt:i4>92</vt:i4>
      </vt:variant>
      <vt:variant>
        <vt:i4>0</vt:i4>
      </vt:variant>
      <vt:variant>
        <vt:i4>5</vt:i4>
      </vt:variant>
      <vt:variant>
        <vt:lpwstr/>
      </vt:variant>
      <vt:variant>
        <vt:lpwstr>_Toc334624878</vt:lpwstr>
      </vt:variant>
      <vt:variant>
        <vt:i4>1114173</vt:i4>
      </vt:variant>
      <vt:variant>
        <vt:i4>86</vt:i4>
      </vt:variant>
      <vt:variant>
        <vt:i4>0</vt:i4>
      </vt:variant>
      <vt:variant>
        <vt:i4>5</vt:i4>
      </vt:variant>
      <vt:variant>
        <vt:lpwstr/>
      </vt:variant>
      <vt:variant>
        <vt:lpwstr>_Toc334624877</vt:lpwstr>
      </vt:variant>
      <vt:variant>
        <vt:i4>1114173</vt:i4>
      </vt:variant>
      <vt:variant>
        <vt:i4>80</vt:i4>
      </vt:variant>
      <vt:variant>
        <vt:i4>0</vt:i4>
      </vt:variant>
      <vt:variant>
        <vt:i4>5</vt:i4>
      </vt:variant>
      <vt:variant>
        <vt:lpwstr/>
      </vt:variant>
      <vt:variant>
        <vt:lpwstr>_Toc334624876</vt:lpwstr>
      </vt:variant>
      <vt:variant>
        <vt:i4>1114173</vt:i4>
      </vt:variant>
      <vt:variant>
        <vt:i4>74</vt:i4>
      </vt:variant>
      <vt:variant>
        <vt:i4>0</vt:i4>
      </vt:variant>
      <vt:variant>
        <vt:i4>5</vt:i4>
      </vt:variant>
      <vt:variant>
        <vt:lpwstr/>
      </vt:variant>
      <vt:variant>
        <vt:lpwstr>_Toc334624875</vt:lpwstr>
      </vt:variant>
      <vt:variant>
        <vt:i4>1114173</vt:i4>
      </vt:variant>
      <vt:variant>
        <vt:i4>68</vt:i4>
      </vt:variant>
      <vt:variant>
        <vt:i4>0</vt:i4>
      </vt:variant>
      <vt:variant>
        <vt:i4>5</vt:i4>
      </vt:variant>
      <vt:variant>
        <vt:lpwstr/>
      </vt:variant>
      <vt:variant>
        <vt:lpwstr>_Toc334624874</vt:lpwstr>
      </vt:variant>
      <vt:variant>
        <vt:i4>1114173</vt:i4>
      </vt:variant>
      <vt:variant>
        <vt:i4>62</vt:i4>
      </vt:variant>
      <vt:variant>
        <vt:i4>0</vt:i4>
      </vt:variant>
      <vt:variant>
        <vt:i4>5</vt:i4>
      </vt:variant>
      <vt:variant>
        <vt:lpwstr/>
      </vt:variant>
      <vt:variant>
        <vt:lpwstr>_Toc334624873</vt:lpwstr>
      </vt:variant>
      <vt:variant>
        <vt:i4>1114173</vt:i4>
      </vt:variant>
      <vt:variant>
        <vt:i4>56</vt:i4>
      </vt:variant>
      <vt:variant>
        <vt:i4>0</vt:i4>
      </vt:variant>
      <vt:variant>
        <vt:i4>5</vt:i4>
      </vt:variant>
      <vt:variant>
        <vt:lpwstr/>
      </vt:variant>
      <vt:variant>
        <vt:lpwstr>_Toc334624872</vt:lpwstr>
      </vt:variant>
      <vt:variant>
        <vt:i4>1114173</vt:i4>
      </vt:variant>
      <vt:variant>
        <vt:i4>50</vt:i4>
      </vt:variant>
      <vt:variant>
        <vt:i4>0</vt:i4>
      </vt:variant>
      <vt:variant>
        <vt:i4>5</vt:i4>
      </vt:variant>
      <vt:variant>
        <vt:lpwstr/>
      </vt:variant>
      <vt:variant>
        <vt:lpwstr>_Toc334624871</vt:lpwstr>
      </vt:variant>
      <vt:variant>
        <vt:i4>1114173</vt:i4>
      </vt:variant>
      <vt:variant>
        <vt:i4>44</vt:i4>
      </vt:variant>
      <vt:variant>
        <vt:i4>0</vt:i4>
      </vt:variant>
      <vt:variant>
        <vt:i4>5</vt:i4>
      </vt:variant>
      <vt:variant>
        <vt:lpwstr/>
      </vt:variant>
      <vt:variant>
        <vt:lpwstr>_Toc334624870</vt:lpwstr>
      </vt:variant>
      <vt:variant>
        <vt:i4>1048637</vt:i4>
      </vt:variant>
      <vt:variant>
        <vt:i4>38</vt:i4>
      </vt:variant>
      <vt:variant>
        <vt:i4>0</vt:i4>
      </vt:variant>
      <vt:variant>
        <vt:i4>5</vt:i4>
      </vt:variant>
      <vt:variant>
        <vt:lpwstr/>
      </vt:variant>
      <vt:variant>
        <vt:lpwstr>_Toc334624869</vt:lpwstr>
      </vt:variant>
      <vt:variant>
        <vt:i4>1048637</vt:i4>
      </vt:variant>
      <vt:variant>
        <vt:i4>32</vt:i4>
      </vt:variant>
      <vt:variant>
        <vt:i4>0</vt:i4>
      </vt:variant>
      <vt:variant>
        <vt:i4>5</vt:i4>
      </vt:variant>
      <vt:variant>
        <vt:lpwstr/>
      </vt:variant>
      <vt:variant>
        <vt:lpwstr>_Toc334624868</vt:lpwstr>
      </vt:variant>
      <vt:variant>
        <vt:i4>1048637</vt:i4>
      </vt:variant>
      <vt:variant>
        <vt:i4>26</vt:i4>
      </vt:variant>
      <vt:variant>
        <vt:i4>0</vt:i4>
      </vt:variant>
      <vt:variant>
        <vt:i4>5</vt:i4>
      </vt:variant>
      <vt:variant>
        <vt:lpwstr/>
      </vt:variant>
      <vt:variant>
        <vt:lpwstr>_Toc334624867</vt:lpwstr>
      </vt:variant>
      <vt:variant>
        <vt:i4>1048637</vt:i4>
      </vt:variant>
      <vt:variant>
        <vt:i4>20</vt:i4>
      </vt:variant>
      <vt:variant>
        <vt:i4>0</vt:i4>
      </vt:variant>
      <vt:variant>
        <vt:i4>5</vt:i4>
      </vt:variant>
      <vt:variant>
        <vt:lpwstr/>
      </vt:variant>
      <vt:variant>
        <vt:lpwstr>_Toc334624866</vt:lpwstr>
      </vt:variant>
      <vt:variant>
        <vt:i4>1048637</vt:i4>
      </vt:variant>
      <vt:variant>
        <vt:i4>14</vt:i4>
      </vt:variant>
      <vt:variant>
        <vt:i4>0</vt:i4>
      </vt:variant>
      <vt:variant>
        <vt:i4>5</vt:i4>
      </vt:variant>
      <vt:variant>
        <vt:lpwstr/>
      </vt:variant>
      <vt:variant>
        <vt:lpwstr>_Toc334624865</vt:lpwstr>
      </vt:variant>
      <vt:variant>
        <vt:i4>1048637</vt:i4>
      </vt:variant>
      <vt:variant>
        <vt:i4>8</vt:i4>
      </vt:variant>
      <vt:variant>
        <vt:i4>0</vt:i4>
      </vt:variant>
      <vt:variant>
        <vt:i4>5</vt:i4>
      </vt:variant>
      <vt:variant>
        <vt:lpwstr/>
      </vt:variant>
      <vt:variant>
        <vt:lpwstr>_Toc334624864</vt:lpwstr>
      </vt:variant>
      <vt:variant>
        <vt:i4>1048637</vt:i4>
      </vt:variant>
      <vt:variant>
        <vt:i4>2</vt:i4>
      </vt:variant>
      <vt:variant>
        <vt:i4>0</vt:i4>
      </vt:variant>
      <vt:variant>
        <vt:i4>5</vt:i4>
      </vt:variant>
      <vt:variant>
        <vt:lpwstr/>
      </vt:variant>
      <vt:variant>
        <vt:lpwstr>_Toc334624863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Lindsay</dc:creator>
  <cp:keywords/>
  <dc:description/>
  <cp:lastModifiedBy>Jeff Martin</cp:lastModifiedBy>
  <cp:revision>85</cp:revision>
  <cp:lastPrinted>2017-01-22T02:22:00Z</cp:lastPrinted>
  <dcterms:created xsi:type="dcterms:W3CDTF">2013-06-11T15:49:00Z</dcterms:created>
  <dcterms:modified xsi:type="dcterms:W3CDTF">2017-01-22T02:24:00Z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354357434</vt:i4>
  </property>
  <property fmtid="{D5CDD505-2E9C-101B-9397-08002B2CF9AE}" pid="3" name="_EmailSubject">
    <vt:lpwstr>Template for product docs</vt:lpwstr>
  </property>
  <property fmtid="{D5CDD505-2E9C-101B-9397-08002B2CF9AE}" pid="4" name="_AuthorEmail">
    <vt:lpwstr>alindsay@parallax.com</vt:lpwstr>
  </property>
  <property fmtid="{D5CDD505-2E9C-101B-9397-08002B2CF9AE}" pid="5" name="_AuthorEmailDisplayName">
    <vt:lpwstr>Andy Lindsay</vt:lpwstr>
  </property>
  <property fmtid="{D5CDD505-2E9C-101B-9397-08002B2CF9AE}" pid="6" name="_ReviewingToolsShownOnce">
    <vt:lpwstr/>
  </property>
</Properties>
</file>